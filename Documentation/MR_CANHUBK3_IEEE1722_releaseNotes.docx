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894F0" w14:textId="7B9AAE55" w:rsidR="00D862B0" w:rsidRDefault="000523B7" w:rsidP="00D75D3A">
      <w:pPr>
        <w:pStyle w:val="Body"/>
      </w:pPr>
      <w:r>
        <w:rPr>
          <w:noProof/>
        </w:rPr>
        <w:drawing>
          <wp:anchor distT="0" distB="0" distL="114300" distR="114300" simplePos="0" relativeHeight="251659264" behindDoc="0" locked="0" layoutInCell="1" allowOverlap="1" wp14:anchorId="781EF8D9" wp14:editId="278DFC8C">
            <wp:simplePos x="0" y="0"/>
            <wp:positionH relativeFrom="margin">
              <wp:posOffset>-215660</wp:posOffset>
            </wp:positionH>
            <wp:positionV relativeFrom="paragraph">
              <wp:posOffset>419</wp:posOffset>
            </wp:positionV>
            <wp:extent cx="6797040" cy="38227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797040" cy="3822700"/>
                    </a:xfrm>
                    <a:prstGeom prst="rect">
                      <a:avLst/>
                    </a:prstGeom>
                    <a:noFill/>
                  </pic:spPr>
                </pic:pic>
              </a:graphicData>
            </a:graphic>
            <wp14:sizeRelH relativeFrom="margin">
              <wp14:pctWidth>0</wp14:pctWidth>
            </wp14:sizeRelH>
            <wp14:sizeRelV relativeFrom="margin">
              <wp14:pctHeight>0</wp14:pctHeight>
            </wp14:sizeRelV>
          </wp:anchor>
        </w:drawing>
      </w:r>
    </w:p>
    <w:tbl>
      <w:tblPr>
        <w:tblpPr w:vertAnchor="text" w:horzAnchor="margin" w:tblpXSpec="right" w:tblpY="1427"/>
        <w:tblOverlap w:val="never"/>
        <w:tblW w:w="7900" w:type="dxa"/>
        <w:tblBorders>
          <w:top w:val="single" w:sz="2" w:space="0" w:color="005042"/>
          <w:left w:val="single" w:sz="2" w:space="0" w:color="005042"/>
          <w:bottom w:val="single" w:sz="2" w:space="0" w:color="005042"/>
          <w:right w:val="single" w:sz="2" w:space="0" w:color="005042"/>
          <w:insideH w:val="single" w:sz="2" w:space="0" w:color="005042"/>
          <w:insideV w:val="single" w:sz="2" w:space="0" w:color="005042"/>
        </w:tblBorders>
        <w:tblLayout w:type="fixed"/>
        <w:tblCellMar>
          <w:top w:w="20" w:type="dxa"/>
          <w:left w:w="40" w:type="dxa"/>
          <w:right w:w="80" w:type="dxa"/>
        </w:tblCellMar>
        <w:tblLook w:val="0000" w:firstRow="0" w:lastRow="0" w:firstColumn="0" w:lastColumn="0" w:noHBand="0" w:noVBand="0"/>
      </w:tblPr>
      <w:tblGrid>
        <w:gridCol w:w="1900"/>
        <w:gridCol w:w="6000"/>
      </w:tblGrid>
      <w:tr w:rsidR="009D7474" w14:paraId="0675BAD5" w14:textId="77777777" w:rsidTr="009D7474">
        <w:trPr>
          <w:cantSplit/>
        </w:trPr>
        <w:tc>
          <w:tcPr>
            <w:tcW w:w="7900" w:type="dxa"/>
            <w:gridSpan w:val="2"/>
            <w:tcBorders>
              <w:top w:val="nil"/>
              <w:left w:val="nil"/>
              <w:right w:val="nil"/>
            </w:tcBorders>
            <w:shd w:val="clear" w:color="auto" w:fill="auto"/>
            <w:tcMar>
              <w:top w:w="20" w:type="dxa"/>
              <w:left w:w="0" w:type="dxa"/>
              <w:bottom w:w="20" w:type="dxa"/>
              <w:right w:w="0" w:type="dxa"/>
            </w:tcMar>
          </w:tcPr>
          <w:p w14:paraId="6417F743" w14:textId="77777777" w:rsidR="009D7474" w:rsidRDefault="009D7474" w:rsidP="009D7474">
            <w:pPr>
              <w:pStyle w:val="Tabletitleunnumbered"/>
            </w:pPr>
            <w:r>
              <w:t>Document information</w:t>
            </w:r>
          </w:p>
        </w:tc>
      </w:tr>
      <w:tr w:rsidR="009D7474" w14:paraId="76BEE277" w14:textId="77777777" w:rsidTr="009D7474">
        <w:trPr>
          <w:cantSplit/>
        </w:trPr>
        <w:tc>
          <w:tcPr>
            <w:tcW w:w="1900" w:type="dxa"/>
            <w:shd w:val="clear" w:color="auto" w:fill="E6EDEC"/>
          </w:tcPr>
          <w:p w14:paraId="6D8D29A9" w14:textId="77777777" w:rsidR="009D7474" w:rsidRDefault="009D7474" w:rsidP="009D7474">
            <w:pPr>
              <w:pStyle w:val="Tablehead"/>
              <w:tabs>
                <w:tab w:val="left" w:pos="749"/>
              </w:tabs>
            </w:pPr>
            <w:r>
              <w:t>Info</w:t>
            </w:r>
          </w:p>
        </w:tc>
        <w:tc>
          <w:tcPr>
            <w:tcW w:w="6000" w:type="dxa"/>
            <w:shd w:val="clear" w:color="auto" w:fill="E6EDEC"/>
          </w:tcPr>
          <w:p w14:paraId="5B841FA5" w14:textId="77777777" w:rsidR="009D7474" w:rsidRDefault="009D7474" w:rsidP="009D7474">
            <w:pPr>
              <w:pStyle w:val="Tablehead"/>
            </w:pPr>
            <w:r>
              <w:t>Content</w:t>
            </w:r>
          </w:p>
        </w:tc>
      </w:tr>
      <w:tr w:rsidR="009D7474" w:rsidRPr="00605C14" w14:paraId="29124CE2" w14:textId="77777777" w:rsidTr="009D7474">
        <w:trPr>
          <w:cantSplit/>
        </w:trPr>
        <w:tc>
          <w:tcPr>
            <w:tcW w:w="1900" w:type="dxa"/>
          </w:tcPr>
          <w:p w14:paraId="1402F428" w14:textId="77777777" w:rsidR="009D7474" w:rsidRDefault="009D7474" w:rsidP="009D7474">
            <w:pPr>
              <w:pStyle w:val="Tablehead"/>
            </w:pPr>
            <w:r>
              <w:t>Keywords</w:t>
            </w:r>
          </w:p>
        </w:tc>
        <w:tc>
          <w:tcPr>
            <w:tcW w:w="6000" w:type="dxa"/>
          </w:tcPr>
          <w:p w14:paraId="505D5EFF" w14:textId="6AAE1A5F" w:rsidR="009D7474" w:rsidRPr="00605C14" w:rsidRDefault="00FA4FBA" w:rsidP="009D7474">
            <w:pPr>
              <w:pStyle w:val="Tablebody"/>
            </w:pPr>
            <w:r w:rsidRPr="00605C14">
              <w:t>MR-</w:t>
            </w:r>
            <w:r w:rsidR="00605C14" w:rsidRPr="00605C14">
              <w:t>CANHUBK3</w:t>
            </w:r>
            <w:r w:rsidR="00267F35" w:rsidRPr="00605C14">
              <w:t>,</w:t>
            </w:r>
            <w:r w:rsidRPr="00605C14">
              <w:t xml:space="preserve"> </w:t>
            </w:r>
            <w:r w:rsidR="00605C14" w:rsidRPr="00605C14">
              <w:t>S32K344</w:t>
            </w:r>
            <w:r w:rsidR="00267F35" w:rsidRPr="00605C14">
              <w:t>,</w:t>
            </w:r>
            <w:r w:rsidR="00605C14" w:rsidRPr="00605C14">
              <w:t xml:space="preserve"> FS26,</w:t>
            </w:r>
            <w:r w:rsidR="00267F35" w:rsidRPr="00605C14">
              <w:t xml:space="preserve"> </w:t>
            </w:r>
            <w:r w:rsidR="00794BFF" w:rsidRPr="00605C14">
              <w:t>SE050</w:t>
            </w:r>
            <w:r w:rsidR="00267F35" w:rsidRPr="00605C14">
              <w:t xml:space="preserve">, </w:t>
            </w:r>
            <w:r w:rsidR="00605C14">
              <w:t>TJA1103, TJA1443, TJA1463, TJA1153</w:t>
            </w:r>
          </w:p>
        </w:tc>
      </w:tr>
      <w:tr w:rsidR="009D7474" w14:paraId="56C7489C" w14:textId="77777777" w:rsidTr="009D7474">
        <w:trPr>
          <w:cantSplit/>
        </w:trPr>
        <w:tc>
          <w:tcPr>
            <w:tcW w:w="1900" w:type="dxa"/>
          </w:tcPr>
          <w:p w14:paraId="3E1C3153" w14:textId="77777777" w:rsidR="009D7474" w:rsidRDefault="009D7474" w:rsidP="009D7474">
            <w:pPr>
              <w:pStyle w:val="Tablehead"/>
            </w:pPr>
            <w:r>
              <w:t>Abstract</w:t>
            </w:r>
          </w:p>
        </w:tc>
        <w:tc>
          <w:tcPr>
            <w:tcW w:w="6000" w:type="dxa"/>
          </w:tcPr>
          <w:p w14:paraId="5A9D11F8" w14:textId="77777777" w:rsidR="009D7474" w:rsidRDefault="009D7474" w:rsidP="009D7474">
            <w:pPr>
              <w:pStyle w:val="Tablebody"/>
            </w:pPr>
            <w:r>
              <w:t>Release notes describing package contents, instructions, open issues, fixes and limitations.</w:t>
            </w:r>
          </w:p>
        </w:tc>
      </w:tr>
    </w:tbl>
    <w:p w14:paraId="61139B34" w14:textId="6A125B42" w:rsidR="009D7474" w:rsidRDefault="009D7474" w:rsidP="00D75D3A">
      <w:pPr>
        <w:pStyle w:val="Body"/>
      </w:pPr>
    </w:p>
    <w:p w14:paraId="73831DA1" w14:textId="16D30C34" w:rsidR="009D7474" w:rsidRPr="00397160" w:rsidRDefault="009D7474" w:rsidP="00D75D3A">
      <w:pPr>
        <w:pStyle w:val="Body"/>
        <w:sectPr w:rsidR="009D7474" w:rsidRPr="00397160" w:rsidSect="00426B3A">
          <w:headerReference w:type="default" r:id="rId12"/>
          <w:headerReference w:type="first" r:id="rId13"/>
          <w:footerReference w:type="first" r:id="rId14"/>
          <w:pgSz w:w="11900" w:h="15860" w:code="1"/>
          <w:pgMar w:top="2800" w:right="1000" w:bottom="2060" w:left="1000" w:header="0" w:footer="0" w:gutter="0"/>
          <w:cols w:space="720"/>
          <w:titlePg/>
          <w:docGrid w:linePitch="360"/>
        </w:sectPr>
      </w:pPr>
    </w:p>
    <w:tbl>
      <w:tblPr>
        <w:tblW w:w="9900" w:type="dxa"/>
        <w:tblInd w:w="-2000" w:type="dxa"/>
        <w:tblBorders>
          <w:top w:val="single" w:sz="2" w:space="0" w:color="005042"/>
          <w:left w:val="single" w:sz="2" w:space="0" w:color="005042"/>
          <w:bottom w:val="single" w:sz="2" w:space="0" w:color="005042"/>
          <w:right w:val="single" w:sz="2" w:space="0" w:color="005042"/>
          <w:insideH w:val="single" w:sz="2" w:space="0" w:color="005042"/>
          <w:insideV w:val="single" w:sz="2" w:space="0" w:color="005042"/>
        </w:tblBorders>
        <w:tblLayout w:type="fixed"/>
        <w:tblCellMar>
          <w:top w:w="20" w:type="dxa"/>
          <w:left w:w="40" w:type="dxa"/>
          <w:right w:w="80" w:type="dxa"/>
        </w:tblCellMar>
        <w:tblLook w:val="0000" w:firstRow="0" w:lastRow="0" w:firstColumn="0" w:lastColumn="0" w:noHBand="0" w:noVBand="0"/>
      </w:tblPr>
      <w:tblGrid>
        <w:gridCol w:w="1000"/>
        <w:gridCol w:w="1500"/>
        <w:gridCol w:w="7400"/>
      </w:tblGrid>
      <w:tr w:rsidR="002073EB" w14:paraId="18DBFE5D" w14:textId="77777777" w:rsidTr="005F69EB">
        <w:trPr>
          <w:cantSplit/>
          <w:tblHeader/>
        </w:trPr>
        <w:tc>
          <w:tcPr>
            <w:tcW w:w="9900" w:type="dxa"/>
            <w:gridSpan w:val="3"/>
            <w:tcBorders>
              <w:top w:val="nil"/>
              <w:left w:val="nil"/>
              <w:right w:val="nil"/>
            </w:tcBorders>
            <w:shd w:val="clear" w:color="auto" w:fill="auto"/>
            <w:tcMar>
              <w:top w:w="20" w:type="dxa"/>
              <w:left w:w="0" w:type="dxa"/>
              <w:bottom w:w="20" w:type="dxa"/>
              <w:right w:w="0" w:type="dxa"/>
            </w:tcMar>
          </w:tcPr>
          <w:p w14:paraId="08149670" w14:textId="77777777" w:rsidR="002073EB" w:rsidRDefault="002073EB">
            <w:pPr>
              <w:pStyle w:val="Tabletitleunnumbered"/>
            </w:pPr>
            <w:r>
              <w:lastRenderedPageBreak/>
              <w:t>Revision history</w:t>
            </w:r>
          </w:p>
        </w:tc>
      </w:tr>
      <w:tr w:rsidR="002073EB" w14:paraId="2B018DA7" w14:textId="77777777" w:rsidTr="005F69EB">
        <w:trPr>
          <w:cantSplit/>
          <w:tblHeader/>
        </w:trPr>
        <w:tc>
          <w:tcPr>
            <w:tcW w:w="1000" w:type="dxa"/>
            <w:shd w:val="clear" w:color="auto" w:fill="E6EDEC"/>
          </w:tcPr>
          <w:p w14:paraId="4AB9E7B0" w14:textId="77777777" w:rsidR="002073EB" w:rsidRDefault="002073EB">
            <w:pPr>
              <w:pStyle w:val="Tablehead"/>
            </w:pPr>
            <w:r>
              <w:t>Rev</w:t>
            </w:r>
          </w:p>
        </w:tc>
        <w:tc>
          <w:tcPr>
            <w:tcW w:w="1500" w:type="dxa"/>
            <w:shd w:val="clear" w:color="auto" w:fill="E6EDEC"/>
          </w:tcPr>
          <w:p w14:paraId="58FA23BA" w14:textId="77777777" w:rsidR="002073EB" w:rsidRDefault="002073EB">
            <w:pPr>
              <w:pStyle w:val="Tablehead"/>
            </w:pPr>
            <w:r>
              <w:t>Date</w:t>
            </w:r>
          </w:p>
        </w:tc>
        <w:tc>
          <w:tcPr>
            <w:tcW w:w="7400" w:type="dxa"/>
            <w:shd w:val="clear" w:color="auto" w:fill="E6EDEC"/>
          </w:tcPr>
          <w:p w14:paraId="0F3979C7" w14:textId="77777777" w:rsidR="002073EB" w:rsidRDefault="002073EB">
            <w:pPr>
              <w:pStyle w:val="Tablehead"/>
            </w:pPr>
            <w:r>
              <w:t>Description</w:t>
            </w:r>
          </w:p>
        </w:tc>
      </w:tr>
      <w:tr w:rsidR="00621C01" w14:paraId="0E65AD64" w14:textId="77777777" w:rsidTr="005F69EB">
        <w:tc>
          <w:tcPr>
            <w:tcW w:w="1000" w:type="dxa"/>
          </w:tcPr>
          <w:p w14:paraId="75A408A5" w14:textId="050F33BE" w:rsidR="00621C01" w:rsidRDefault="00F3252E" w:rsidP="00BF0073">
            <w:pPr>
              <w:pStyle w:val="Tablebody"/>
            </w:pPr>
            <w:r>
              <w:t>0</w:t>
            </w:r>
            <w:r w:rsidR="00DD6DCB">
              <w:t>.1</w:t>
            </w:r>
          </w:p>
        </w:tc>
        <w:tc>
          <w:tcPr>
            <w:tcW w:w="1500" w:type="dxa"/>
          </w:tcPr>
          <w:p w14:paraId="30EC9EFF" w14:textId="2449ED2F" w:rsidR="00621C01" w:rsidRDefault="00267F35" w:rsidP="00BF0073">
            <w:pPr>
              <w:pStyle w:val="Tablebody"/>
            </w:pPr>
            <w:r>
              <w:t>202</w:t>
            </w:r>
            <w:r w:rsidR="00605C14">
              <w:t>20208</w:t>
            </w:r>
          </w:p>
        </w:tc>
        <w:tc>
          <w:tcPr>
            <w:tcW w:w="7400" w:type="dxa"/>
          </w:tcPr>
          <w:p w14:paraId="009C7CA0" w14:textId="13CF5000" w:rsidR="00621C01" w:rsidRDefault="006E2F67" w:rsidP="00BF0073">
            <w:pPr>
              <w:pStyle w:val="Tablebody"/>
            </w:pPr>
            <w:r>
              <w:t xml:space="preserve">Release notes for </w:t>
            </w:r>
            <w:r w:rsidR="00FA4FBA">
              <w:t>MR</w:t>
            </w:r>
            <w:r w:rsidR="00267F35">
              <w:t>-</w:t>
            </w:r>
            <w:r w:rsidR="00605C14">
              <w:t>CANHUBK3</w:t>
            </w:r>
          </w:p>
        </w:tc>
      </w:tr>
    </w:tbl>
    <w:p w14:paraId="080060F7" w14:textId="77777777" w:rsidR="002073EB" w:rsidRPr="00621C01" w:rsidRDefault="002073EB">
      <w:pPr>
        <w:pStyle w:val="Body"/>
      </w:pPr>
    </w:p>
    <w:p w14:paraId="11949290" w14:textId="58E092A7" w:rsidR="00562F42" w:rsidRPr="00F3252E" w:rsidRDefault="00562F42" w:rsidP="00F3252E">
      <w:pPr>
        <w:pStyle w:val="Body"/>
        <w:tabs>
          <w:tab w:val="left" w:pos="2536"/>
        </w:tabs>
        <w:sectPr w:rsidR="00562F42" w:rsidRPr="00F3252E" w:rsidSect="00426B3A">
          <w:headerReference w:type="default" r:id="rId15"/>
          <w:footerReference w:type="default" r:id="rId16"/>
          <w:pgSz w:w="11900" w:h="15860" w:code="1"/>
          <w:pgMar w:top="1900" w:right="1000" w:bottom="1060" w:left="3000" w:header="0" w:footer="774" w:gutter="0"/>
          <w:cols w:space="720"/>
          <w:docGrid w:linePitch="360"/>
        </w:sectPr>
      </w:pPr>
    </w:p>
    <w:p w14:paraId="0BC765F3" w14:textId="77777777" w:rsidR="002073EB" w:rsidRDefault="002073EB">
      <w:pPr>
        <w:pStyle w:val="Heading1"/>
      </w:pPr>
      <w:bookmarkStart w:id="0" w:name="_Toc96594007"/>
      <w:r>
        <w:lastRenderedPageBreak/>
        <w:t>Introduction</w:t>
      </w:r>
      <w:bookmarkEnd w:id="0"/>
    </w:p>
    <w:p w14:paraId="7B9EC143" w14:textId="4976BD14" w:rsidR="006E2F67" w:rsidRDefault="006E2F67" w:rsidP="001B28ED">
      <w:pPr>
        <w:pStyle w:val="Body"/>
        <w:jc w:val="both"/>
      </w:pPr>
      <w:r>
        <w:t xml:space="preserve">This document is the release notes for the </w:t>
      </w:r>
      <w:r w:rsidR="00F82DDF">
        <w:rPr>
          <w:b/>
        </w:rPr>
        <w:t>MR</w:t>
      </w:r>
      <w:r w:rsidR="00267F35">
        <w:rPr>
          <w:b/>
        </w:rPr>
        <w:t>-</w:t>
      </w:r>
      <w:r w:rsidR="00605C14">
        <w:rPr>
          <w:b/>
        </w:rPr>
        <w:t>CANHUBK3</w:t>
      </w:r>
      <w:r w:rsidR="00EB0E2B">
        <w:rPr>
          <w:b/>
        </w:rPr>
        <w:t xml:space="preserve"> </w:t>
      </w:r>
      <w:r w:rsidR="00EB0E2B">
        <w:rPr>
          <w:bCs/>
        </w:rPr>
        <w:t>demonstration software</w:t>
      </w:r>
      <w:r w:rsidR="00320708">
        <w:rPr>
          <w:b/>
        </w:rPr>
        <w:t>.</w:t>
      </w:r>
      <w:r>
        <w:t xml:space="preserve"> This </w:t>
      </w:r>
      <w:r w:rsidR="00C02551">
        <w:t>which converts Ethernet to CAN and CAN to Ethernet using the IEEE 1722 ACF-CAN protocol.</w:t>
      </w:r>
    </w:p>
    <w:p w14:paraId="14692B11" w14:textId="1EC44C74" w:rsidR="006E2F67" w:rsidRDefault="006E2F67" w:rsidP="001B28ED">
      <w:pPr>
        <w:pStyle w:val="Body"/>
        <w:jc w:val="both"/>
      </w:pPr>
      <w:r>
        <w:t>The release notes describe the contents of the kit, open issues, changes, fixes and limitations of the released version.</w:t>
      </w:r>
    </w:p>
    <w:p w14:paraId="2D8F7BCF" w14:textId="7ACA56C6" w:rsidR="000F3BD6" w:rsidRDefault="0076158E" w:rsidP="001B28ED">
      <w:pPr>
        <w:pStyle w:val="Body"/>
        <w:jc w:val="both"/>
      </w:pPr>
      <w:r>
        <w:t>This</w:t>
      </w:r>
      <w:r w:rsidR="00753F45">
        <w:t xml:space="preserve"> </w:t>
      </w:r>
      <w:r>
        <w:t xml:space="preserve">release of the switch code supports </w:t>
      </w:r>
      <w:r w:rsidR="00C02551">
        <w:t xml:space="preserve">all 6 CAN ports </w:t>
      </w:r>
      <w:r>
        <w:t xml:space="preserve">and </w:t>
      </w:r>
      <w:r w:rsidR="00C02551" w:rsidRPr="00C02551">
        <w:t>100BASE-T1</w:t>
      </w:r>
      <w:r w:rsidR="00C02551">
        <w:t xml:space="preserve"> Ethernet port</w:t>
      </w:r>
      <w:r>
        <w:t xml:space="preserve">. The </w:t>
      </w:r>
      <w:r w:rsidR="00C02551" w:rsidRPr="00C02551">
        <w:t>100BASE-T1</w:t>
      </w:r>
      <w:r w:rsidR="00C02551">
        <w:t xml:space="preserve"> port</w:t>
      </w:r>
      <w:r>
        <w:t xml:space="preserve"> have automatic mode detection enabled so no further adjustments are needed.</w:t>
      </w:r>
      <w:r w:rsidR="000F3BD6">
        <w:t xml:space="preserve"> </w:t>
      </w:r>
    </w:p>
    <w:p w14:paraId="7D99B595" w14:textId="3E052316" w:rsidR="00400EFD" w:rsidRDefault="00400EFD" w:rsidP="00400EFD">
      <w:pPr>
        <w:pStyle w:val="Heading2"/>
      </w:pPr>
      <w:bookmarkStart w:id="1" w:name="_Toc96594008"/>
      <w:r>
        <w:t>Abbreviations</w:t>
      </w:r>
      <w:bookmarkEnd w:id="1"/>
    </w:p>
    <w:p w14:paraId="18929F36" w14:textId="2BF70370" w:rsidR="007C13C9" w:rsidRDefault="00AD59E7" w:rsidP="007C13C9">
      <w:pPr>
        <w:pStyle w:val="Body"/>
      </w:pPr>
      <w:r>
        <w:t>IEEE 1722</w:t>
      </w:r>
      <w:r w:rsidR="007C13C9">
        <w:tab/>
      </w:r>
      <w:r w:rsidR="007C13C9">
        <w:tab/>
      </w:r>
      <w:r>
        <w:t>L</w:t>
      </w:r>
      <w:r w:rsidRPr="00AD59E7">
        <w:t>ayer 2 transport protocol working group for time-sensitive streams</w:t>
      </w:r>
    </w:p>
    <w:p w14:paraId="4461A17E" w14:textId="5FBD6C89" w:rsidR="00C02551" w:rsidRDefault="00C02551" w:rsidP="007C13C9">
      <w:pPr>
        <w:pStyle w:val="Body"/>
        <w:rPr>
          <w:color w:val="202124"/>
          <w:shd w:val="clear" w:color="auto" w:fill="FFFFFF"/>
        </w:rPr>
      </w:pPr>
      <w:r w:rsidRPr="00C02551">
        <w:rPr>
          <w:color w:val="202124"/>
          <w:shd w:val="clear" w:color="auto" w:fill="FFFFFF"/>
        </w:rPr>
        <w:t>100BASE-T1</w:t>
      </w:r>
      <w:r>
        <w:rPr>
          <w:color w:val="202124"/>
          <w:shd w:val="clear" w:color="auto" w:fill="FFFFFF"/>
        </w:rPr>
        <w:tab/>
        <w:t>Full-duplex single twisted pair ethernet</w:t>
      </w:r>
    </w:p>
    <w:p w14:paraId="71C7511E" w14:textId="3F6FF047" w:rsidR="007C13C9" w:rsidRPr="00400EFD" w:rsidRDefault="00AD59E7" w:rsidP="007C13C9">
      <w:pPr>
        <w:pStyle w:val="Body"/>
      </w:pPr>
      <w:r>
        <w:rPr>
          <w:color w:val="202124"/>
          <w:shd w:val="clear" w:color="auto" w:fill="FFFFFF"/>
        </w:rPr>
        <w:t>CAN</w:t>
      </w:r>
      <w:r w:rsidR="007C13C9">
        <w:tab/>
      </w:r>
      <w:r w:rsidR="007C13C9">
        <w:tab/>
      </w:r>
      <w:r>
        <w:tab/>
      </w:r>
      <w:r>
        <w:tab/>
      </w:r>
      <w:r w:rsidR="00A34FF3" w:rsidRPr="00A34FF3">
        <w:t>Controller Area Network</w:t>
      </w:r>
    </w:p>
    <w:p w14:paraId="3713546C" w14:textId="1CA0C73D" w:rsidR="007C13C9" w:rsidRDefault="007C13C9" w:rsidP="007C13C9">
      <w:pPr>
        <w:pStyle w:val="Body"/>
      </w:pPr>
      <w:r>
        <w:t>JTAG</w:t>
      </w:r>
      <w:r>
        <w:tab/>
      </w:r>
      <w:r>
        <w:tab/>
      </w:r>
      <w:r w:rsidR="00A34FF3">
        <w:tab/>
      </w:r>
      <w:r w:rsidR="00A34FF3">
        <w:tab/>
      </w:r>
      <w:r>
        <w:t>Joint Test Action Group, interface commonly used for software debugging</w:t>
      </w:r>
    </w:p>
    <w:p w14:paraId="2163FD7E" w14:textId="56AF92AE" w:rsidR="007C13C9" w:rsidRDefault="007C13C9" w:rsidP="007C13C9">
      <w:pPr>
        <w:pStyle w:val="Body"/>
      </w:pPr>
      <w:r>
        <w:t>KB</w:t>
      </w:r>
      <w:r>
        <w:tab/>
      </w:r>
      <w:r>
        <w:tab/>
      </w:r>
      <w:r w:rsidR="00A34FF3">
        <w:tab/>
      </w:r>
      <w:r w:rsidR="00A34FF3">
        <w:tab/>
      </w:r>
      <w:r>
        <w:t>1024 bytes</w:t>
      </w:r>
    </w:p>
    <w:p w14:paraId="65A8666A" w14:textId="5B0D4A84" w:rsidR="00400EFD" w:rsidRDefault="00400EFD" w:rsidP="00400EFD">
      <w:pPr>
        <w:pStyle w:val="Body"/>
      </w:pPr>
      <w:r>
        <w:t>MAC</w:t>
      </w:r>
      <w:r>
        <w:tab/>
      </w:r>
      <w:r>
        <w:tab/>
      </w:r>
      <w:r w:rsidR="00A34FF3">
        <w:tab/>
      </w:r>
      <w:r w:rsidR="00A34FF3">
        <w:tab/>
      </w:r>
      <w:r>
        <w:t>Media Access Control, a MAC address is a so called physical address.</w:t>
      </w:r>
    </w:p>
    <w:p w14:paraId="5B280FDC" w14:textId="524A456A" w:rsidR="00400EFD" w:rsidRDefault="00400EFD" w:rsidP="00400EFD">
      <w:pPr>
        <w:pStyle w:val="Body"/>
      </w:pPr>
      <w:r>
        <w:t>Mbps</w:t>
      </w:r>
      <w:r>
        <w:tab/>
      </w:r>
      <w:r>
        <w:tab/>
      </w:r>
      <w:r w:rsidR="00A34FF3">
        <w:tab/>
      </w:r>
      <w:r w:rsidR="00A34FF3">
        <w:tab/>
      </w:r>
      <w:r>
        <w:t>Million bits per second (10</w:t>
      </w:r>
      <w:r w:rsidRPr="00400EFD">
        <w:rPr>
          <w:vertAlign w:val="superscript"/>
        </w:rPr>
        <w:t>6</w:t>
      </w:r>
      <w:r>
        <w:t xml:space="preserve"> bits/s)</w:t>
      </w:r>
    </w:p>
    <w:p w14:paraId="3092014C" w14:textId="27BBBE16" w:rsidR="007C13C9" w:rsidRDefault="007C13C9" w:rsidP="00400EFD">
      <w:pPr>
        <w:pStyle w:val="Body"/>
      </w:pPr>
      <w:r>
        <w:t>NFC</w:t>
      </w:r>
      <w:r>
        <w:tab/>
      </w:r>
      <w:r>
        <w:tab/>
      </w:r>
      <w:r w:rsidR="00A34FF3">
        <w:tab/>
      </w:r>
      <w:r w:rsidR="00A34FF3">
        <w:tab/>
      </w:r>
      <w:r>
        <w:t>Near Field Communication</w:t>
      </w:r>
    </w:p>
    <w:p w14:paraId="73805F66" w14:textId="651F5D15" w:rsidR="007C13C9" w:rsidRDefault="007C13C9" w:rsidP="007C13C9">
      <w:pPr>
        <w:pStyle w:val="Body"/>
      </w:pPr>
      <w:r>
        <w:t>PCB</w:t>
      </w:r>
      <w:r>
        <w:tab/>
      </w:r>
      <w:r>
        <w:tab/>
      </w:r>
      <w:r w:rsidR="00A34FF3">
        <w:tab/>
      </w:r>
      <w:r w:rsidR="00A34FF3">
        <w:tab/>
      </w:r>
      <w:r>
        <w:t>Printed Circuit Board</w:t>
      </w:r>
    </w:p>
    <w:p w14:paraId="700F4702" w14:textId="44F0FD23" w:rsidR="007C13C9" w:rsidRDefault="007C13C9" w:rsidP="00A34FF3">
      <w:pPr>
        <w:pStyle w:val="Body"/>
      </w:pPr>
      <w:r>
        <w:t>SDK</w:t>
      </w:r>
      <w:r>
        <w:tab/>
      </w:r>
      <w:r>
        <w:tab/>
      </w:r>
      <w:r w:rsidR="00A34FF3">
        <w:tab/>
      </w:r>
      <w:r w:rsidR="00A34FF3">
        <w:tab/>
      </w:r>
      <w:r>
        <w:t>Software Development Kit</w:t>
      </w:r>
    </w:p>
    <w:p w14:paraId="753E689C" w14:textId="77777777" w:rsidR="006E2F67" w:rsidRDefault="006E2F67" w:rsidP="001B28ED">
      <w:pPr>
        <w:jc w:val="both"/>
      </w:pPr>
      <w:r>
        <w:br w:type="page"/>
      </w:r>
    </w:p>
    <w:p w14:paraId="764026A0" w14:textId="77777777" w:rsidR="006E2F67" w:rsidRDefault="006E2F67" w:rsidP="006E2F67">
      <w:pPr>
        <w:pStyle w:val="Heading1"/>
      </w:pPr>
      <w:bookmarkStart w:id="2" w:name="_Toc96594009"/>
      <w:r>
        <w:lastRenderedPageBreak/>
        <w:t>Contents</w:t>
      </w:r>
      <w:bookmarkEnd w:id="2"/>
    </w:p>
    <w:p w14:paraId="1616AF01" w14:textId="77777777" w:rsidR="006E2F67" w:rsidRDefault="006E2F67" w:rsidP="006E2F67">
      <w:pPr>
        <w:pStyle w:val="Body"/>
      </w:pPr>
      <w:r w:rsidRPr="006E2F67">
        <w:t>The release</w:t>
      </w:r>
      <w:r>
        <w:t>d</w:t>
      </w:r>
      <w:r w:rsidRPr="006E2F67">
        <w:t xml:space="preserve"> package consists of</w:t>
      </w:r>
      <w:r w:rsidR="00972D0C">
        <w:t>:</w:t>
      </w:r>
    </w:p>
    <w:p w14:paraId="7F447BF9" w14:textId="77777777" w:rsidR="00BF0073" w:rsidRDefault="00BF0073" w:rsidP="00BF0073">
      <w:pPr>
        <w:pStyle w:val="Body"/>
        <w:numPr>
          <w:ilvl w:val="0"/>
          <w:numId w:val="22"/>
        </w:numPr>
      </w:pPr>
      <w:r>
        <w:t>Hardware</w:t>
      </w:r>
    </w:p>
    <w:p w14:paraId="0154EBA8" w14:textId="10DE41DF" w:rsidR="00BF0073" w:rsidRDefault="00F82DDF" w:rsidP="00BF0073">
      <w:pPr>
        <w:pStyle w:val="Body"/>
        <w:numPr>
          <w:ilvl w:val="1"/>
          <w:numId w:val="22"/>
        </w:numPr>
      </w:pPr>
      <w:r>
        <w:t>MR</w:t>
      </w:r>
      <w:r w:rsidR="004367A3">
        <w:t>-</w:t>
      </w:r>
      <w:r w:rsidR="003F0967">
        <w:t>T1ETH8</w:t>
      </w:r>
      <w:r w:rsidR="004367A3">
        <w:t xml:space="preserve"> board</w:t>
      </w:r>
    </w:p>
    <w:p w14:paraId="3991D543" w14:textId="6567DEF3" w:rsidR="00EB0E2B" w:rsidRDefault="00EB0E2B" w:rsidP="00BF0073">
      <w:pPr>
        <w:pStyle w:val="Body"/>
        <w:numPr>
          <w:ilvl w:val="1"/>
          <w:numId w:val="22"/>
        </w:numPr>
      </w:pPr>
      <w:r>
        <w:t>TODO IAIN</w:t>
      </w:r>
    </w:p>
    <w:p w14:paraId="7845A743" w14:textId="0499A8A7" w:rsidR="00BF0073" w:rsidRDefault="00BF0073" w:rsidP="00BF0073">
      <w:pPr>
        <w:pStyle w:val="Body"/>
        <w:numPr>
          <w:ilvl w:val="0"/>
          <w:numId w:val="22"/>
        </w:numPr>
      </w:pPr>
      <w:r>
        <w:t>Documentation and software</w:t>
      </w:r>
      <w:r w:rsidR="00180527">
        <w:t xml:space="preserve"> </w:t>
      </w:r>
    </w:p>
    <w:p w14:paraId="7FC5C2F3" w14:textId="3BB81E23" w:rsidR="00457FA7" w:rsidRDefault="00457FA7" w:rsidP="00457FA7">
      <w:pPr>
        <w:pStyle w:val="Body"/>
        <w:numPr>
          <w:ilvl w:val="1"/>
          <w:numId w:val="22"/>
        </w:numPr>
      </w:pPr>
      <w:r>
        <w:t>Release notes</w:t>
      </w:r>
    </w:p>
    <w:p w14:paraId="126FAFA5" w14:textId="71CA812D" w:rsidR="00753F45" w:rsidRDefault="00EB0E2B" w:rsidP="00AD2982">
      <w:pPr>
        <w:pStyle w:val="Body"/>
        <w:numPr>
          <w:ilvl w:val="1"/>
          <w:numId w:val="22"/>
        </w:numPr>
      </w:pPr>
      <w:r>
        <w:rPr>
          <w:rFonts w:ascii="Courier New" w:hAnsi="Courier New" w:cs="Courier New"/>
          <w:sz w:val="18"/>
          <w:szCs w:val="18"/>
        </w:rPr>
        <w:t xml:space="preserve">Project.zip </w:t>
      </w:r>
      <w:r>
        <w:t>S32 Design Studio project file</w:t>
      </w:r>
    </w:p>
    <w:p w14:paraId="6B9B0F47" w14:textId="04FF8B57" w:rsidR="000331D6" w:rsidRPr="00AD2982" w:rsidRDefault="000331D6" w:rsidP="00AD2982">
      <w:pPr>
        <w:pStyle w:val="Body"/>
        <w:numPr>
          <w:ilvl w:val="1"/>
          <w:numId w:val="22"/>
        </w:numPr>
      </w:pPr>
      <w:r>
        <w:br w:type="page"/>
      </w:r>
    </w:p>
    <w:p w14:paraId="677C6255" w14:textId="10DC399E" w:rsidR="00A51F72" w:rsidRDefault="00A51F72" w:rsidP="00A51F72">
      <w:pPr>
        <w:pStyle w:val="Heading1"/>
      </w:pPr>
      <w:bookmarkStart w:id="3" w:name="_Toc96594010"/>
      <w:r>
        <w:lastRenderedPageBreak/>
        <w:t>Changes</w:t>
      </w:r>
      <w:bookmarkEnd w:id="3"/>
    </w:p>
    <w:p w14:paraId="6A77A7E5" w14:textId="7B3E108C" w:rsidR="00034EE4" w:rsidRDefault="00034EE4" w:rsidP="00034EE4">
      <w:pPr>
        <w:pStyle w:val="Tabletitle"/>
        <w:tabs>
          <w:tab w:val="clear" w:pos="960"/>
          <w:tab w:val="left" w:pos="-1040"/>
          <w:tab w:val="left" w:pos="-920"/>
        </w:tabs>
        <w:ind w:left="-1040"/>
      </w:pPr>
      <w:r>
        <w:t>Changes</w:t>
      </w:r>
    </w:p>
    <w:tbl>
      <w:tblPr>
        <w:tblStyle w:val="TableGrid"/>
        <w:tblW w:w="9880" w:type="dxa"/>
        <w:tblInd w:w="-1960" w:type="dxa"/>
        <w:tblBorders>
          <w:top w:val="single" w:sz="2" w:space="0" w:color="005042"/>
          <w:left w:val="none" w:sz="0" w:space="0" w:color="auto"/>
          <w:bottom w:val="single" w:sz="2" w:space="0" w:color="005042"/>
          <w:right w:val="none" w:sz="0" w:space="0" w:color="auto"/>
          <w:insideH w:val="single" w:sz="2" w:space="0" w:color="B3CAC6"/>
          <w:insideV w:val="none" w:sz="0" w:space="0" w:color="auto"/>
        </w:tblBorders>
        <w:tblLayout w:type="fixed"/>
        <w:tblCellMar>
          <w:top w:w="20" w:type="dxa"/>
          <w:left w:w="40" w:type="dxa"/>
          <w:right w:w="80" w:type="dxa"/>
        </w:tblCellMar>
        <w:tblLook w:val="04A0" w:firstRow="1" w:lastRow="0" w:firstColumn="1" w:lastColumn="0" w:noHBand="0" w:noVBand="1"/>
        <w:tblCaption w:val="changes"/>
      </w:tblPr>
      <w:tblGrid>
        <w:gridCol w:w="1980"/>
        <w:gridCol w:w="7900"/>
      </w:tblGrid>
      <w:tr w:rsidR="00034EE4" w14:paraId="6AA8E898" w14:textId="77777777" w:rsidTr="00034EE4">
        <w:trPr>
          <w:tblHeader/>
        </w:trPr>
        <w:tc>
          <w:tcPr>
            <w:tcW w:w="1980" w:type="dxa"/>
            <w:tcBorders>
              <w:top w:val="single" w:sz="2" w:space="0" w:color="005042"/>
              <w:bottom w:val="nil"/>
            </w:tcBorders>
            <w:shd w:val="clear" w:color="auto" w:fill="E6EDEC"/>
          </w:tcPr>
          <w:p w14:paraId="0B70FB6C" w14:textId="77777777" w:rsidR="00034EE4" w:rsidRDefault="00034EE4" w:rsidP="00034EE4">
            <w:pPr>
              <w:pStyle w:val="Tablehead"/>
            </w:pPr>
            <w:r>
              <w:t>Item</w:t>
            </w:r>
          </w:p>
        </w:tc>
        <w:tc>
          <w:tcPr>
            <w:tcW w:w="7900" w:type="dxa"/>
            <w:tcBorders>
              <w:top w:val="single" w:sz="2" w:space="0" w:color="005042"/>
              <w:bottom w:val="nil"/>
            </w:tcBorders>
            <w:shd w:val="clear" w:color="auto" w:fill="E6EDEC"/>
          </w:tcPr>
          <w:p w14:paraId="086A220C" w14:textId="77777777" w:rsidR="00034EE4" w:rsidRDefault="00034EE4" w:rsidP="00034EE4">
            <w:pPr>
              <w:pStyle w:val="Tablehead"/>
            </w:pPr>
            <w:r>
              <w:t>Description</w:t>
            </w:r>
          </w:p>
        </w:tc>
      </w:tr>
      <w:tr w:rsidR="00C70A6B" w14:paraId="728644E9" w14:textId="77777777" w:rsidTr="00034EE4">
        <w:tc>
          <w:tcPr>
            <w:tcW w:w="1980" w:type="dxa"/>
            <w:shd w:val="clear" w:color="auto" w:fill="auto"/>
          </w:tcPr>
          <w:p w14:paraId="0B750F44" w14:textId="518DED38" w:rsidR="00C70A6B" w:rsidRDefault="00F537F9" w:rsidP="004E10CC">
            <w:pPr>
              <w:pStyle w:val="Tablebody"/>
            </w:pPr>
            <w:r>
              <w:t xml:space="preserve">Release </w:t>
            </w:r>
            <w:r w:rsidR="004278C7">
              <w:t>package</w:t>
            </w:r>
          </w:p>
        </w:tc>
        <w:tc>
          <w:tcPr>
            <w:tcW w:w="7900" w:type="dxa"/>
            <w:shd w:val="clear" w:color="auto" w:fill="auto"/>
          </w:tcPr>
          <w:p w14:paraId="24D74BDE" w14:textId="5776C546" w:rsidR="00C70A6B" w:rsidRDefault="00EB0E2B" w:rsidP="004E10CC">
            <w:pPr>
              <w:pStyle w:val="Tablebody"/>
            </w:pPr>
            <w:r>
              <w:t>MR-CANHUBK3 IEEE1772 ACF-CAN over ethernet demo</w:t>
            </w:r>
          </w:p>
        </w:tc>
      </w:tr>
      <w:tr w:rsidR="00535D4E" w:rsidRPr="00345C89" w14:paraId="65EFAAF6" w14:textId="77777777" w:rsidTr="00034EE4">
        <w:tc>
          <w:tcPr>
            <w:tcW w:w="1980" w:type="dxa"/>
            <w:shd w:val="clear" w:color="auto" w:fill="auto"/>
          </w:tcPr>
          <w:p w14:paraId="3DD5C2B0" w14:textId="1CA87E88" w:rsidR="00535D4E" w:rsidRDefault="00535D4E" w:rsidP="00F537F9">
            <w:pPr>
              <w:pStyle w:val="Tablebody"/>
            </w:pPr>
            <w:r>
              <w:t>Documentation</w:t>
            </w:r>
          </w:p>
        </w:tc>
        <w:tc>
          <w:tcPr>
            <w:tcW w:w="7900" w:type="dxa"/>
            <w:shd w:val="clear" w:color="auto" w:fill="auto"/>
          </w:tcPr>
          <w:p w14:paraId="4C9AB3C7" w14:textId="29CA2649" w:rsidR="00535D4E" w:rsidRDefault="00535D4E" w:rsidP="00F537F9">
            <w:pPr>
              <w:pStyle w:val="Tablebody"/>
              <w:rPr>
                <w:szCs w:val="18"/>
              </w:rPr>
            </w:pPr>
          </w:p>
        </w:tc>
      </w:tr>
    </w:tbl>
    <w:p w14:paraId="0E443B90" w14:textId="77777777" w:rsidR="00303272" w:rsidRDefault="00303272" w:rsidP="00303272">
      <w:pPr>
        <w:pStyle w:val="NoSpacing"/>
      </w:pPr>
    </w:p>
    <w:p w14:paraId="267247BC" w14:textId="77777777" w:rsidR="00303272" w:rsidRDefault="00303272">
      <w:pPr>
        <w:rPr>
          <w:b/>
          <w:bCs/>
          <w:color w:val="005042"/>
          <w:sz w:val="28"/>
          <w:szCs w:val="32"/>
        </w:rPr>
      </w:pPr>
      <w:r>
        <w:br w:type="page"/>
      </w:r>
    </w:p>
    <w:p w14:paraId="328E5A39" w14:textId="6AADBE81" w:rsidR="00A51F72" w:rsidRDefault="00A51F72" w:rsidP="00A51F72">
      <w:pPr>
        <w:pStyle w:val="Heading1"/>
      </w:pPr>
      <w:bookmarkStart w:id="4" w:name="_Toc96594011"/>
      <w:r>
        <w:lastRenderedPageBreak/>
        <w:t>Limitations</w:t>
      </w:r>
      <w:bookmarkEnd w:id="4"/>
    </w:p>
    <w:p w14:paraId="5417C649" w14:textId="70043119" w:rsidR="00445C16" w:rsidRDefault="00445C16" w:rsidP="00445C16">
      <w:pPr>
        <w:pStyle w:val="Caption"/>
        <w:keepNext/>
      </w:pPr>
      <w:r>
        <w:t xml:space="preserve">Table </w:t>
      </w:r>
      <w:r w:rsidR="00000000">
        <w:fldChar w:fldCharType="begin"/>
      </w:r>
      <w:r w:rsidR="00000000">
        <w:instrText xml:space="preserve"> SEQ Table \* ARABIC </w:instrText>
      </w:r>
      <w:r w:rsidR="00000000">
        <w:fldChar w:fldCharType="separate"/>
      </w:r>
      <w:r w:rsidR="009856E6">
        <w:rPr>
          <w:noProof/>
        </w:rPr>
        <w:t>1</w:t>
      </w:r>
      <w:r w:rsidR="00000000">
        <w:rPr>
          <w:noProof/>
        </w:rPr>
        <w:fldChar w:fldCharType="end"/>
      </w:r>
      <w:r>
        <w:t xml:space="preserve"> Limitations</w:t>
      </w:r>
    </w:p>
    <w:tbl>
      <w:tblPr>
        <w:tblStyle w:val="TableGrid"/>
        <w:tblW w:w="9880" w:type="dxa"/>
        <w:tblInd w:w="-1960" w:type="dxa"/>
        <w:tblBorders>
          <w:top w:val="single" w:sz="2" w:space="0" w:color="005042"/>
          <w:left w:val="none" w:sz="0" w:space="0" w:color="auto"/>
          <w:bottom w:val="single" w:sz="2" w:space="0" w:color="005042"/>
          <w:right w:val="none" w:sz="0" w:space="0" w:color="auto"/>
          <w:insideH w:val="single" w:sz="2" w:space="0" w:color="B3CAC6"/>
          <w:insideV w:val="none" w:sz="0" w:space="0" w:color="auto"/>
        </w:tblBorders>
        <w:tblLayout w:type="fixed"/>
        <w:tblCellMar>
          <w:top w:w="20" w:type="dxa"/>
          <w:left w:w="40" w:type="dxa"/>
          <w:right w:w="80" w:type="dxa"/>
        </w:tblCellMar>
        <w:tblLook w:val="04A0" w:firstRow="1" w:lastRow="0" w:firstColumn="1" w:lastColumn="0" w:noHBand="0" w:noVBand="1"/>
      </w:tblPr>
      <w:tblGrid>
        <w:gridCol w:w="1980"/>
        <w:gridCol w:w="7900"/>
      </w:tblGrid>
      <w:tr w:rsidR="00C80EAB" w14:paraId="2BAF9A1B" w14:textId="77777777" w:rsidTr="00C80EAB">
        <w:trPr>
          <w:tblHeader/>
        </w:trPr>
        <w:tc>
          <w:tcPr>
            <w:tcW w:w="1980" w:type="dxa"/>
            <w:tcBorders>
              <w:top w:val="single" w:sz="2" w:space="0" w:color="005042"/>
              <w:bottom w:val="nil"/>
            </w:tcBorders>
            <w:shd w:val="clear" w:color="auto" w:fill="E6EDEC"/>
          </w:tcPr>
          <w:p w14:paraId="0ED62BF5" w14:textId="77777777" w:rsidR="00C80EAB" w:rsidRDefault="00C80EAB" w:rsidP="00C80EAB">
            <w:pPr>
              <w:pStyle w:val="Tablehead"/>
            </w:pPr>
            <w:r>
              <w:t>Item</w:t>
            </w:r>
          </w:p>
        </w:tc>
        <w:tc>
          <w:tcPr>
            <w:tcW w:w="7900" w:type="dxa"/>
            <w:tcBorders>
              <w:top w:val="single" w:sz="2" w:space="0" w:color="005042"/>
              <w:bottom w:val="nil"/>
            </w:tcBorders>
            <w:shd w:val="clear" w:color="auto" w:fill="E6EDEC"/>
          </w:tcPr>
          <w:p w14:paraId="49611000" w14:textId="77777777" w:rsidR="00C80EAB" w:rsidRDefault="00C80EAB" w:rsidP="00C80EAB">
            <w:pPr>
              <w:pStyle w:val="Tablehead"/>
            </w:pPr>
            <w:r>
              <w:t>Description</w:t>
            </w:r>
          </w:p>
        </w:tc>
      </w:tr>
      <w:tr w:rsidR="00DD0566" w14:paraId="7056274A" w14:textId="77777777" w:rsidTr="00C80EAB">
        <w:tc>
          <w:tcPr>
            <w:tcW w:w="1980" w:type="dxa"/>
            <w:shd w:val="clear" w:color="auto" w:fill="auto"/>
          </w:tcPr>
          <w:p w14:paraId="7F430157" w14:textId="529F3F7D" w:rsidR="00DD0566" w:rsidRDefault="00DD0566" w:rsidP="00DD0566">
            <w:pPr>
              <w:pStyle w:val="Tablebody"/>
            </w:pPr>
            <w:r w:rsidRPr="00AC359D">
              <w:rPr>
                <w:szCs w:val="18"/>
              </w:rPr>
              <w:t>Software stack</w:t>
            </w:r>
          </w:p>
        </w:tc>
        <w:tc>
          <w:tcPr>
            <w:tcW w:w="7900" w:type="dxa"/>
            <w:shd w:val="clear" w:color="auto" w:fill="auto"/>
          </w:tcPr>
          <w:p w14:paraId="42537F98" w14:textId="23D9F4B0" w:rsidR="00DD0566" w:rsidRPr="00AC359D" w:rsidRDefault="00DD0566" w:rsidP="00DD0566">
            <w:pPr>
              <w:pStyle w:val="Tablebody"/>
              <w:rPr>
                <w:szCs w:val="18"/>
              </w:rPr>
            </w:pPr>
            <w:r w:rsidRPr="00AC359D">
              <w:rPr>
                <w:b/>
                <w:szCs w:val="18"/>
              </w:rPr>
              <w:t>Limitation:</w:t>
            </w:r>
            <w:r w:rsidR="007B379E">
              <w:rPr>
                <w:szCs w:val="18"/>
              </w:rPr>
              <w:t xml:space="preserve"> </w:t>
            </w:r>
            <w:r w:rsidR="00EB0E2B">
              <w:rPr>
                <w:szCs w:val="18"/>
              </w:rPr>
              <w:t>TODO</w:t>
            </w:r>
            <w:r w:rsidRPr="00AC359D">
              <w:rPr>
                <w:szCs w:val="18"/>
              </w:rPr>
              <w:t xml:space="preserve">. </w:t>
            </w:r>
          </w:p>
          <w:p w14:paraId="489752F4" w14:textId="090A1897" w:rsidR="00DD0566" w:rsidRPr="00AC359D" w:rsidRDefault="00DD0566" w:rsidP="00DD0566">
            <w:pPr>
              <w:pStyle w:val="Tablebody"/>
              <w:rPr>
                <w:b/>
                <w:szCs w:val="18"/>
              </w:rPr>
            </w:pPr>
            <w:r w:rsidRPr="00AC359D">
              <w:rPr>
                <w:b/>
                <w:szCs w:val="18"/>
              </w:rPr>
              <w:t>Impact:</w:t>
            </w:r>
            <w:r w:rsidRPr="00AC359D">
              <w:rPr>
                <w:szCs w:val="18"/>
              </w:rPr>
              <w:t xml:space="preserve"> </w:t>
            </w:r>
            <w:r w:rsidR="007B379E">
              <w:rPr>
                <w:szCs w:val="18"/>
              </w:rPr>
              <w:t>No Time Sensitive Networking or other features</w:t>
            </w:r>
            <w:r w:rsidR="000523B7">
              <w:rPr>
                <w:szCs w:val="18"/>
              </w:rPr>
              <w:t>.</w:t>
            </w:r>
          </w:p>
        </w:tc>
      </w:tr>
    </w:tbl>
    <w:p w14:paraId="7056E5E2" w14:textId="77777777" w:rsidR="00962E5E" w:rsidRDefault="00962E5E">
      <w:pPr>
        <w:rPr>
          <w:b/>
          <w:bCs/>
          <w:color w:val="005042"/>
          <w:sz w:val="28"/>
          <w:szCs w:val="32"/>
        </w:rPr>
      </w:pPr>
      <w:r>
        <w:br w:type="page"/>
      </w:r>
    </w:p>
    <w:p w14:paraId="359BF298" w14:textId="2FDA9A1C" w:rsidR="00A51F72" w:rsidRDefault="00A51F72" w:rsidP="00BF0073">
      <w:pPr>
        <w:pStyle w:val="Heading1"/>
      </w:pPr>
      <w:bookmarkStart w:id="5" w:name="_Toc96594012"/>
      <w:r>
        <w:lastRenderedPageBreak/>
        <w:t>Known issues</w:t>
      </w:r>
      <w:bookmarkEnd w:id="5"/>
    </w:p>
    <w:p w14:paraId="342714DC" w14:textId="7A086AD2" w:rsidR="00445C16" w:rsidRDefault="00445C16" w:rsidP="00445C16">
      <w:pPr>
        <w:pStyle w:val="Caption"/>
        <w:keepNext/>
      </w:pPr>
      <w:bookmarkStart w:id="6" w:name="_Ref54878280"/>
      <w:bookmarkStart w:id="7" w:name="_Ref54878272"/>
      <w:r>
        <w:t xml:space="preserve">Table </w:t>
      </w:r>
      <w:r w:rsidR="00000000">
        <w:fldChar w:fldCharType="begin"/>
      </w:r>
      <w:r w:rsidR="00000000">
        <w:instrText xml:space="preserve"> SEQ Table \* ARABIC </w:instrText>
      </w:r>
      <w:r w:rsidR="00000000">
        <w:fldChar w:fldCharType="separate"/>
      </w:r>
      <w:r w:rsidR="009856E6">
        <w:rPr>
          <w:noProof/>
        </w:rPr>
        <w:t>2</w:t>
      </w:r>
      <w:r w:rsidR="00000000">
        <w:rPr>
          <w:noProof/>
        </w:rPr>
        <w:fldChar w:fldCharType="end"/>
      </w:r>
      <w:bookmarkEnd w:id="6"/>
      <w:r>
        <w:t xml:space="preserve"> Known issues</w:t>
      </w:r>
      <w:bookmarkEnd w:id="7"/>
    </w:p>
    <w:tbl>
      <w:tblPr>
        <w:tblStyle w:val="TableGrid"/>
        <w:tblW w:w="9880" w:type="dxa"/>
        <w:tblInd w:w="-1960" w:type="dxa"/>
        <w:tblBorders>
          <w:top w:val="single" w:sz="2" w:space="0" w:color="005042"/>
          <w:left w:val="none" w:sz="0" w:space="0" w:color="auto"/>
          <w:bottom w:val="single" w:sz="2" w:space="0" w:color="005042"/>
          <w:right w:val="none" w:sz="0" w:space="0" w:color="auto"/>
          <w:insideH w:val="single" w:sz="2" w:space="0" w:color="B3CAC6"/>
          <w:insideV w:val="none" w:sz="0" w:space="0" w:color="auto"/>
        </w:tblBorders>
        <w:tblLayout w:type="fixed"/>
        <w:tblCellMar>
          <w:top w:w="20" w:type="dxa"/>
          <w:left w:w="40" w:type="dxa"/>
          <w:right w:w="80" w:type="dxa"/>
        </w:tblCellMar>
        <w:tblLook w:val="04A0" w:firstRow="1" w:lastRow="0" w:firstColumn="1" w:lastColumn="0" w:noHBand="0" w:noVBand="1"/>
      </w:tblPr>
      <w:tblGrid>
        <w:gridCol w:w="1980"/>
        <w:gridCol w:w="7900"/>
      </w:tblGrid>
      <w:tr w:rsidR="00445C16" w14:paraId="0F383CFC" w14:textId="77777777" w:rsidTr="00AE02A6">
        <w:trPr>
          <w:tblHeader/>
        </w:trPr>
        <w:tc>
          <w:tcPr>
            <w:tcW w:w="1980" w:type="dxa"/>
            <w:tcBorders>
              <w:top w:val="single" w:sz="2" w:space="0" w:color="005042"/>
              <w:bottom w:val="nil"/>
            </w:tcBorders>
            <w:shd w:val="clear" w:color="auto" w:fill="E6EDEC"/>
          </w:tcPr>
          <w:p w14:paraId="75272057" w14:textId="77777777" w:rsidR="00445C16" w:rsidRDefault="00445C16" w:rsidP="00AE02A6">
            <w:pPr>
              <w:pStyle w:val="Tablehead"/>
            </w:pPr>
            <w:r>
              <w:t>Item</w:t>
            </w:r>
          </w:p>
        </w:tc>
        <w:tc>
          <w:tcPr>
            <w:tcW w:w="7900" w:type="dxa"/>
            <w:tcBorders>
              <w:top w:val="single" w:sz="2" w:space="0" w:color="005042"/>
              <w:bottom w:val="nil"/>
            </w:tcBorders>
            <w:shd w:val="clear" w:color="auto" w:fill="E6EDEC"/>
          </w:tcPr>
          <w:p w14:paraId="7910A935" w14:textId="77777777" w:rsidR="00445C16" w:rsidRDefault="00445C16" w:rsidP="00AE02A6">
            <w:pPr>
              <w:pStyle w:val="Tablehead"/>
            </w:pPr>
            <w:r>
              <w:t>Description</w:t>
            </w:r>
          </w:p>
        </w:tc>
      </w:tr>
      <w:tr w:rsidR="00445C16" w14:paraId="6EEFFDB3" w14:textId="77777777" w:rsidTr="00AE02A6">
        <w:tc>
          <w:tcPr>
            <w:tcW w:w="1980" w:type="dxa"/>
            <w:shd w:val="clear" w:color="auto" w:fill="auto"/>
          </w:tcPr>
          <w:p w14:paraId="7B884438" w14:textId="5374EFA3" w:rsidR="00445C16" w:rsidRDefault="00445C16" w:rsidP="00AE02A6">
            <w:pPr>
              <w:pStyle w:val="Tablebody"/>
            </w:pPr>
            <w:r>
              <w:rPr>
                <w:szCs w:val="18"/>
              </w:rPr>
              <w:t>Hardware bugs PCB version1</w:t>
            </w:r>
          </w:p>
        </w:tc>
        <w:tc>
          <w:tcPr>
            <w:tcW w:w="7900" w:type="dxa"/>
            <w:shd w:val="clear" w:color="auto" w:fill="auto"/>
          </w:tcPr>
          <w:p w14:paraId="799F9066" w14:textId="2D942F2E" w:rsidR="00445C16" w:rsidRDefault="00445C16" w:rsidP="00AE02A6">
            <w:pPr>
              <w:pStyle w:val="Tablebody"/>
              <w:rPr>
                <w:bCs/>
                <w:szCs w:val="18"/>
              </w:rPr>
            </w:pPr>
            <w:r>
              <w:rPr>
                <w:b/>
                <w:szCs w:val="18"/>
              </w:rPr>
              <w:t xml:space="preserve">Limitation: </w:t>
            </w:r>
            <w:r>
              <w:rPr>
                <w:bCs/>
                <w:szCs w:val="18"/>
              </w:rPr>
              <w:t>The industrial ethernet connector is wired incorrectly.</w:t>
            </w:r>
          </w:p>
          <w:p w14:paraId="712D38FC" w14:textId="481A21EC" w:rsidR="00445C16" w:rsidRPr="00AC359D" w:rsidRDefault="00445C16" w:rsidP="00AE02A6">
            <w:pPr>
              <w:pStyle w:val="Tablebody"/>
              <w:rPr>
                <w:b/>
                <w:szCs w:val="18"/>
              </w:rPr>
            </w:pPr>
            <w:r w:rsidRPr="000039A1">
              <w:rPr>
                <w:b/>
                <w:szCs w:val="18"/>
              </w:rPr>
              <w:t xml:space="preserve">Impact: </w:t>
            </w:r>
            <w:r>
              <w:rPr>
                <w:bCs/>
                <w:szCs w:val="18"/>
              </w:rPr>
              <w:t>A re-wired connection is needed to use this interface.</w:t>
            </w:r>
          </w:p>
        </w:tc>
      </w:tr>
    </w:tbl>
    <w:p w14:paraId="1E4687C0" w14:textId="63A67094" w:rsidR="008A774F" w:rsidRPr="00755899" w:rsidRDefault="008A774F" w:rsidP="00303272">
      <w:pPr>
        <w:rPr>
          <w:lang w:val="fr-FR"/>
        </w:rPr>
      </w:pPr>
      <w:r w:rsidRPr="00755899">
        <w:rPr>
          <w:lang w:val="fr-FR"/>
        </w:rPr>
        <w:br w:type="page"/>
      </w:r>
    </w:p>
    <w:p w14:paraId="2003878C" w14:textId="77777777" w:rsidR="00A9710B" w:rsidRPr="00A9710B" w:rsidRDefault="00A9710B" w:rsidP="00A9710B">
      <w:pPr>
        <w:pStyle w:val="Heading1"/>
        <w:rPr>
          <w:rFonts w:asciiTheme="majorHAnsi" w:eastAsiaTheme="majorEastAsia" w:hAnsiTheme="majorHAnsi" w:cstheme="majorBidi"/>
          <w:color w:val="365F91" w:themeColor="accent1" w:themeShade="BF"/>
          <w:sz w:val="26"/>
          <w:szCs w:val="26"/>
        </w:rPr>
      </w:pPr>
      <w:bookmarkStart w:id="8" w:name="_Toc96594013"/>
      <w:r>
        <w:lastRenderedPageBreak/>
        <w:t>Board connections</w:t>
      </w:r>
      <w:bookmarkEnd w:id="8"/>
    </w:p>
    <w:p w14:paraId="654CE47F" w14:textId="40DA3FFE" w:rsidR="00A9710B" w:rsidRDefault="00A9710B" w:rsidP="00A9710B">
      <w:pPr>
        <w:pStyle w:val="NoSpacing"/>
      </w:pPr>
      <w:r>
        <w:t xml:space="preserve">The </w:t>
      </w:r>
      <w:r w:rsidR="005468D7">
        <w:t>MR-CANHUBK3</w:t>
      </w:r>
      <w:r>
        <w:t xml:space="preserve"> board has a large number of connectors. The application space is intended to be </w:t>
      </w:r>
      <w:r w:rsidR="005468D7">
        <w:t>mobile robotics</w:t>
      </w:r>
      <w:r>
        <w:t xml:space="preserve">, which defined the used connectors. To support the </w:t>
      </w:r>
      <w:r w:rsidR="007B379E">
        <w:t>battery</w:t>
      </w:r>
      <w:r>
        <w:t xml:space="preserve"> power a large input voltage range is supported (up to 40V).</w:t>
      </w:r>
    </w:p>
    <w:p w14:paraId="5C1025C7" w14:textId="051509C3" w:rsidR="005468D7" w:rsidRDefault="005468D7" w:rsidP="00A9710B">
      <w:pPr>
        <w:pStyle w:val="NoSpacing"/>
        <w:rPr>
          <w:noProof/>
        </w:rPr>
      </w:pPr>
    </w:p>
    <w:p w14:paraId="1FE45E55" w14:textId="13243BA9" w:rsidR="005468D7" w:rsidRDefault="003F4046" w:rsidP="00A9710B">
      <w:pPr>
        <w:pStyle w:val="NoSpacing"/>
        <w:rPr>
          <w:noProof/>
        </w:rPr>
      </w:pPr>
      <w:r>
        <w:rPr>
          <w:noProof/>
        </w:rPr>
        <mc:AlternateContent>
          <mc:Choice Requires="wps">
            <w:drawing>
              <wp:anchor distT="0" distB="0" distL="114300" distR="114300" simplePos="0" relativeHeight="251685888" behindDoc="0" locked="0" layoutInCell="1" allowOverlap="1" wp14:anchorId="0FC3CEEB" wp14:editId="79FE8EAC">
                <wp:simplePos x="0" y="0"/>
                <wp:positionH relativeFrom="margin">
                  <wp:align>right</wp:align>
                </wp:positionH>
                <wp:positionV relativeFrom="paragraph">
                  <wp:posOffset>3345815</wp:posOffset>
                </wp:positionV>
                <wp:extent cx="501650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56424C0F" w14:textId="5D48F07D" w:rsidR="00340BF1" w:rsidRDefault="00340BF1" w:rsidP="00A9710B">
                            <w:pPr>
                              <w:pStyle w:val="Caption"/>
                              <w:rPr>
                                <w:noProof/>
                                <w:lang w:eastAsia="en-US"/>
                              </w:rPr>
                            </w:pPr>
                            <w:bookmarkStart w:id="9" w:name="_Ref54774262"/>
                            <w:r>
                              <w:t xml:space="preserve">Figure </w:t>
                            </w:r>
                            <w:r w:rsidR="00000000">
                              <w:fldChar w:fldCharType="begin"/>
                            </w:r>
                            <w:r w:rsidR="00000000">
                              <w:instrText xml:space="preserve"> SEQ Figure \* ARABIC </w:instrText>
                            </w:r>
                            <w:r w:rsidR="00000000">
                              <w:fldChar w:fldCharType="separate"/>
                            </w:r>
                            <w:r w:rsidR="00825061">
                              <w:rPr>
                                <w:noProof/>
                              </w:rPr>
                              <w:t>1</w:t>
                            </w:r>
                            <w:r w:rsidR="00000000">
                              <w:rPr>
                                <w:noProof/>
                              </w:rPr>
                              <w:fldChar w:fldCharType="end"/>
                            </w:r>
                            <w:bookmarkEnd w:id="9"/>
                            <w:r>
                              <w:t xml:space="preserve"> Connector locations </w:t>
                            </w:r>
                            <w:r w:rsidR="003F4046">
                              <w:t>MR-CANHUBK3 for the demo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C3CEEB" id="_x0000_t202" coordsize="21600,21600" o:spt="202" path="m,l,21600r21600,l21600,xe">
                <v:stroke joinstyle="miter"/>
                <v:path gradientshapeok="t" o:connecttype="rect"/>
              </v:shapetype>
              <v:shape id="Text Box 18" o:spid="_x0000_s1026" type="#_x0000_t202" style="position:absolute;margin-left:343.8pt;margin-top:263.45pt;width:395pt;height:.05pt;z-index:251685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" stroked="f">
                <v:textbox style="mso-fit-shape-to-text:t" inset="0,0,0,0">
                  <w:txbxContent>
                    <w:p w14:paraId="56424C0F" w14:textId="5D48F07D" w:rsidR="00340BF1" w:rsidRDefault="00340BF1" w:rsidP="00A9710B">
                      <w:pPr>
                        <w:pStyle w:val="Caption"/>
                        <w:rPr>
                          <w:noProof/>
                          <w:lang w:eastAsia="en-US"/>
                        </w:rPr>
                      </w:pPr>
                      <w:bookmarkStart w:id="10" w:name="_Ref54774262"/>
                      <w:r>
                        <w:t xml:space="preserve">Figure </w:t>
                      </w:r>
                      <w:r w:rsidR="00000000">
                        <w:fldChar w:fldCharType="begin"/>
                      </w:r>
                      <w:r w:rsidR="00000000">
                        <w:instrText xml:space="preserve"> SEQ Figure \* ARABIC </w:instrText>
                      </w:r>
                      <w:r w:rsidR="00000000">
                        <w:fldChar w:fldCharType="separate"/>
                      </w:r>
                      <w:r w:rsidR="00825061">
                        <w:rPr>
                          <w:noProof/>
                        </w:rPr>
                        <w:t>1</w:t>
                      </w:r>
                      <w:r w:rsidR="00000000">
                        <w:rPr>
                          <w:noProof/>
                        </w:rPr>
                        <w:fldChar w:fldCharType="end"/>
                      </w:r>
                      <w:bookmarkEnd w:id="10"/>
                      <w:r>
                        <w:t xml:space="preserve"> Connector locations </w:t>
                      </w:r>
                      <w:r w:rsidR="003F4046">
                        <w:t>MR-CANHUBK3 for the demo software</w:t>
                      </w:r>
                    </w:p>
                  </w:txbxContent>
                </v:textbox>
                <w10:wrap type="topAndBottom" anchorx="margin"/>
              </v:shape>
            </w:pict>
          </mc:Fallback>
        </mc:AlternateContent>
      </w:r>
      <w:r w:rsidR="005468D7">
        <w:rPr>
          <w:noProof/>
        </w:rPr>
        <w:drawing>
          <wp:inline distT="0" distB="0" distL="0" distR="0" wp14:anchorId="765A04CE" wp14:editId="377609BA">
            <wp:extent cx="4632385" cy="32794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6610" cy="3282457"/>
                    </a:xfrm>
                    <a:prstGeom prst="rect">
                      <a:avLst/>
                    </a:prstGeom>
                    <a:noFill/>
                    <a:ln>
                      <a:noFill/>
                    </a:ln>
                  </pic:spPr>
                </pic:pic>
              </a:graphicData>
            </a:graphic>
          </wp:inline>
        </w:drawing>
      </w:r>
    </w:p>
    <w:p w14:paraId="50892722" w14:textId="39E18474" w:rsidR="004A4C9F" w:rsidRDefault="00A9710B" w:rsidP="005468D7">
      <w:pPr>
        <w:pStyle w:val="NoSpacing"/>
      </w:pPr>
      <w:r>
        <w:t>The power is to be supplied at the</w:t>
      </w:r>
      <w:r w:rsidR="005468D7">
        <w:t xml:space="preserve"> 5</w:t>
      </w:r>
      <w:r>
        <w:t xml:space="preserve"> pin</w:t>
      </w:r>
      <w:r w:rsidR="005468D7">
        <w:t xml:space="preserve"> P27</w:t>
      </w:r>
      <w:r>
        <w:t xml:space="preserve"> (</w:t>
      </w:r>
      <w:r w:rsidR="005468D7">
        <w:t>Pin 1-2</w:t>
      </w:r>
      <w:r>
        <w:t xml:space="preserve"> </w:t>
      </w:r>
      <w:r w:rsidR="005468D7">
        <w:t>power</w:t>
      </w:r>
      <w:r>
        <w:t>,</w:t>
      </w:r>
      <w:r w:rsidR="005468D7">
        <w:t xml:space="preserve"> Pin 3 NC,</w:t>
      </w:r>
      <w:r>
        <w:t xml:space="preserve"> </w:t>
      </w:r>
      <w:r w:rsidR="005468D7">
        <w:t>Pin 4-5</w:t>
      </w:r>
      <w:r>
        <w:t xml:space="preserve"> </w:t>
      </w:r>
      <w:r w:rsidR="005468D7">
        <w:t>ground</w:t>
      </w:r>
      <w:r>
        <w:t xml:space="preserve">) connector at the top </w:t>
      </w:r>
      <w:r w:rsidR="005468D7">
        <w:t>left</w:t>
      </w:r>
      <w:r>
        <w:t xml:space="preserve"> corner of the board (see </w:t>
      </w:r>
      <w:r>
        <w:fldChar w:fldCharType="begin"/>
      </w:r>
      <w:r>
        <w:instrText xml:space="preserve"> REF _Ref54774262 \h </w:instrText>
      </w:r>
      <w:r>
        <w:fldChar w:fldCharType="separate"/>
      </w:r>
      <w:r w:rsidR="009856E6">
        <w:t xml:space="preserve">Figure </w:t>
      </w:r>
      <w:r w:rsidR="009856E6">
        <w:rPr>
          <w:noProof/>
        </w:rPr>
        <w:t>1</w:t>
      </w:r>
      <w:r>
        <w:fldChar w:fldCharType="end"/>
      </w:r>
      <w:r>
        <w:t>).</w:t>
      </w:r>
      <w:r w:rsidR="00FD4EE3">
        <w:t xml:space="preserve"> The board draws about </w:t>
      </w:r>
      <w:proofErr w:type="spellStart"/>
      <w:r w:rsidR="005468D7">
        <w:t>XXX</w:t>
      </w:r>
      <w:r w:rsidR="00FD4EE3">
        <w:t>mA</w:t>
      </w:r>
      <w:proofErr w:type="spellEnd"/>
      <w:r w:rsidR="00FD4EE3">
        <w:t xml:space="preserve"> @ 12V.</w:t>
      </w:r>
    </w:p>
    <w:p w14:paraId="6790001E" w14:textId="7506154C" w:rsidR="005468D7" w:rsidRDefault="005468D7" w:rsidP="005468D7">
      <w:pPr>
        <w:pStyle w:val="NoSpacing"/>
      </w:pPr>
    </w:p>
    <w:p w14:paraId="7F2ECF32" w14:textId="58FFDDFA" w:rsidR="005468D7" w:rsidRDefault="005468D7" w:rsidP="005468D7">
      <w:pPr>
        <w:pStyle w:val="NoSpacing"/>
      </w:pPr>
      <w:r>
        <w:t>P12-P23 are CAN connectors with following pinout.</w:t>
      </w:r>
    </w:p>
    <w:tbl>
      <w:tblPr>
        <w:tblStyle w:val="TableGrid"/>
        <w:tblW w:w="2257" w:type="pct"/>
        <w:tblLook w:val="04A0" w:firstRow="1" w:lastRow="0" w:firstColumn="1" w:lastColumn="0" w:noHBand="0" w:noVBand="1"/>
      </w:tblPr>
      <w:tblGrid>
        <w:gridCol w:w="715"/>
        <w:gridCol w:w="1155"/>
        <w:gridCol w:w="1697"/>
      </w:tblGrid>
      <w:tr w:rsidR="005468D7" w:rsidRPr="00B372FC" w14:paraId="76EF873D" w14:textId="77777777" w:rsidTr="005468D7">
        <w:trPr>
          <w:trHeight w:val="315"/>
        </w:trPr>
        <w:tc>
          <w:tcPr>
            <w:tcW w:w="1002" w:type="pct"/>
            <w:hideMark/>
          </w:tcPr>
          <w:p w14:paraId="162698E9"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pin #</w:t>
            </w:r>
          </w:p>
        </w:tc>
        <w:tc>
          <w:tcPr>
            <w:tcW w:w="1619" w:type="pct"/>
            <w:hideMark/>
          </w:tcPr>
          <w:p w14:paraId="61C4D2AC"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signal</w:t>
            </w:r>
          </w:p>
        </w:tc>
        <w:tc>
          <w:tcPr>
            <w:tcW w:w="2379" w:type="pct"/>
            <w:hideMark/>
          </w:tcPr>
          <w:p w14:paraId="56D2FAE2"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specification</w:t>
            </w:r>
          </w:p>
        </w:tc>
      </w:tr>
      <w:tr w:rsidR="005468D7" w:rsidRPr="00B372FC" w14:paraId="56F26DF3" w14:textId="77777777" w:rsidTr="005468D7">
        <w:trPr>
          <w:trHeight w:val="299"/>
        </w:trPr>
        <w:tc>
          <w:tcPr>
            <w:tcW w:w="1002" w:type="pct"/>
            <w:hideMark/>
          </w:tcPr>
          <w:p w14:paraId="5E2438E0"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1</w:t>
            </w:r>
          </w:p>
        </w:tc>
        <w:tc>
          <w:tcPr>
            <w:tcW w:w="1619" w:type="pct"/>
            <w:hideMark/>
          </w:tcPr>
          <w:p w14:paraId="2EA6E42F"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5V4</w:t>
            </w:r>
          </w:p>
        </w:tc>
        <w:tc>
          <w:tcPr>
            <w:tcW w:w="2379" w:type="pct"/>
            <w:hideMark/>
          </w:tcPr>
          <w:p w14:paraId="538CADC0"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5.4V</w:t>
            </w:r>
          </w:p>
        </w:tc>
      </w:tr>
      <w:tr w:rsidR="005468D7" w:rsidRPr="00B372FC" w14:paraId="03F60C95" w14:textId="77777777" w:rsidTr="005468D7">
        <w:trPr>
          <w:trHeight w:val="315"/>
        </w:trPr>
        <w:tc>
          <w:tcPr>
            <w:tcW w:w="1002" w:type="pct"/>
            <w:hideMark/>
          </w:tcPr>
          <w:p w14:paraId="2D70DCE5"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2</w:t>
            </w:r>
          </w:p>
        </w:tc>
        <w:tc>
          <w:tcPr>
            <w:tcW w:w="1619" w:type="pct"/>
            <w:hideMark/>
          </w:tcPr>
          <w:p w14:paraId="5DD6F9F5" w14:textId="77777777" w:rsidR="005468D7" w:rsidRPr="00B372FC" w:rsidRDefault="005468D7" w:rsidP="00F45F90">
            <w:pPr>
              <w:rPr>
                <w:rFonts w:asciiTheme="minorHAnsi" w:hAnsiTheme="minorHAnsi" w:cstheme="minorHAnsi"/>
                <w:sz w:val="22"/>
                <w:szCs w:val="22"/>
              </w:rPr>
            </w:pPr>
            <w:proofErr w:type="spellStart"/>
            <w:r w:rsidRPr="00B372FC">
              <w:rPr>
                <w:rFonts w:asciiTheme="minorHAnsi" w:hAnsiTheme="minorHAnsi" w:cstheme="minorHAnsi"/>
                <w:sz w:val="22"/>
                <w:szCs w:val="22"/>
              </w:rPr>
              <w:t>CANx_H</w:t>
            </w:r>
            <w:proofErr w:type="spellEnd"/>
          </w:p>
        </w:tc>
        <w:tc>
          <w:tcPr>
            <w:tcW w:w="2379" w:type="pct"/>
            <w:hideMark/>
          </w:tcPr>
          <w:p w14:paraId="1B4011C2"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5.0V</w:t>
            </w:r>
          </w:p>
        </w:tc>
      </w:tr>
      <w:tr w:rsidR="005468D7" w:rsidRPr="00B372FC" w14:paraId="643F8C18" w14:textId="77777777" w:rsidTr="005468D7">
        <w:trPr>
          <w:trHeight w:val="299"/>
        </w:trPr>
        <w:tc>
          <w:tcPr>
            <w:tcW w:w="1002" w:type="pct"/>
            <w:hideMark/>
          </w:tcPr>
          <w:p w14:paraId="114D6016"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3</w:t>
            </w:r>
          </w:p>
        </w:tc>
        <w:tc>
          <w:tcPr>
            <w:tcW w:w="1619" w:type="pct"/>
            <w:hideMark/>
          </w:tcPr>
          <w:p w14:paraId="606BE90F" w14:textId="77777777" w:rsidR="005468D7" w:rsidRPr="00B372FC" w:rsidRDefault="005468D7" w:rsidP="00F45F90">
            <w:pPr>
              <w:rPr>
                <w:rFonts w:asciiTheme="minorHAnsi" w:hAnsiTheme="minorHAnsi" w:cstheme="minorHAnsi"/>
                <w:sz w:val="22"/>
                <w:szCs w:val="22"/>
              </w:rPr>
            </w:pPr>
            <w:proofErr w:type="spellStart"/>
            <w:r w:rsidRPr="00B372FC">
              <w:rPr>
                <w:rFonts w:asciiTheme="minorHAnsi" w:hAnsiTheme="minorHAnsi" w:cstheme="minorHAnsi"/>
                <w:sz w:val="22"/>
                <w:szCs w:val="22"/>
              </w:rPr>
              <w:t>CANx_L</w:t>
            </w:r>
            <w:proofErr w:type="spellEnd"/>
          </w:p>
        </w:tc>
        <w:tc>
          <w:tcPr>
            <w:tcW w:w="2379" w:type="pct"/>
            <w:hideMark/>
          </w:tcPr>
          <w:p w14:paraId="26D8BFB7"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5.0V</w:t>
            </w:r>
          </w:p>
        </w:tc>
      </w:tr>
      <w:tr w:rsidR="005468D7" w:rsidRPr="00B372FC" w14:paraId="7FA84EAD" w14:textId="77777777" w:rsidTr="005468D7">
        <w:trPr>
          <w:trHeight w:val="299"/>
        </w:trPr>
        <w:tc>
          <w:tcPr>
            <w:tcW w:w="1002" w:type="pct"/>
            <w:hideMark/>
          </w:tcPr>
          <w:p w14:paraId="74EE72E5"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4</w:t>
            </w:r>
          </w:p>
        </w:tc>
        <w:tc>
          <w:tcPr>
            <w:tcW w:w="1619" w:type="pct"/>
            <w:hideMark/>
          </w:tcPr>
          <w:p w14:paraId="7ABAB6E5"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GND</w:t>
            </w:r>
          </w:p>
        </w:tc>
        <w:tc>
          <w:tcPr>
            <w:tcW w:w="2379" w:type="pct"/>
            <w:hideMark/>
          </w:tcPr>
          <w:p w14:paraId="68076B32" w14:textId="77777777" w:rsidR="005468D7" w:rsidRPr="00B372FC" w:rsidRDefault="005468D7" w:rsidP="00F45F90">
            <w:pPr>
              <w:rPr>
                <w:rFonts w:asciiTheme="minorHAnsi" w:hAnsiTheme="minorHAnsi" w:cstheme="minorHAnsi"/>
                <w:sz w:val="22"/>
                <w:szCs w:val="22"/>
              </w:rPr>
            </w:pPr>
            <w:r w:rsidRPr="00B372FC">
              <w:rPr>
                <w:rFonts w:asciiTheme="minorHAnsi" w:hAnsiTheme="minorHAnsi" w:cstheme="minorHAnsi"/>
                <w:sz w:val="22"/>
                <w:szCs w:val="22"/>
              </w:rPr>
              <w:t>0V</w:t>
            </w:r>
          </w:p>
        </w:tc>
      </w:tr>
    </w:tbl>
    <w:p w14:paraId="58CCE5B3" w14:textId="47891D49" w:rsidR="005468D7" w:rsidRDefault="005468D7" w:rsidP="005468D7">
      <w:pPr>
        <w:pStyle w:val="NoSpacing"/>
      </w:pPr>
    </w:p>
    <w:p w14:paraId="28E5BF2A" w14:textId="387EA376" w:rsidR="005468D7" w:rsidRDefault="003F4046" w:rsidP="005468D7">
      <w:pPr>
        <w:pStyle w:val="NoSpacing"/>
      </w:pPr>
      <w:r>
        <w:t xml:space="preserve">A </w:t>
      </w:r>
      <w:r w:rsidR="00AF528A">
        <w:t>CAN Bus requires termination</w:t>
      </w:r>
      <w:r>
        <w:t xml:space="preserve"> which can be done by connection the included CAN-</w:t>
      </w:r>
      <w:proofErr w:type="spellStart"/>
      <w:r>
        <w:t>therm</w:t>
      </w:r>
      <w:proofErr w:type="spellEnd"/>
      <w:r>
        <w:t xml:space="preserve"> board.</w:t>
      </w:r>
    </w:p>
    <w:p w14:paraId="44CB41FF" w14:textId="24BC2022" w:rsidR="007B379E" w:rsidRDefault="005468D7" w:rsidP="00A9710B">
      <w:pPr>
        <w:pStyle w:val="NoSpacing"/>
      </w:pPr>
      <w:r>
        <w:t>The</w:t>
      </w:r>
      <w:r w:rsidR="007B379E">
        <w:t xml:space="preserve"> T1 connector</w:t>
      </w:r>
      <w:r>
        <w:t xml:space="preserve"> (P9)</w:t>
      </w:r>
      <w:r w:rsidR="007B379E">
        <w:t xml:space="preserve"> </w:t>
      </w:r>
      <w:r>
        <w:t>is an</w:t>
      </w:r>
      <w:r w:rsidR="007B379E">
        <w:t xml:space="preserve"> automotive ethernet connectors for 2 wire 100Mbps ethernet. So the basic </w:t>
      </w:r>
      <w:r>
        <w:t xml:space="preserve">ethernet </w:t>
      </w:r>
      <w:r w:rsidR="007B379E">
        <w:t>traffic to/from the board is 100Mbps.</w:t>
      </w:r>
    </w:p>
    <w:p w14:paraId="18FF7095" w14:textId="6A59A65A" w:rsidR="008A6C00" w:rsidRDefault="005468D7" w:rsidP="00A9710B">
      <w:pPr>
        <w:pStyle w:val="NoSpacing"/>
      </w:pPr>
      <w:r>
        <w:t xml:space="preserve">The Amber </w:t>
      </w:r>
      <w:r w:rsidR="007B379E">
        <w:t>LED</w:t>
      </w:r>
      <w:r>
        <w:t xml:space="preserve"> (D88) at the backside of the PCB indicates </w:t>
      </w:r>
      <w:r w:rsidR="007B379E">
        <w:t xml:space="preserve">the </w:t>
      </w:r>
      <w:r>
        <w:t>link status, when it’s flashing it means there’s a link</w:t>
      </w:r>
      <w:r w:rsidR="007B379E">
        <w:t>.</w:t>
      </w:r>
    </w:p>
    <w:p w14:paraId="6CC597B7" w14:textId="2823185C" w:rsidR="008A6C00" w:rsidRDefault="008A6C00" w:rsidP="008A6C00">
      <w:pPr>
        <w:pStyle w:val="Heading2"/>
      </w:pPr>
      <w:bookmarkStart w:id="11" w:name="_Toc96594014"/>
      <w:r>
        <w:lastRenderedPageBreak/>
        <w:t>Main components</w:t>
      </w:r>
      <w:bookmarkEnd w:id="11"/>
    </w:p>
    <w:p w14:paraId="656A4468" w14:textId="06E0FE5A" w:rsidR="008A6C00" w:rsidRPr="008A6C00" w:rsidRDefault="008A6C00" w:rsidP="008A6C00">
      <w:pPr>
        <w:pStyle w:val="NoSpacing"/>
      </w:pPr>
      <w:r>
        <w:t>The compact board holds some key components which are briefly described in this section. More documentation on these components can be found on-line.</w:t>
      </w:r>
    </w:p>
    <w:p w14:paraId="31319C9A" w14:textId="52D5EAA7" w:rsidR="008A6C00" w:rsidRPr="008A6C00" w:rsidRDefault="003F4046" w:rsidP="008A6C00">
      <w:pPr>
        <w:pStyle w:val="Heading3"/>
        <w:rPr>
          <w:rFonts w:asciiTheme="majorHAnsi" w:eastAsiaTheme="majorEastAsia" w:hAnsiTheme="majorHAnsi" w:cstheme="majorBidi"/>
          <w:color w:val="365F91" w:themeColor="accent1" w:themeShade="BF"/>
          <w:sz w:val="26"/>
        </w:rPr>
      </w:pPr>
      <w:r>
        <w:t>S32K344</w:t>
      </w:r>
    </w:p>
    <w:p w14:paraId="20FDFD44" w14:textId="097F35AD" w:rsidR="008A6C00" w:rsidRDefault="003F4046" w:rsidP="008A6C00">
      <w:pPr>
        <w:pStyle w:val="NoSpacing"/>
      </w:pPr>
      <w:r>
        <w:rPr>
          <w:noProof/>
        </w:rPr>
        <w:drawing>
          <wp:anchor distT="0" distB="0" distL="114300" distR="114300" simplePos="0" relativeHeight="251715584" behindDoc="0" locked="0" layoutInCell="1" allowOverlap="1" wp14:anchorId="0051D9E7" wp14:editId="50912366">
            <wp:simplePos x="0" y="0"/>
            <wp:positionH relativeFrom="margin">
              <wp:align>right</wp:align>
            </wp:positionH>
            <wp:positionV relativeFrom="page">
              <wp:posOffset>2509088</wp:posOffset>
            </wp:positionV>
            <wp:extent cx="6383547" cy="3218867"/>
            <wp:effectExtent l="0" t="0" r="0" b="63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3547" cy="321886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8960" behindDoc="0" locked="0" layoutInCell="1" allowOverlap="1" wp14:anchorId="21108C33" wp14:editId="7C83E43D">
                <wp:simplePos x="0" y="0"/>
                <wp:positionH relativeFrom="margin">
                  <wp:align>right</wp:align>
                </wp:positionH>
                <wp:positionV relativeFrom="paragraph">
                  <wp:posOffset>3803039</wp:posOffset>
                </wp:positionV>
                <wp:extent cx="501650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4E9243FF" w14:textId="32D7A08D" w:rsidR="00340BF1" w:rsidRDefault="00340BF1" w:rsidP="008A6C00">
                            <w:pPr>
                              <w:pStyle w:val="Caption"/>
                              <w:rPr>
                                <w:noProof/>
                                <w:lang w:eastAsia="en-US"/>
                              </w:rPr>
                            </w:pPr>
                            <w:bookmarkStart w:id="12" w:name="_Ref54775820"/>
                            <w:r>
                              <w:t xml:space="preserve">Figure </w:t>
                            </w:r>
                            <w:bookmarkEnd w:id="12"/>
                            <w:r w:rsidR="003F4046">
                              <w:t>2 S32K344</w:t>
                            </w:r>
                            <w:r>
                              <w:t xml:space="preserve">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08C33" id="Text Box 6" o:spid="_x0000_s1027" type="#_x0000_t202" style="position:absolute;margin-left:343.8pt;margin-top:299.45pt;width:395pt;height:.05pt;z-index:2516889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" stroked="f">
                <v:textbox style="mso-fit-shape-to-text:t" inset="0,0,0,0">
                  <w:txbxContent>
                    <w:p w14:paraId="4E9243FF" w14:textId="32D7A08D" w:rsidR="00340BF1" w:rsidRDefault="00340BF1" w:rsidP="008A6C00">
                      <w:pPr>
                        <w:pStyle w:val="Caption"/>
                        <w:rPr>
                          <w:noProof/>
                          <w:lang w:eastAsia="en-US"/>
                        </w:rPr>
                      </w:pPr>
                      <w:bookmarkStart w:id="13" w:name="_Ref54775820"/>
                      <w:r>
                        <w:t xml:space="preserve">Figure </w:t>
                      </w:r>
                      <w:bookmarkEnd w:id="13"/>
                      <w:r w:rsidR="003F4046">
                        <w:t>2 S32K344</w:t>
                      </w:r>
                      <w:r>
                        <w:t xml:space="preserve"> Block diagram</w:t>
                      </w:r>
                    </w:p>
                  </w:txbxContent>
                </v:textbox>
                <w10:wrap type="topAndBottom" anchorx="margin"/>
              </v:shape>
            </w:pict>
          </mc:Fallback>
        </mc:AlternateContent>
      </w:r>
      <w:r w:rsidR="008A6C00">
        <w:t xml:space="preserve">The </w:t>
      </w:r>
      <w:r>
        <w:t>S32K344 is an</w:t>
      </w:r>
      <w:r w:rsidR="008A6C00">
        <w:t xml:space="preserve"> </w:t>
      </w:r>
      <w:r w:rsidRPr="003F4046">
        <w:t>Automotive General Purpose MCU</w:t>
      </w:r>
      <w:r>
        <w:t xml:space="preserve"> </w:t>
      </w:r>
      <w:r w:rsidR="008A6C00">
        <w:t xml:space="preserve">of NXP Semiconductors. </w:t>
      </w:r>
      <w:r w:rsidR="008A6C00">
        <w:fldChar w:fldCharType="begin"/>
      </w:r>
      <w:r w:rsidR="008A6C00">
        <w:instrText xml:space="preserve"> REF _Ref54775820 \h </w:instrText>
      </w:r>
      <w:r w:rsidR="008A6C00">
        <w:fldChar w:fldCharType="separate"/>
      </w:r>
      <w:r w:rsidR="009856E6">
        <w:t xml:space="preserve">Figure </w:t>
      </w:r>
      <w:r>
        <w:t>2</w:t>
      </w:r>
      <w:r w:rsidR="008A6C00">
        <w:fldChar w:fldCharType="end"/>
      </w:r>
      <w:r w:rsidR="008A6C00">
        <w:t xml:space="preserve"> gives the block diagram of this chip. The software discussed in this document is running on the</w:t>
      </w:r>
      <w:r>
        <w:t xml:space="preserve"> Lockstep</w:t>
      </w:r>
      <w:r w:rsidR="008A6C00">
        <w:t xml:space="preserve"> Arm Cortex M7 embedded in this chip.</w:t>
      </w:r>
    </w:p>
    <w:p w14:paraId="46ECBC81" w14:textId="6FC23BDB" w:rsidR="00B04A4C" w:rsidRDefault="00B04A4C" w:rsidP="008A6C00">
      <w:pPr>
        <w:pStyle w:val="NoSpacing"/>
      </w:pPr>
    </w:p>
    <w:p w14:paraId="475EA9AC" w14:textId="0AB26912" w:rsidR="00437B0E" w:rsidRDefault="00437B0E" w:rsidP="008A6C00">
      <w:pPr>
        <w:pStyle w:val="NoSpacing"/>
      </w:pPr>
    </w:p>
    <w:p w14:paraId="65298BC5" w14:textId="043493AE" w:rsidR="00B04A4C" w:rsidRPr="00B04A4C" w:rsidRDefault="003F4046" w:rsidP="00B04A4C">
      <w:pPr>
        <w:pStyle w:val="Heading3"/>
        <w:rPr>
          <w:rFonts w:asciiTheme="majorHAnsi" w:eastAsiaTheme="majorEastAsia" w:hAnsiTheme="majorHAnsi" w:cstheme="majorBidi"/>
          <w:color w:val="365F91" w:themeColor="accent1" w:themeShade="BF"/>
          <w:sz w:val="26"/>
        </w:rPr>
      </w:pPr>
      <w:r>
        <w:t>FS26</w:t>
      </w:r>
    </w:p>
    <w:p w14:paraId="781066EF" w14:textId="5E29F55F" w:rsidR="00B04A4C" w:rsidRDefault="00B04A4C" w:rsidP="00B04A4C">
      <w:pPr>
        <w:pStyle w:val="NoSpacing"/>
      </w:pPr>
      <w:r>
        <w:t xml:space="preserve">The </w:t>
      </w:r>
      <w:r w:rsidR="003F4046">
        <w:t>FS26</w:t>
      </w:r>
      <w:r>
        <w:t xml:space="preserve"> is the ‘</w:t>
      </w:r>
      <w:r w:rsidR="003F4046" w:rsidRPr="003F4046">
        <w:rPr>
          <w:i/>
          <w:iCs/>
        </w:rPr>
        <w:t>Safety System Basis Chip with Low Power Fit for ASIL D</w:t>
      </w:r>
      <w:r w:rsidR="003F4046">
        <w:rPr>
          <w:i/>
          <w:iCs/>
        </w:rPr>
        <w:t xml:space="preserve">’ </w:t>
      </w:r>
      <w:r>
        <w:t xml:space="preserve">of NXP Semiconductors. </w:t>
      </w:r>
      <w:r>
        <w:fldChar w:fldCharType="begin"/>
      </w:r>
      <w:r>
        <w:instrText xml:space="preserve"> REF _Ref54776382 \h </w:instrText>
      </w:r>
      <w:r>
        <w:fldChar w:fldCharType="separate"/>
      </w:r>
      <w:r w:rsidR="009856E6">
        <w:t xml:space="preserve">Figure </w:t>
      </w:r>
      <w:r w:rsidR="003F4046">
        <w:t>3</w:t>
      </w:r>
      <w:r>
        <w:fldChar w:fldCharType="end"/>
      </w:r>
      <w:r>
        <w:t xml:space="preserve"> gives the block diagram of this power supply chip. Although capable of much more, in this design it allows for a compact power supply design and high input voltage.</w:t>
      </w:r>
      <w:r w:rsidR="00A90575">
        <w:t xml:space="preserve"> </w:t>
      </w:r>
    </w:p>
    <w:p w14:paraId="55A45E40" w14:textId="6A92143A" w:rsidR="003F4046" w:rsidRDefault="003F4046" w:rsidP="00B04A4C">
      <w:pPr>
        <w:pStyle w:val="NoSpacing"/>
      </w:pPr>
    </w:p>
    <w:p w14:paraId="0350FDED" w14:textId="5584507B" w:rsidR="003F4046" w:rsidRDefault="00D50EC9" w:rsidP="00D50EC9">
      <w:pPr>
        <w:pStyle w:val="NoSpacing"/>
      </w:pPr>
      <w:r>
        <w:t>The FS26 is connected through SPI to the S32K344 and implements a challenger window watchdog. Sending challenges to the through SPI S32K344 as the window watchdog when the response is invalid or not during the timing window the FS26 will reset the S32K344 MCU. In this included sample code the challenge watchdog has not been implement. Instead during the initialization of the S32K344 it sends a request to the FS26 to disable the watchdog functionality thus avoiding that the S32K344 will be reset.</w:t>
      </w:r>
    </w:p>
    <w:p w14:paraId="123F0C65" w14:textId="0EB07698" w:rsidR="00A90575" w:rsidRDefault="00A90575" w:rsidP="00B04A4C">
      <w:pPr>
        <w:pStyle w:val="NoSpacing"/>
        <w:rPr>
          <w:noProof/>
        </w:rPr>
      </w:pPr>
    </w:p>
    <w:p w14:paraId="2CA39DB2" w14:textId="5E298242" w:rsidR="009B20CE" w:rsidRDefault="003F4046" w:rsidP="009B20CE">
      <w:pPr>
        <w:pStyle w:val="NoSpacing"/>
      </w:pPr>
      <w:r>
        <w:rPr>
          <w:noProof/>
        </w:rPr>
        <w:lastRenderedPageBreak/>
        <mc:AlternateContent>
          <mc:Choice Requires="wps">
            <w:drawing>
              <wp:anchor distT="0" distB="0" distL="114300" distR="114300" simplePos="0" relativeHeight="251698176" behindDoc="0" locked="0" layoutInCell="1" allowOverlap="1" wp14:anchorId="02A13E10" wp14:editId="0E4E0C56">
                <wp:simplePos x="0" y="0"/>
                <wp:positionH relativeFrom="margin">
                  <wp:align>right</wp:align>
                </wp:positionH>
                <wp:positionV relativeFrom="paragraph">
                  <wp:posOffset>2898188</wp:posOffset>
                </wp:positionV>
                <wp:extent cx="501650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3164E032" w14:textId="14CB813E" w:rsidR="00340BF1" w:rsidRDefault="00340BF1" w:rsidP="00A90575">
                            <w:pPr>
                              <w:pStyle w:val="Caption"/>
                              <w:rPr>
                                <w:noProof/>
                                <w:lang w:eastAsia="en-US"/>
                              </w:rPr>
                            </w:pPr>
                            <w:bookmarkStart w:id="14" w:name="_Ref54875541"/>
                            <w:r>
                              <w:t xml:space="preserve">Figure </w:t>
                            </w:r>
                            <w:r w:rsidR="003F4046">
                              <w:t>3</w:t>
                            </w:r>
                            <w:bookmarkEnd w:id="14"/>
                            <w:r>
                              <w:t xml:space="preserve"> </w:t>
                            </w:r>
                            <w:r w:rsidR="003F4046">
                              <w:t>FS26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A13E10" id="Text Box 15" o:spid="_x0000_s1028" type="#_x0000_t202" style="position:absolute;margin-left:343.8pt;margin-top:228.2pt;width:395pt;height:.05pt;z-index:251698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" stroked="f">
                <v:textbox style="mso-fit-shape-to-text:t" inset="0,0,0,0">
                  <w:txbxContent>
                    <w:p w14:paraId="3164E032" w14:textId="14CB813E" w:rsidR="00340BF1" w:rsidRDefault="00340BF1" w:rsidP="00A90575">
                      <w:pPr>
                        <w:pStyle w:val="Caption"/>
                        <w:rPr>
                          <w:noProof/>
                          <w:lang w:eastAsia="en-US"/>
                        </w:rPr>
                      </w:pPr>
                      <w:bookmarkStart w:id="15" w:name="_Ref54875541"/>
                      <w:r>
                        <w:t xml:space="preserve">Figure </w:t>
                      </w:r>
                      <w:r w:rsidR="003F4046">
                        <w:t>3</w:t>
                      </w:r>
                      <w:bookmarkEnd w:id="15"/>
                      <w:r>
                        <w:t xml:space="preserve"> </w:t>
                      </w:r>
                      <w:r w:rsidR="003F4046">
                        <w:t>FS26 Block diagram</w:t>
                      </w:r>
                    </w:p>
                  </w:txbxContent>
                </v:textbox>
                <w10:wrap type="topAndBottom" anchorx="margin"/>
              </v:shape>
            </w:pict>
          </mc:Fallback>
        </mc:AlternateContent>
      </w:r>
      <w:r>
        <w:rPr>
          <w:noProof/>
        </w:rPr>
        <w:drawing>
          <wp:inline distT="0" distB="0" distL="0" distR="0" wp14:anchorId="288AAC4B" wp14:editId="5FB7DE29">
            <wp:extent cx="5023485" cy="2825750"/>
            <wp:effectExtent l="0" t="0" r="5715" b="0"/>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023485" cy="2825750"/>
                    </a:xfrm>
                    <a:prstGeom prst="rect">
                      <a:avLst/>
                    </a:prstGeom>
                  </pic:spPr>
                </pic:pic>
              </a:graphicData>
            </a:graphic>
          </wp:inline>
        </w:drawing>
      </w:r>
      <w:bookmarkStart w:id="16" w:name="_Toc96594018"/>
    </w:p>
    <w:p w14:paraId="47DBC562" w14:textId="15EF779D" w:rsidR="009B20CE" w:rsidRDefault="009B20CE" w:rsidP="009B20CE">
      <w:pPr>
        <w:pStyle w:val="Heading1"/>
      </w:pPr>
      <w:r>
        <w:t>Board bring up</w:t>
      </w:r>
    </w:p>
    <w:p w14:paraId="7C7224D5" w14:textId="3529F479" w:rsidR="009B20CE" w:rsidRDefault="00D91CAB" w:rsidP="009B20CE">
      <w:pPr>
        <w:pStyle w:val="Body"/>
        <w:rPr>
          <w:rFonts w:asciiTheme="minorHAnsi" w:hAnsiTheme="minorHAnsi" w:cstheme="minorHAnsi"/>
          <w:sz w:val="22"/>
          <w:szCs w:val="22"/>
        </w:rPr>
      </w:pPr>
      <w:r w:rsidRPr="00D91CAB">
        <w:rPr>
          <w:rFonts w:asciiTheme="minorHAnsi" w:hAnsiTheme="minorHAnsi" w:cstheme="minorHAnsi"/>
          <w:sz w:val="22"/>
          <w:szCs w:val="22"/>
        </w:rPr>
        <w:t>As described in 6.1.2 the FS26 by default implements a challenger window watchdog that would reset</w:t>
      </w:r>
      <w:r>
        <w:rPr>
          <w:rFonts w:asciiTheme="minorHAnsi" w:hAnsiTheme="minorHAnsi" w:cstheme="minorHAnsi"/>
          <w:sz w:val="22"/>
          <w:szCs w:val="22"/>
        </w:rPr>
        <w:t xml:space="preserve"> the</w:t>
      </w:r>
      <w:r w:rsidRPr="00D91CAB">
        <w:rPr>
          <w:rFonts w:asciiTheme="minorHAnsi" w:hAnsiTheme="minorHAnsi" w:cstheme="minorHAnsi"/>
          <w:sz w:val="22"/>
          <w:szCs w:val="22"/>
        </w:rPr>
        <w:t xml:space="preserve"> S32K344</w:t>
      </w:r>
      <w:r>
        <w:rPr>
          <w:rFonts w:asciiTheme="minorHAnsi" w:hAnsiTheme="minorHAnsi" w:cstheme="minorHAnsi"/>
          <w:sz w:val="22"/>
          <w:szCs w:val="22"/>
        </w:rPr>
        <w:t xml:space="preserve"> MCU continuously</w:t>
      </w:r>
      <w:r w:rsidRPr="00D91CAB">
        <w:rPr>
          <w:rFonts w:asciiTheme="minorHAnsi" w:hAnsiTheme="minorHAnsi" w:cstheme="minorHAnsi"/>
          <w:sz w:val="22"/>
          <w:szCs w:val="22"/>
        </w:rPr>
        <w:t xml:space="preserve"> if the challenge </w:t>
      </w:r>
      <w:r>
        <w:rPr>
          <w:rFonts w:asciiTheme="minorHAnsi" w:hAnsiTheme="minorHAnsi" w:cstheme="minorHAnsi"/>
          <w:sz w:val="22"/>
          <w:szCs w:val="22"/>
        </w:rPr>
        <w:t>will not be handled.</w:t>
      </w:r>
    </w:p>
    <w:p w14:paraId="259490F6" w14:textId="2AADB803" w:rsidR="00D91CAB" w:rsidRDefault="00D91CAB" w:rsidP="009B20CE">
      <w:pPr>
        <w:pStyle w:val="Body"/>
        <w:rPr>
          <w:rFonts w:asciiTheme="minorHAnsi" w:hAnsiTheme="minorHAnsi" w:cstheme="minorHAnsi"/>
          <w:sz w:val="22"/>
          <w:szCs w:val="22"/>
        </w:rPr>
      </w:pPr>
      <w:r>
        <w:rPr>
          <w:rFonts w:asciiTheme="minorHAnsi" w:hAnsiTheme="minorHAnsi" w:cstheme="minorHAnsi"/>
          <w:sz w:val="22"/>
          <w:szCs w:val="22"/>
        </w:rPr>
        <w:t>To circumvent this the FS26 has to be put into debug mode. Which is done by removing the JP1 and then supplying exactly 12.0V on P27 or P28 and then insert the JP1 jumper.</w:t>
      </w:r>
    </w:p>
    <w:p w14:paraId="72DFBACB" w14:textId="045334EA" w:rsidR="00D91CAB" w:rsidRPr="00D91CAB" w:rsidRDefault="00D91CAB" w:rsidP="009B20CE">
      <w:pPr>
        <w:pStyle w:val="Body"/>
        <w:rPr>
          <w:rFonts w:asciiTheme="minorHAnsi" w:hAnsiTheme="minorHAnsi" w:cstheme="minorHAnsi"/>
          <w:sz w:val="22"/>
          <w:szCs w:val="22"/>
        </w:rPr>
      </w:pPr>
      <w:r>
        <w:rPr>
          <w:rFonts w:asciiTheme="minorHAnsi" w:hAnsiTheme="minorHAnsi" w:cstheme="minorHAnsi"/>
          <w:sz w:val="22"/>
          <w:szCs w:val="22"/>
        </w:rPr>
        <w:t xml:space="preserve">Now the reset LED D24 shouldn’t blink anymore and thus the S32K344 will not be reset continuously by the FS26. </w:t>
      </w:r>
    </w:p>
    <w:p w14:paraId="55301B44" w14:textId="64E0F3E4" w:rsidR="000F1C39" w:rsidRDefault="000F1C39">
      <w:pPr>
        <w:rPr>
          <w:rFonts w:asciiTheme="minorHAnsi" w:eastAsiaTheme="minorEastAsia" w:hAnsiTheme="minorHAnsi" w:cstheme="minorBidi"/>
          <w:sz w:val="22"/>
          <w:szCs w:val="22"/>
        </w:rPr>
      </w:pPr>
      <w:r>
        <w:br w:type="page"/>
      </w:r>
    </w:p>
    <w:bookmarkEnd w:id="16"/>
    <w:p w14:paraId="18287086" w14:textId="4DC01E0D" w:rsidR="0071430C" w:rsidRDefault="0098309B" w:rsidP="009B20CE">
      <w:pPr>
        <w:pStyle w:val="Heading1"/>
      </w:pPr>
      <w:r>
        <w:lastRenderedPageBreak/>
        <w:t>S32 Design Example project</w:t>
      </w:r>
    </w:p>
    <w:p w14:paraId="34873CFE" w14:textId="77F59E25" w:rsidR="0098309B" w:rsidRDefault="0098309B" w:rsidP="0098309B">
      <w:pPr>
        <w:pStyle w:val="Body"/>
      </w:pPr>
      <w:r>
        <w:t xml:space="preserve">The included </w:t>
      </w:r>
      <w:r>
        <w:rPr>
          <w:rFonts w:ascii="Courier New" w:hAnsi="Courier New" w:cs="Courier New"/>
          <w:sz w:val="18"/>
          <w:szCs w:val="18"/>
        </w:rPr>
        <w:t xml:space="preserve">Project.zip </w:t>
      </w:r>
      <w:r>
        <w:t>project file</w:t>
      </w:r>
      <w:r>
        <w:t xml:space="preserve"> is compatible with S32 Design Studio version 3.4</w:t>
      </w:r>
    </w:p>
    <w:p w14:paraId="7D333584" w14:textId="705B6656" w:rsidR="00226413" w:rsidRDefault="00B64CDD" w:rsidP="00B04A4C">
      <w:pPr>
        <w:pStyle w:val="NoSpacing"/>
      </w:pPr>
      <w:r>
        <w:t>T</w:t>
      </w:r>
      <w:r w:rsidR="0098309B">
        <w:t>he following extensions</w:t>
      </w:r>
      <w:r>
        <w:t xml:space="preserve"> are required to build the porject6</w:t>
      </w:r>
    </w:p>
    <w:p w14:paraId="1180318B" w14:textId="4E866909" w:rsidR="0098309B" w:rsidRDefault="0098309B" w:rsidP="0098309B">
      <w:pPr>
        <w:pStyle w:val="NoSpacing"/>
        <w:numPr>
          <w:ilvl w:val="0"/>
          <w:numId w:val="44"/>
        </w:numPr>
      </w:pPr>
      <w:r>
        <w:t>FreeRTOS for S32K3 2.0.0</w:t>
      </w:r>
    </w:p>
    <w:p w14:paraId="15786DD7" w14:textId="700E937B" w:rsidR="0098309B" w:rsidRDefault="0098309B" w:rsidP="0098309B">
      <w:pPr>
        <w:pStyle w:val="NoSpacing"/>
        <w:numPr>
          <w:ilvl w:val="0"/>
          <w:numId w:val="44"/>
        </w:numPr>
      </w:pPr>
      <w:r>
        <w:t>S32K3 RTD AUTOSAR 4.4 Version 2.0.0</w:t>
      </w:r>
    </w:p>
    <w:p w14:paraId="7A3CBEE1" w14:textId="62FDE97D" w:rsidR="0098309B" w:rsidRDefault="0098309B" w:rsidP="0098309B">
      <w:pPr>
        <w:pStyle w:val="NoSpacing"/>
        <w:numPr>
          <w:ilvl w:val="0"/>
          <w:numId w:val="44"/>
        </w:numPr>
      </w:pPr>
      <w:r>
        <w:t>S32K3xx development package Version 3.4.3</w:t>
      </w:r>
    </w:p>
    <w:p w14:paraId="41F35320" w14:textId="5E98B4ED" w:rsidR="0098309B" w:rsidRDefault="0098309B" w:rsidP="0098309B">
      <w:pPr>
        <w:pStyle w:val="NoSpacing"/>
      </w:pPr>
      <w:r>
        <w:fldChar w:fldCharType="begin"/>
      </w:r>
      <w:r>
        <w:instrText xml:space="preserve"> REF _Ref54776382 \h </w:instrText>
      </w:r>
      <w:r>
        <w:fldChar w:fldCharType="separate"/>
      </w:r>
      <w:r>
        <w:t xml:space="preserve">Figure </w:t>
      </w:r>
      <w:r>
        <w:t>4</w:t>
      </w:r>
      <w:r>
        <w:fldChar w:fldCharType="end"/>
      </w:r>
      <w:r>
        <w:t xml:space="preserve"> gives </w:t>
      </w:r>
      <w:r>
        <w:t>an overview what the S32 Design Studio extension manager should show.</w:t>
      </w:r>
    </w:p>
    <w:p w14:paraId="2361D87E" w14:textId="7BBB1EEE" w:rsidR="0098309B" w:rsidRDefault="0098309B" w:rsidP="0098309B">
      <w:pPr>
        <w:pStyle w:val="NoSpacing"/>
      </w:pPr>
    </w:p>
    <w:p w14:paraId="549E8366" w14:textId="5022208D" w:rsidR="0098309B" w:rsidRDefault="0098309B" w:rsidP="0098309B">
      <w:pPr>
        <w:pStyle w:val="NoSpacing"/>
      </w:pPr>
      <w:r>
        <w:t xml:space="preserve">To import the </w:t>
      </w:r>
      <w:proofErr w:type="spellStart"/>
      <w:r>
        <w:t>the</w:t>
      </w:r>
      <w:proofErr w:type="spellEnd"/>
      <w:r>
        <w:t xml:space="preserve"> included </w:t>
      </w:r>
      <w:r>
        <w:rPr>
          <w:rFonts w:ascii="Courier New" w:hAnsi="Courier New" w:cs="Courier New"/>
          <w:sz w:val="18"/>
          <w:szCs w:val="18"/>
        </w:rPr>
        <w:t>Project.zip</w:t>
      </w:r>
      <w:r w:rsidRPr="0098309B">
        <w:t xml:space="preserve"> </w:t>
      </w:r>
      <w:r>
        <w:t>you’ve to open File -&gt; Import</w:t>
      </w:r>
      <w:r w:rsidR="00B64CDD">
        <w:t xml:space="preserve"> -&gt; General -&gt; Project from Folder or Archive and then select the </w:t>
      </w:r>
      <w:r w:rsidR="00B64CDD">
        <w:rPr>
          <w:rFonts w:ascii="Courier New" w:hAnsi="Courier New" w:cs="Courier New"/>
          <w:sz w:val="18"/>
          <w:szCs w:val="18"/>
        </w:rPr>
        <w:t>Project.zip</w:t>
      </w:r>
      <w:r w:rsidR="00B64CDD" w:rsidRPr="0098309B">
        <w:t xml:space="preserve"> </w:t>
      </w:r>
      <w:r w:rsidR="00B64CDD">
        <w:t>archive.</w:t>
      </w:r>
    </w:p>
    <w:p w14:paraId="7487B707" w14:textId="7E598361" w:rsidR="0098309B" w:rsidRDefault="0098309B" w:rsidP="0098309B">
      <w:pPr>
        <w:pStyle w:val="NoSpacing"/>
      </w:pPr>
    </w:p>
    <w:p w14:paraId="5D82B21D" w14:textId="362CD0C5" w:rsidR="00B64CDD" w:rsidRDefault="00B64CDD" w:rsidP="0098309B">
      <w:pPr>
        <w:pStyle w:val="NoSpacing"/>
      </w:pPr>
      <w:r>
        <w:t>Once the project has been imported right click on “MR_CANHUBK3_IEEE1722” in the projects explorer and select S32 Configuration Tools -&gt; Open Pins. The S32 Pin tool will appear and in the menu there’s a button “Update Code” and select “OK” now the driver will be generated.</w:t>
      </w:r>
    </w:p>
    <w:p w14:paraId="7051EAE8" w14:textId="0CAE4340" w:rsidR="00B64CDD" w:rsidRDefault="00B64CDD" w:rsidP="0098309B">
      <w:pPr>
        <w:pStyle w:val="NoSpacing"/>
      </w:pPr>
      <w:r>
        <w:t xml:space="preserve">Go back to the Project Explorer </w:t>
      </w:r>
      <w:r>
        <w:t>right click on “MR_CANHUBK3_IEEE1722”</w:t>
      </w:r>
      <w:r>
        <w:t xml:space="preserve"> and select “Build Project”. Now you can flash the “</w:t>
      </w:r>
      <w:r w:rsidRPr="00B64CDD">
        <w:t>MR_CANHUBK3_IEEE1722.elf</w:t>
      </w:r>
      <w:r>
        <w:t xml:space="preserve">” using your programmer. </w:t>
      </w:r>
    </w:p>
    <w:p w14:paraId="1456978A" w14:textId="59003FD4" w:rsidR="00B64CDD" w:rsidRDefault="00B64CDD" w:rsidP="0098309B">
      <w:pPr>
        <w:pStyle w:val="NoSpacing"/>
      </w:pPr>
    </w:p>
    <w:p w14:paraId="799D98C8" w14:textId="523E1F02" w:rsidR="00B64CDD" w:rsidRDefault="00B64CDD" w:rsidP="0098309B">
      <w:pPr>
        <w:pStyle w:val="NoSpacing"/>
      </w:pPr>
      <w:r>
        <w:t xml:space="preserve">For more information regarding S32 Design Studio, S32 Configuration Tools and debugging please refer to the </w:t>
      </w:r>
      <w:r w:rsidR="000F1C39">
        <w:t>to the “</w:t>
      </w:r>
      <w:hyperlink r:id="rId21" w:history="1">
        <w:r w:rsidR="000F1C39" w:rsidRPr="000F1C39">
          <w:rPr>
            <w:rStyle w:val="Hyperlink"/>
          </w:rPr>
          <w:t>Getting started with S32K3 &amp; S32DS</w:t>
        </w:r>
      </w:hyperlink>
      <w:r w:rsidR="000F1C39">
        <w:t>” guide</w:t>
      </w:r>
    </w:p>
    <w:p w14:paraId="343879C0" w14:textId="77777777" w:rsidR="000F1C39" w:rsidRDefault="000F1C39" w:rsidP="0098309B">
      <w:pPr>
        <w:pStyle w:val="NoSpacing"/>
      </w:pPr>
    </w:p>
    <w:p w14:paraId="3EC3DB6A" w14:textId="19241E7B" w:rsidR="0098309B" w:rsidRDefault="0098309B" w:rsidP="0098309B">
      <w:pPr>
        <w:pStyle w:val="NoSpacing"/>
      </w:pPr>
      <w:r>
        <w:rPr>
          <w:noProof/>
        </w:rPr>
        <mc:AlternateContent>
          <mc:Choice Requires="wps">
            <w:drawing>
              <wp:anchor distT="0" distB="0" distL="114300" distR="114300" simplePos="0" relativeHeight="251717632" behindDoc="0" locked="0" layoutInCell="1" allowOverlap="1" wp14:anchorId="19B21A85" wp14:editId="716723D2">
                <wp:simplePos x="0" y="0"/>
                <wp:positionH relativeFrom="margin">
                  <wp:posOffset>39034</wp:posOffset>
                </wp:positionH>
                <wp:positionV relativeFrom="paragraph">
                  <wp:posOffset>3269231</wp:posOffset>
                </wp:positionV>
                <wp:extent cx="5016500"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0EC79176" w14:textId="741EF3D1" w:rsidR="0098309B" w:rsidRDefault="0098309B" w:rsidP="0098309B">
                            <w:pPr>
                              <w:pStyle w:val="Caption"/>
                              <w:rPr>
                                <w:noProof/>
                                <w:lang w:eastAsia="en-US"/>
                              </w:rPr>
                            </w:pPr>
                            <w:r>
                              <w:t xml:space="preserve">Figure </w:t>
                            </w:r>
                            <w:r>
                              <w:t>4</w:t>
                            </w:r>
                            <w:r>
                              <w:t xml:space="preserve"> </w:t>
                            </w:r>
                            <w:r>
                              <w:t>Required S32 Design Studio 3.4 extensions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21A85" id="Text Box 33" o:spid="_x0000_s1029" type="#_x0000_t202" style="position:absolute;margin-left:3.05pt;margin-top:257.4pt;width:395pt;height:.05pt;z-index:251717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" stroked="f">
                <v:textbox style="mso-fit-shape-to-text:t" inset="0,0,0,0">
                  <w:txbxContent>
                    <w:p w14:paraId="0EC79176" w14:textId="741EF3D1" w:rsidR="0098309B" w:rsidRDefault="0098309B" w:rsidP="0098309B">
                      <w:pPr>
                        <w:pStyle w:val="Caption"/>
                        <w:rPr>
                          <w:noProof/>
                          <w:lang w:eastAsia="en-US"/>
                        </w:rPr>
                      </w:pPr>
                      <w:r>
                        <w:t xml:space="preserve">Figure </w:t>
                      </w:r>
                      <w:r>
                        <w:t>4</w:t>
                      </w:r>
                      <w:r>
                        <w:t xml:space="preserve"> </w:t>
                      </w:r>
                      <w:r>
                        <w:t>Required S32 Design Studio 3.4 extensions</w:t>
                      </w:r>
                    </w:p>
                  </w:txbxContent>
                </v:textbox>
                <w10:wrap type="topAndBottom" anchorx="margin"/>
              </v:shape>
            </w:pict>
          </mc:Fallback>
        </mc:AlternateContent>
      </w:r>
      <w:r>
        <w:rPr>
          <w:noProof/>
        </w:rPr>
        <w:drawing>
          <wp:inline distT="0" distB="0" distL="0" distR="0" wp14:anchorId="073CA370" wp14:editId="6342EA7A">
            <wp:extent cx="5020310" cy="320040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0310" cy="3200400"/>
                    </a:xfrm>
                    <a:prstGeom prst="rect">
                      <a:avLst/>
                    </a:prstGeom>
                    <a:noFill/>
                    <a:ln>
                      <a:noFill/>
                    </a:ln>
                  </pic:spPr>
                </pic:pic>
              </a:graphicData>
            </a:graphic>
          </wp:inline>
        </w:drawing>
      </w:r>
    </w:p>
    <w:p w14:paraId="31BA61EA" w14:textId="564B1650" w:rsidR="000F1C39" w:rsidRDefault="000F1C39" w:rsidP="0098309B">
      <w:pPr>
        <w:pStyle w:val="NoSpacing"/>
      </w:pPr>
    </w:p>
    <w:p w14:paraId="19A3DFC5" w14:textId="3ECC40D7" w:rsidR="000F1C39" w:rsidRDefault="000F1C39" w:rsidP="0098309B">
      <w:pPr>
        <w:pStyle w:val="NoSpacing"/>
      </w:pPr>
    </w:p>
    <w:p w14:paraId="3CE03B64" w14:textId="6F0D0900" w:rsidR="000F1C39" w:rsidRDefault="00CE27F9" w:rsidP="00CE27F9">
      <w:pPr>
        <w:pStyle w:val="Heading3"/>
      </w:pPr>
      <w:r>
        <w:lastRenderedPageBreak/>
        <w:t>Application</w:t>
      </w:r>
    </w:p>
    <w:p w14:paraId="621F27E7" w14:textId="0707CBD8" w:rsidR="00CE27F9" w:rsidRDefault="00CE27F9" w:rsidP="00CE27F9">
      <w:pPr>
        <w:pStyle w:val="Body"/>
      </w:pPr>
      <w:r>
        <w:t xml:space="preserve">Once </w:t>
      </w:r>
      <w:r>
        <w:t>“</w:t>
      </w:r>
      <w:r w:rsidRPr="00B64CDD">
        <w:t>MR_CANHUBK3_IEEE1722</w:t>
      </w:r>
      <w:r>
        <w:t xml:space="preserve">” has been successfully flashed </w:t>
      </w:r>
      <w:r w:rsidR="00DA3F3E">
        <w:t xml:space="preserve">on </w:t>
      </w:r>
      <w:r>
        <w:t>the MR-CANHUBK3 board</w:t>
      </w:r>
      <w:r w:rsidR="00DA3F3E">
        <w:t>, it</w:t>
      </w:r>
      <w:r>
        <w:t xml:space="preserve"> will act as</w:t>
      </w:r>
      <w:r w:rsidR="00DA3F3E">
        <w:t xml:space="preserve"> an</w:t>
      </w:r>
      <w:r>
        <w:t xml:space="preserve"> ETH &lt;-&gt; CAN IEEE1722 protocol converter.</w:t>
      </w:r>
    </w:p>
    <w:p w14:paraId="4C51810D" w14:textId="254504F8" w:rsidR="00CE27F9" w:rsidRDefault="00DA3F3E" w:rsidP="00CE27F9">
      <w:pPr>
        <w:pStyle w:val="Body"/>
      </w:pPr>
      <w:r>
        <w:t xml:space="preserve">CAN messages on CAN0..CAN5 will converted to an IEEE1722 ACF-CAN fame and will be broadcasted to the ethernet. To view incoming the CAN frames you can install Wireshark on a Windows / Linux machine. </w:t>
      </w:r>
    </w:p>
    <w:p w14:paraId="497144AC" w14:textId="5123C721" w:rsidR="00DA3F3E" w:rsidRDefault="00DA3F3E" w:rsidP="00CE27F9">
      <w:pPr>
        <w:pStyle w:val="Body"/>
      </w:pPr>
      <w:r>
        <w:t>You can also simulate CAN messages by pressing SW1 or SW2. SW1 will send a CAN message to CAN0 and SW2 will send a CAN message to CAN1.</w:t>
      </w:r>
    </w:p>
    <w:p w14:paraId="4040FA02" w14:textId="441CC930" w:rsidR="00D51CF5" w:rsidRDefault="00D51CF5" w:rsidP="00D51CF5">
      <w:pPr>
        <w:pStyle w:val="Body"/>
      </w:pPr>
      <w:r>
        <w:rPr>
          <w:noProof/>
        </w:rPr>
        <w:drawing>
          <wp:anchor distT="0" distB="0" distL="114300" distR="114300" simplePos="0" relativeHeight="251718656" behindDoc="0" locked="0" layoutInCell="1" allowOverlap="1" wp14:anchorId="2C5B8266" wp14:editId="16B16795">
            <wp:simplePos x="0" y="0"/>
            <wp:positionH relativeFrom="margin">
              <wp:posOffset>-5715</wp:posOffset>
            </wp:positionH>
            <wp:positionV relativeFrom="paragraph">
              <wp:posOffset>850636</wp:posOffset>
            </wp:positionV>
            <wp:extent cx="5020310" cy="3122930"/>
            <wp:effectExtent l="0" t="0" r="8890" b="127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0310" cy="3122930"/>
                    </a:xfrm>
                    <a:prstGeom prst="rect">
                      <a:avLst/>
                    </a:prstGeom>
                    <a:noFill/>
                    <a:ln>
                      <a:noFill/>
                    </a:ln>
                  </pic:spPr>
                </pic:pic>
              </a:graphicData>
            </a:graphic>
          </wp:anchor>
        </w:drawing>
      </w:r>
      <w:r w:rsidR="00DA3F3E">
        <w:t xml:space="preserve">For a setup without CAN peripherals you can connect </w:t>
      </w:r>
      <w:r>
        <w:t>CAN0 (</w:t>
      </w:r>
      <w:r w:rsidR="00DA3F3E">
        <w:t>P12</w:t>
      </w:r>
      <w:r>
        <w:t>)</w:t>
      </w:r>
      <w:r w:rsidR="00DA3F3E">
        <w:t xml:space="preserve"> to</w:t>
      </w:r>
      <w:r>
        <w:t xml:space="preserve"> CAN1 (</w:t>
      </w:r>
      <w:r w:rsidR="00DA3F3E">
        <w:t>P14</w:t>
      </w:r>
      <w:r>
        <w:t>) to create a bus</w:t>
      </w:r>
      <w:r w:rsidR="00DA3F3E">
        <w:t xml:space="preserve"> using included cable and connect the CAN-</w:t>
      </w:r>
      <w:proofErr w:type="spellStart"/>
      <w:r w:rsidR="00DA3F3E">
        <w:t>Therm</w:t>
      </w:r>
      <w:proofErr w:type="spellEnd"/>
      <w:r w:rsidR="00DA3F3E">
        <w:t xml:space="preserve"> board to P13 to terminate the bus. When pressing either SW1 or SW2 both</w:t>
      </w:r>
      <w:r>
        <w:t xml:space="preserve"> LEDs</w:t>
      </w:r>
      <w:r w:rsidR="00DA3F3E">
        <w:t xml:space="preserve"> D7 and D22 turn on briefly indicating there’s CAN packet.</w:t>
      </w:r>
      <w:r>
        <w:t xml:space="preserve"> When connected to a PC running Wireshark it will show there’s a CAN packet send using IEEE1722 as shown in Figure 5. </w:t>
      </w:r>
    </w:p>
    <w:p w14:paraId="3F834A67" w14:textId="691DCB8D" w:rsidR="00D51CF5" w:rsidRDefault="00D51CF5" w:rsidP="00D51CF5">
      <w:pPr>
        <w:pStyle w:val="Body"/>
      </w:pPr>
      <w:r>
        <w:rPr>
          <w:noProof/>
        </w:rPr>
        <mc:AlternateContent>
          <mc:Choice Requires="wps">
            <w:drawing>
              <wp:anchor distT="0" distB="0" distL="114300" distR="114300" simplePos="0" relativeHeight="251720704" behindDoc="0" locked="0" layoutInCell="1" allowOverlap="1" wp14:anchorId="3AC616A0" wp14:editId="02FA4F4B">
                <wp:simplePos x="0" y="0"/>
                <wp:positionH relativeFrom="margin">
                  <wp:posOffset>0</wp:posOffset>
                </wp:positionH>
                <wp:positionV relativeFrom="paragraph">
                  <wp:posOffset>3332480</wp:posOffset>
                </wp:positionV>
                <wp:extent cx="5016500"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2FFCCC54" w14:textId="460291EE" w:rsidR="00D51CF5" w:rsidRDefault="00D51CF5" w:rsidP="00D51CF5">
                            <w:pPr>
                              <w:pStyle w:val="Caption"/>
                              <w:rPr>
                                <w:noProof/>
                                <w:lang w:eastAsia="en-US"/>
                              </w:rPr>
                            </w:pPr>
                            <w:r>
                              <w:t>Figure</w:t>
                            </w:r>
                            <w:r>
                              <w:t xml:space="preserve"> 5 Wireshark output of an IEEE1722 ACF-CAN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616A0" id="Text Box 35" o:spid="_x0000_s1030" type="#_x0000_t202" style="position:absolute;margin-left:0;margin-top:262.4pt;width:395pt;height:.05pt;z-index:251720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" stroked="f">
                <v:textbox style="mso-fit-shape-to-text:t" inset="0,0,0,0">
                  <w:txbxContent>
                    <w:p w14:paraId="2FFCCC54" w14:textId="460291EE" w:rsidR="00D51CF5" w:rsidRDefault="00D51CF5" w:rsidP="00D51CF5">
                      <w:pPr>
                        <w:pStyle w:val="Caption"/>
                        <w:rPr>
                          <w:noProof/>
                          <w:lang w:eastAsia="en-US"/>
                        </w:rPr>
                      </w:pPr>
                      <w:r>
                        <w:t>Figure</w:t>
                      </w:r>
                      <w:r>
                        <w:t xml:space="preserve"> 5 Wireshark output of an IEEE1722 ACF-CAN Frame</w:t>
                      </w:r>
                    </w:p>
                  </w:txbxContent>
                </v:textbox>
                <w10:wrap type="topAndBottom" anchorx="margin"/>
              </v:shape>
            </w:pict>
          </mc:Fallback>
        </mc:AlternateContent>
      </w:r>
    </w:p>
    <w:p w14:paraId="7947E802" w14:textId="6F429A13" w:rsidR="00CF71BB" w:rsidRDefault="00CF71BB">
      <w:r>
        <w:br w:type="page"/>
      </w:r>
    </w:p>
    <w:p w14:paraId="3742FD23" w14:textId="25D14E7F" w:rsidR="00CF71BB" w:rsidRDefault="00CE27F9" w:rsidP="00CF71BB">
      <w:pPr>
        <w:pStyle w:val="Heading3"/>
      </w:pPr>
      <w:bookmarkStart w:id="17" w:name="_Toc96594030"/>
      <w:r>
        <w:lastRenderedPageBreak/>
        <w:t xml:space="preserve">Board status </w:t>
      </w:r>
      <w:r w:rsidR="00486205">
        <w:t>LEDs</w:t>
      </w:r>
      <w:bookmarkEnd w:id="17"/>
    </w:p>
    <w:p w14:paraId="60AC150F" w14:textId="793CDE89" w:rsidR="00CF71BB" w:rsidRDefault="00CF71BB" w:rsidP="00CF71BB">
      <w:pPr>
        <w:pStyle w:val="Body"/>
      </w:pPr>
      <w:r>
        <w:t>The MR-CANHUBK3 has various LEDs to indicate status</w:t>
      </w:r>
      <w:r w:rsidR="00733FB3">
        <w:t xml:space="preserve"> as shown in Figure 6</w:t>
      </w:r>
      <w:r>
        <w:t xml:space="preserve">. Under normal circumstances </w:t>
      </w:r>
      <w:r w:rsidR="00733FB3">
        <w:t>the state of the LEDs should as indicate in the table below.</w:t>
      </w:r>
    </w:p>
    <w:p w14:paraId="55931337" w14:textId="44CB442B" w:rsidR="00733FB3" w:rsidRDefault="00733FB3" w:rsidP="00CF71BB">
      <w:pPr>
        <w:pStyle w:val="Body"/>
      </w:pPr>
    </w:p>
    <w:tbl>
      <w:tblPr>
        <w:tblStyle w:val="TableGrid"/>
        <w:tblW w:w="0" w:type="auto"/>
        <w:tblLook w:val="04A0" w:firstRow="1" w:lastRow="0" w:firstColumn="1" w:lastColumn="0" w:noHBand="0" w:noVBand="1"/>
      </w:tblPr>
      <w:tblGrid>
        <w:gridCol w:w="1885"/>
        <w:gridCol w:w="1620"/>
        <w:gridCol w:w="4396"/>
      </w:tblGrid>
      <w:tr w:rsidR="00733FB3" w14:paraId="5C104850" w14:textId="77777777" w:rsidTr="00733FB3">
        <w:tc>
          <w:tcPr>
            <w:tcW w:w="1885" w:type="dxa"/>
          </w:tcPr>
          <w:p w14:paraId="47F060BF" w14:textId="1CB74F46" w:rsidR="00733FB3" w:rsidRDefault="00733FB3" w:rsidP="00CF71BB">
            <w:pPr>
              <w:pStyle w:val="Body"/>
            </w:pPr>
            <w:r>
              <w:t xml:space="preserve">LED Name </w:t>
            </w:r>
          </w:p>
        </w:tc>
        <w:tc>
          <w:tcPr>
            <w:tcW w:w="1620" w:type="dxa"/>
          </w:tcPr>
          <w:p w14:paraId="6BBC5CD2" w14:textId="289DAE3A" w:rsidR="00733FB3" w:rsidRDefault="00733FB3" w:rsidP="00CF71BB">
            <w:pPr>
              <w:pStyle w:val="Body"/>
            </w:pPr>
            <w:r>
              <w:t>Normal State</w:t>
            </w:r>
          </w:p>
        </w:tc>
        <w:tc>
          <w:tcPr>
            <w:tcW w:w="4396" w:type="dxa"/>
          </w:tcPr>
          <w:p w14:paraId="3441D189" w14:textId="22202D53" w:rsidR="00733FB3" w:rsidRDefault="00733FB3" w:rsidP="00CF71BB">
            <w:pPr>
              <w:pStyle w:val="Body"/>
            </w:pPr>
            <w:r>
              <w:t>Description</w:t>
            </w:r>
          </w:p>
        </w:tc>
      </w:tr>
      <w:tr w:rsidR="00733FB3" w14:paraId="20AE3F6E" w14:textId="77777777" w:rsidTr="00733FB3">
        <w:tc>
          <w:tcPr>
            <w:tcW w:w="1885" w:type="dxa"/>
          </w:tcPr>
          <w:p w14:paraId="1596B4E0" w14:textId="2D3EFC99" w:rsidR="00733FB3" w:rsidRDefault="00733FB3" w:rsidP="00CF71BB">
            <w:pPr>
              <w:pStyle w:val="Body"/>
            </w:pPr>
            <w:r>
              <w:t>RESET_K3</w:t>
            </w:r>
          </w:p>
        </w:tc>
        <w:tc>
          <w:tcPr>
            <w:tcW w:w="1620" w:type="dxa"/>
          </w:tcPr>
          <w:p w14:paraId="51A5A687" w14:textId="4DE0B3C2" w:rsidR="00733FB3" w:rsidRDefault="00733FB3" w:rsidP="00CF71BB">
            <w:pPr>
              <w:pStyle w:val="Body"/>
            </w:pPr>
            <w:r>
              <w:t>Off</w:t>
            </w:r>
          </w:p>
        </w:tc>
        <w:tc>
          <w:tcPr>
            <w:tcW w:w="4396" w:type="dxa"/>
          </w:tcPr>
          <w:p w14:paraId="5AF268E0" w14:textId="54A59DFF" w:rsidR="00733FB3" w:rsidRDefault="00733FB3" w:rsidP="00CF71BB">
            <w:pPr>
              <w:pStyle w:val="Body"/>
            </w:pPr>
            <w:r>
              <w:t>Indicates if the S32K344 is in reset</w:t>
            </w:r>
          </w:p>
        </w:tc>
      </w:tr>
      <w:tr w:rsidR="00733FB3" w:rsidRPr="00733FB3" w14:paraId="6B676696" w14:textId="77777777" w:rsidTr="00733FB3">
        <w:tc>
          <w:tcPr>
            <w:tcW w:w="1885" w:type="dxa"/>
          </w:tcPr>
          <w:p w14:paraId="3131F40E" w14:textId="7A135C04" w:rsidR="00733FB3" w:rsidRDefault="00733FB3" w:rsidP="00CF71BB">
            <w:pPr>
              <w:pStyle w:val="Body"/>
            </w:pPr>
            <w:r>
              <w:t>P1V8_TRK2</w:t>
            </w:r>
          </w:p>
        </w:tc>
        <w:tc>
          <w:tcPr>
            <w:tcW w:w="1620" w:type="dxa"/>
          </w:tcPr>
          <w:p w14:paraId="646C876A" w14:textId="3AD4FC66" w:rsidR="00733FB3" w:rsidRDefault="00733FB3" w:rsidP="00CF71BB">
            <w:pPr>
              <w:pStyle w:val="Body"/>
            </w:pPr>
            <w:r>
              <w:t>On</w:t>
            </w:r>
          </w:p>
        </w:tc>
        <w:tc>
          <w:tcPr>
            <w:tcW w:w="4396" w:type="dxa"/>
          </w:tcPr>
          <w:p w14:paraId="3293CE8B" w14:textId="5ECC1B4A" w:rsidR="00733FB3" w:rsidRPr="00733FB3" w:rsidRDefault="00733FB3" w:rsidP="00CF71BB">
            <w:pPr>
              <w:pStyle w:val="Body"/>
            </w:pPr>
            <w:r w:rsidRPr="00733FB3">
              <w:t>Indicates FS26 SBC 1V8_TRK2 sta</w:t>
            </w:r>
            <w:r>
              <w:t>tus</w:t>
            </w:r>
          </w:p>
        </w:tc>
      </w:tr>
      <w:tr w:rsidR="00733FB3" w:rsidRPr="00733FB3" w14:paraId="62B13F40" w14:textId="77777777" w:rsidTr="00733FB3">
        <w:tc>
          <w:tcPr>
            <w:tcW w:w="1885" w:type="dxa"/>
          </w:tcPr>
          <w:p w14:paraId="78D77C41" w14:textId="559E1675" w:rsidR="00733FB3" w:rsidRPr="00733FB3" w:rsidRDefault="00733FB3" w:rsidP="00CF71BB">
            <w:pPr>
              <w:pStyle w:val="Body"/>
            </w:pPr>
            <w:r>
              <w:t>P3V3_TRK1</w:t>
            </w:r>
          </w:p>
        </w:tc>
        <w:tc>
          <w:tcPr>
            <w:tcW w:w="1620" w:type="dxa"/>
          </w:tcPr>
          <w:p w14:paraId="7DC6BBE0" w14:textId="65D8BF7D" w:rsidR="00733FB3" w:rsidRPr="00733FB3" w:rsidRDefault="00733FB3" w:rsidP="00CF71BB">
            <w:pPr>
              <w:pStyle w:val="Body"/>
            </w:pPr>
            <w:r>
              <w:t>On</w:t>
            </w:r>
          </w:p>
        </w:tc>
        <w:tc>
          <w:tcPr>
            <w:tcW w:w="4396" w:type="dxa"/>
          </w:tcPr>
          <w:p w14:paraId="4C2280BA" w14:textId="43F821C1" w:rsidR="00733FB3" w:rsidRPr="00733FB3" w:rsidRDefault="00733FB3" w:rsidP="00CF71BB">
            <w:pPr>
              <w:pStyle w:val="Body"/>
            </w:pPr>
            <w:r w:rsidRPr="00733FB3">
              <w:t xml:space="preserve">Indicates FS26 SBC </w:t>
            </w:r>
            <w:r>
              <w:t>3</w:t>
            </w:r>
            <w:r w:rsidRPr="00733FB3">
              <w:t>V</w:t>
            </w:r>
            <w:r>
              <w:t>3</w:t>
            </w:r>
            <w:r w:rsidRPr="00733FB3">
              <w:t>_TRK</w:t>
            </w:r>
            <w:r>
              <w:t>1</w:t>
            </w:r>
            <w:r w:rsidRPr="00733FB3">
              <w:t xml:space="preserve"> sta</w:t>
            </w:r>
            <w:r>
              <w:t>tus</w:t>
            </w:r>
          </w:p>
        </w:tc>
      </w:tr>
      <w:tr w:rsidR="00733FB3" w:rsidRPr="00733FB3" w14:paraId="3FBF0B34" w14:textId="77777777" w:rsidTr="00733FB3">
        <w:tc>
          <w:tcPr>
            <w:tcW w:w="1885" w:type="dxa"/>
          </w:tcPr>
          <w:p w14:paraId="44D478BB" w14:textId="5BEE0001" w:rsidR="00733FB3" w:rsidRPr="00733FB3" w:rsidRDefault="00733FB3" w:rsidP="00CF71BB">
            <w:pPr>
              <w:pStyle w:val="Body"/>
            </w:pPr>
            <w:r>
              <w:t>P3V3_LDO2</w:t>
            </w:r>
          </w:p>
        </w:tc>
        <w:tc>
          <w:tcPr>
            <w:tcW w:w="1620" w:type="dxa"/>
          </w:tcPr>
          <w:p w14:paraId="262868CA" w14:textId="61227912" w:rsidR="00733FB3" w:rsidRPr="00733FB3" w:rsidRDefault="00733FB3" w:rsidP="00CF71BB">
            <w:pPr>
              <w:pStyle w:val="Body"/>
            </w:pPr>
            <w:r>
              <w:t>On</w:t>
            </w:r>
          </w:p>
        </w:tc>
        <w:tc>
          <w:tcPr>
            <w:tcW w:w="4396" w:type="dxa"/>
          </w:tcPr>
          <w:p w14:paraId="7748D277" w14:textId="0344AD2D" w:rsidR="00733FB3" w:rsidRPr="00733FB3" w:rsidRDefault="00733FB3" w:rsidP="00CF71BB">
            <w:pPr>
              <w:pStyle w:val="Body"/>
            </w:pPr>
            <w:r w:rsidRPr="00733FB3">
              <w:t xml:space="preserve">Indicates FS26 SBC </w:t>
            </w:r>
            <w:r>
              <w:t>3</w:t>
            </w:r>
            <w:r w:rsidRPr="00733FB3">
              <w:t>V</w:t>
            </w:r>
            <w:r>
              <w:t>3</w:t>
            </w:r>
            <w:r w:rsidRPr="00733FB3">
              <w:t>_</w:t>
            </w:r>
            <w:r>
              <w:t>LDO2</w:t>
            </w:r>
            <w:r w:rsidRPr="00733FB3">
              <w:t xml:space="preserve"> sta</w:t>
            </w:r>
            <w:r>
              <w:t>tus</w:t>
            </w:r>
          </w:p>
        </w:tc>
      </w:tr>
      <w:tr w:rsidR="00733FB3" w:rsidRPr="00733FB3" w14:paraId="240BCBE5" w14:textId="77777777" w:rsidTr="00733FB3">
        <w:tc>
          <w:tcPr>
            <w:tcW w:w="1885" w:type="dxa"/>
          </w:tcPr>
          <w:p w14:paraId="1F1D99FE" w14:textId="51C5349B" w:rsidR="00733FB3" w:rsidRPr="00733FB3" w:rsidRDefault="00733FB3" w:rsidP="00CF71BB">
            <w:pPr>
              <w:pStyle w:val="Body"/>
            </w:pPr>
            <w:r>
              <w:t>P3V3_LDO1</w:t>
            </w:r>
          </w:p>
        </w:tc>
        <w:tc>
          <w:tcPr>
            <w:tcW w:w="1620" w:type="dxa"/>
          </w:tcPr>
          <w:p w14:paraId="4DA95F6B" w14:textId="09249099" w:rsidR="00733FB3" w:rsidRPr="00733FB3" w:rsidRDefault="00733FB3" w:rsidP="00CF71BB">
            <w:pPr>
              <w:pStyle w:val="Body"/>
            </w:pPr>
            <w:r>
              <w:t>On</w:t>
            </w:r>
          </w:p>
        </w:tc>
        <w:tc>
          <w:tcPr>
            <w:tcW w:w="4396" w:type="dxa"/>
          </w:tcPr>
          <w:p w14:paraId="75BE63E9" w14:textId="07C85D95" w:rsidR="00733FB3" w:rsidRPr="00733FB3" w:rsidRDefault="00733FB3" w:rsidP="00CF71BB">
            <w:pPr>
              <w:pStyle w:val="Body"/>
            </w:pPr>
            <w:r w:rsidRPr="00733FB3">
              <w:t xml:space="preserve">Indicates FS26 SBC </w:t>
            </w:r>
            <w:r>
              <w:t>3V3</w:t>
            </w:r>
            <w:r w:rsidRPr="00733FB3">
              <w:t>_</w:t>
            </w:r>
            <w:r>
              <w:t>LDO1</w:t>
            </w:r>
            <w:r w:rsidRPr="00733FB3">
              <w:t xml:space="preserve"> sta</w:t>
            </w:r>
            <w:r>
              <w:t>tus</w:t>
            </w:r>
          </w:p>
        </w:tc>
      </w:tr>
      <w:tr w:rsidR="00733FB3" w:rsidRPr="00733FB3" w14:paraId="460DE0F7" w14:textId="77777777" w:rsidTr="00733FB3">
        <w:tc>
          <w:tcPr>
            <w:tcW w:w="1885" w:type="dxa"/>
          </w:tcPr>
          <w:p w14:paraId="7399D98B" w14:textId="3D72F8B7" w:rsidR="00733FB3" w:rsidRPr="00733FB3" w:rsidRDefault="00733FB3" w:rsidP="00CF71BB">
            <w:pPr>
              <w:pStyle w:val="Body"/>
            </w:pPr>
            <w:r>
              <w:t>VBATP_SW</w:t>
            </w:r>
          </w:p>
        </w:tc>
        <w:tc>
          <w:tcPr>
            <w:tcW w:w="1620" w:type="dxa"/>
          </w:tcPr>
          <w:p w14:paraId="703BA307" w14:textId="57A0522C" w:rsidR="00733FB3" w:rsidRPr="00733FB3" w:rsidRDefault="00733FB3" w:rsidP="00CF71BB">
            <w:pPr>
              <w:pStyle w:val="Body"/>
            </w:pPr>
            <w:r>
              <w:t>On</w:t>
            </w:r>
          </w:p>
        </w:tc>
        <w:tc>
          <w:tcPr>
            <w:tcW w:w="4396" w:type="dxa"/>
          </w:tcPr>
          <w:p w14:paraId="3AEA355C" w14:textId="45DDBB00" w:rsidR="00733FB3" w:rsidRPr="00733FB3" w:rsidRDefault="00733FB3" w:rsidP="00CF71BB">
            <w:pPr>
              <w:pStyle w:val="Body"/>
            </w:pPr>
            <w:r w:rsidRPr="00733FB3">
              <w:t xml:space="preserve">Indicates  </w:t>
            </w:r>
            <w:r>
              <w:t>VBAT</w:t>
            </w:r>
            <w:r w:rsidRPr="00733FB3">
              <w:t xml:space="preserve"> sta</w:t>
            </w:r>
            <w:r>
              <w:t>tus</w:t>
            </w:r>
          </w:p>
        </w:tc>
      </w:tr>
      <w:tr w:rsidR="00733FB3" w:rsidRPr="00733FB3" w14:paraId="36BD9A2A" w14:textId="77777777" w:rsidTr="00733FB3">
        <w:tc>
          <w:tcPr>
            <w:tcW w:w="1885" w:type="dxa"/>
          </w:tcPr>
          <w:p w14:paraId="1D7C35B4" w14:textId="180E40E9" w:rsidR="00733FB3" w:rsidRPr="00733FB3" w:rsidRDefault="00733FB3" w:rsidP="00CF71BB">
            <w:pPr>
              <w:pStyle w:val="Body"/>
            </w:pPr>
            <w:r>
              <w:t>V15_MCU</w:t>
            </w:r>
          </w:p>
        </w:tc>
        <w:tc>
          <w:tcPr>
            <w:tcW w:w="1620" w:type="dxa"/>
          </w:tcPr>
          <w:p w14:paraId="4125094A" w14:textId="18C4F056" w:rsidR="00733FB3" w:rsidRPr="00733FB3" w:rsidRDefault="00733FB3" w:rsidP="00CF71BB">
            <w:pPr>
              <w:pStyle w:val="Body"/>
            </w:pPr>
            <w:r>
              <w:t>On</w:t>
            </w:r>
          </w:p>
        </w:tc>
        <w:tc>
          <w:tcPr>
            <w:tcW w:w="4396" w:type="dxa"/>
          </w:tcPr>
          <w:p w14:paraId="44E23FFD" w14:textId="678DFA2B" w:rsidR="00733FB3" w:rsidRPr="00733FB3" w:rsidRDefault="00733FB3" w:rsidP="00CF71BB">
            <w:pPr>
              <w:pStyle w:val="Body"/>
            </w:pPr>
            <w:r w:rsidRPr="00733FB3">
              <w:t xml:space="preserve">Indicates FS26 SBC </w:t>
            </w:r>
            <w:r>
              <w:t>V15</w:t>
            </w:r>
            <w:r w:rsidRPr="00733FB3">
              <w:t xml:space="preserve"> sta</w:t>
            </w:r>
            <w:r>
              <w:t>tus</w:t>
            </w:r>
          </w:p>
        </w:tc>
      </w:tr>
      <w:tr w:rsidR="00733FB3" w:rsidRPr="00733FB3" w14:paraId="7DB35B74" w14:textId="77777777" w:rsidTr="00733FB3">
        <w:tc>
          <w:tcPr>
            <w:tcW w:w="1885" w:type="dxa"/>
          </w:tcPr>
          <w:p w14:paraId="22CFFB27" w14:textId="6F4DD1A1" w:rsidR="00733FB3" w:rsidRPr="00733FB3" w:rsidRDefault="00733FB3" w:rsidP="00CF71BB">
            <w:pPr>
              <w:pStyle w:val="Body"/>
            </w:pPr>
            <w:r>
              <w:t>P5V4</w:t>
            </w:r>
          </w:p>
        </w:tc>
        <w:tc>
          <w:tcPr>
            <w:tcW w:w="1620" w:type="dxa"/>
          </w:tcPr>
          <w:p w14:paraId="1FE2BBFF" w14:textId="2B42A795" w:rsidR="00733FB3" w:rsidRPr="00733FB3" w:rsidRDefault="00733FB3" w:rsidP="00CF71BB">
            <w:pPr>
              <w:pStyle w:val="Body"/>
            </w:pPr>
            <w:r>
              <w:t>On</w:t>
            </w:r>
          </w:p>
        </w:tc>
        <w:tc>
          <w:tcPr>
            <w:tcW w:w="4396" w:type="dxa"/>
          </w:tcPr>
          <w:p w14:paraId="5852DB49" w14:textId="62A72C7A" w:rsidR="00733FB3" w:rsidRPr="00733FB3" w:rsidRDefault="00733FB3" w:rsidP="00CF71BB">
            <w:pPr>
              <w:pStyle w:val="Body"/>
            </w:pPr>
            <w:r w:rsidRPr="00733FB3">
              <w:t xml:space="preserve">Indicates FS26 SBC </w:t>
            </w:r>
            <w:r>
              <w:t>P5V4</w:t>
            </w:r>
            <w:r w:rsidRPr="00733FB3">
              <w:t xml:space="preserve"> sta</w:t>
            </w:r>
            <w:r>
              <w:t>tus</w:t>
            </w:r>
          </w:p>
        </w:tc>
      </w:tr>
      <w:tr w:rsidR="00733FB3" w:rsidRPr="00733FB3" w14:paraId="7858A911" w14:textId="77777777" w:rsidTr="00733FB3">
        <w:tc>
          <w:tcPr>
            <w:tcW w:w="1885" w:type="dxa"/>
          </w:tcPr>
          <w:p w14:paraId="64C86C78" w14:textId="4D3F3722" w:rsidR="00733FB3" w:rsidRPr="00733FB3" w:rsidRDefault="00733FB3" w:rsidP="00CF71BB">
            <w:pPr>
              <w:pStyle w:val="Body"/>
            </w:pPr>
            <w:r>
              <w:t>RGB Status led</w:t>
            </w:r>
          </w:p>
        </w:tc>
        <w:tc>
          <w:tcPr>
            <w:tcW w:w="1620" w:type="dxa"/>
          </w:tcPr>
          <w:p w14:paraId="77F63732" w14:textId="30B5534D" w:rsidR="00733FB3" w:rsidRPr="00733FB3" w:rsidRDefault="00733FB3" w:rsidP="00CF71BB">
            <w:pPr>
              <w:pStyle w:val="Body"/>
            </w:pPr>
            <w:r>
              <w:t>Green</w:t>
            </w:r>
          </w:p>
        </w:tc>
        <w:tc>
          <w:tcPr>
            <w:tcW w:w="4396" w:type="dxa"/>
          </w:tcPr>
          <w:p w14:paraId="3BB05FD1" w14:textId="6ABADCBC" w:rsidR="00733FB3" w:rsidRPr="00733FB3" w:rsidRDefault="00733FB3" w:rsidP="00CF71BB">
            <w:pPr>
              <w:pStyle w:val="Body"/>
            </w:pPr>
            <w:r>
              <w:t>Controlled by the software, green indicates normal operation, blue indicates initialization, red indicates that an error has occurred.</w:t>
            </w:r>
          </w:p>
        </w:tc>
      </w:tr>
    </w:tbl>
    <w:p w14:paraId="4FE96D58" w14:textId="3E7AFCEF" w:rsidR="00013C9A" w:rsidRPr="00733FB3" w:rsidRDefault="00CF71BB" w:rsidP="00013C9A">
      <w:pPr>
        <w:pStyle w:val="Body"/>
      </w:pPr>
      <w:r w:rsidRPr="00CF71BB">
        <mc:AlternateContent>
          <mc:Choice Requires="wpg">
            <w:drawing>
              <wp:anchor distT="0" distB="0" distL="114300" distR="114300" simplePos="0" relativeHeight="251722752" behindDoc="0" locked="0" layoutInCell="1" allowOverlap="1" wp14:anchorId="24CC2B5A" wp14:editId="7644ACD9">
                <wp:simplePos x="0" y="0"/>
                <wp:positionH relativeFrom="column">
                  <wp:posOffset>-703868</wp:posOffset>
                </wp:positionH>
                <wp:positionV relativeFrom="paragraph">
                  <wp:posOffset>161695</wp:posOffset>
                </wp:positionV>
                <wp:extent cx="5028961" cy="3399061"/>
                <wp:effectExtent l="38100" t="38100" r="57785" b="0"/>
                <wp:wrapNone/>
                <wp:docPr id="39" name="Group 18"/>
                <wp:cNvGraphicFramePr xmlns:a="http://schemas.openxmlformats.org/drawingml/2006/main"/>
                <a:graphic xmlns:a="http://schemas.openxmlformats.org/drawingml/2006/main">
                  <a:graphicData uri="http://schemas.microsoft.com/office/word/2010/wordprocessingGroup">
                    <wpg:wgp>
                      <wpg:cNvGrpSpPr/>
                      <wpg:grpSpPr>
                        <a:xfrm>
                          <a:off x="0" y="0"/>
                          <a:ext cx="5028961" cy="3399061"/>
                          <a:chOff x="0" y="0"/>
                          <a:chExt cx="5028961" cy="3399061"/>
                        </a:xfrm>
                      </wpg:grpSpPr>
                      <pic:pic xmlns:pic="http://schemas.openxmlformats.org/drawingml/2006/picture">
                        <pic:nvPicPr>
                          <pic:cNvPr id="40" name="Picture 40"/>
                          <pic:cNvPicPr>
                            <a:picLocks noChangeAspect="1"/>
                          </pic:cNvPicPr>
                        </pic:nvPicPr>
                        <pic:blipFill>
                          <a:blip r:embed="rId24"/>
                          <a:stretch>
                            <a:fillRect/>
                          </a:stretch>
                        </pic:blipFill>
                        <pic:spPr>
                          <a:xfrm>
                            <a:off x="1309688" y="570490"/>
                            <a:ext cx="3590476" cy="2828571"/>
                          </a:xfrm>
                          <a:prstGeom prst="rect">
                            <a:avLst/>
                          </a:prstGeom>
                        </pic:spPr>
                      </pic:pic>
                      <wps:wsp>
                        <wps:cNvPr id="41" name="Callout: Bent Line 41"/>
                        <wps:cNvSpPr/>
                        <wps:spPr>
                          <a:xfrm>
                            <a:off x="0" y="2724990"/>
                            <a:ext cx="1316720" cy="347663"/>
                          </a:xfrm>
                          <a:prstGeom prst="borderCallout2">
                            <a:avLst>
                              <a:gd name="adj1" fmla="val 31928"/>
                              <a:gd name="adj2" fmla="val 99414"/>
                              <a:gd name="adj3" fmla="val 31748"/>
                              <a:gd name="adj4" fmla="val 115763"/>
                              <a:gd name="adj5" fmla="val -101400"/>
                              <a:gd name="adj6" fmla="val 149787"/>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5397C8C2"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P5V4</w:t>
                              </w:r>
                            </w:p>
                          </w:txbxContent>
                        </wps:txbx>
                        <wps:bodyPr rtlCol="0" anchor="ctr"/>
                      </wps:wsp>
                      <wps:wsp>
                        <wps:cNvPr id="42" name="Callout: Bent Line 42"/>
                        <wps:cNvSpPr/>
                        <wps:spPr>
                          <a:xfrm>
                            <a:off x="0" y="2334465"/>
                            <a:ext cx="1316720" cy="347663"/>
                          </a:xfrm>
                          <a:prstGeom prst="borderCallout2">
                            <a:avLst>
                              <a:gd name="adj1" fmla="val 31928"/>
                              <a:gd name="adj2" fmla="val 99414"/>
                              <a:gd name="adj3" fmla="val 31748"/>
                              <a:gd name="adj4" fmla="val 115763"/>
                              <a:gd name="adj5" fmla="val -42496"/>
                              <a:gd name="adj6" fmla="val 150743"/>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00FD9897"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V15_MCU</w:t>
                              </w:r>
                            </w:p>
                          </w:txbxContent>
                        </wps:txbx>
                        <wps:bodyPr rtlCol="0" anchor="ctr"/>
                      </wps:wsp>
                      <wps:wsp>
                        <wps:cNvPr id="43" name="Callout: Bent Line 43"/>
                        <wps:cNvSpPr/>
                        <wps:spPr>
                          <a:xfrm>
                            <a:off x="0" y="1946499"/>
                            <a:ext cx="1316720" cy="347663"/>
                          </a:xfrm>
                          <a:prstGeom prst="borderCallout2">
                            <a:avLst>
                              <a:gd name="adj1" fmla="val 31928"/>
                              <a:gd name="adj2" fmla="val 99414"/>
                              <a:gd name="adj3" fmla="val 31748"/>
                              <a:gd name="adj4" fmla="val 115763"/>
                              <a:gd name="adj5" fmla="val 12299"/>
                              <a:gd name="adj6" fmla="val 149676"/>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1BD391BB"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VBATP_SW</w:t>
                              </w:r>
                            </w:p>
                          </w:txbxContent>
                        </wps:txbx>
                        <wps:bodyPr rtlCol="0" anchor="ctr"/>
                      </wps:wsp>
                      <wps:wsp>
                        <wps:cNvPr id="45" name="Callout: Bent Line 45"/>
                        <wps:cNvSpPr/>
                        <wps:spPr>
                          <a:xfrm>
                            <a:off x="7032" y="1555974"/>
                            <a:ext cx="1309688" cy="347663"/>
                          </a:xfrm>
                          <a:prstGeom prst="borderCallout2">
                            <a:avLst>
                              <a:gd name="adj1" fmla="val 31928"/>
                              <a:gd name="adj2" fmla="val 99414"/>
                              <a:gd name="adj3" fmla="val 31748"/>
                              <a:gd name="adj4" fmla="val 115763"/>
                              <a:gd name="adj5" fmla="val 59423"/>
                              <a:gd name="adj6" fmla="val 151064"/>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1E8A613E"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P3V3_LDO1</w:t>
                              </w:r>
                            </w:p>
                          </w:txbxContent>
                        </wps:txbx>
                        <wps:bodyPr rtlCol="0" anchor="ctr"/>
                      </wps:wsp>
                      <wps:wsp>
                        <wps:cNvPr id="46" name="Callout: Bent Line 46"/>
                        <wps:cNvSpPr/>
                        <wps:spPr>
                          <a:xfrm>
                            <a:off x="7032" y="1168008"/>
                            <a:ext cx="1309688" cy="347663"/>
                          </a:xfrm>
                          <a:prstGeom prst="borderCallout2">
                            <a:avLst>
                              <a:gd name="adj1" fmla="val 31928"/>
                              <a:gd name="adj2" fmla="val 99414"/>
                              <a:gd name="adj3" fmla="val 31748"/>
                              <a:gd name="adj4" fmla="val 115763"/>
                              <a:gd name="adj5" fmla="val 101340"/>
                              <a:gd name="adj6" fmla="val 149319"/>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3DC1503E"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P3V3_LDO2</w:t>
                              </w:r>
                            </w:p>
                          </w:txbxContent>
                        </wps:txbx>
                        <wps:bodyPr rtlCol="0" anchor="ctr"/>
                      </wps:wsp>
                      <wps:wsp>
                        <wps:cNvPr id="47" name="Callout: Bent Line 47"/>
                        <wps:cNvSpPr/>
                        <wps:spPr>
                          <a:xfrm>
                            <a:off x="0" y="777483"/>
                            <a:ext cx="1309688" cy="347663"/>
                          </a:xfrm>
                          <a:prstGeom prst="borderCallout2">
                            <a:avLst>
                              <a:gd name="adj1" fmla="val 31928"/>
                              <a:gd name="adj2" fmla="val 99414"/>
                              <a:gd name="adj3" fmla="val 31748"/>
                              <a:gd name="adj4" fmla="val 115763"/>
                              <a:gd name="adj5" fmla="val 147915"/>
                              <a:gd name="adj6" fmla="val 152810"/>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3C302C02"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P3V3_TRK1</w:t>
                              </w:r>
                            </w:p>
                          </w:txbxContent>
                        </wps:txbx>
                        <wps:bodyPr rtlCol="0" anchor="ctr"/>
                      </wps:wsp>
                      <wps:wsp>
                        <wps:cNvPr id="48" name="Callout: Bent Line 48"/>
                        <wps:cNvSpPr/>
                        <wps:spPr>
                          <a:xfrm>
                            <a:off x="7032" y="0"/>
                            <a:ext cx="1309688" cy="347663"/>
                          </a:xfrm>
                          <a:prstGeom prst="borderCallout2">
                            <a:avLst>
                              <a:gd name="adj1" fmla="val 31928"/>
                              <a:gd name="adj2" fmla="val 99414"/>
                              <a:gd name="adj3" fmla="val 31748"/>
                              <a:gd name="adj4" fmla="val 115763"/>
                              <a:gd name="adj5" fmla="val 245175"/>
                              <a:gd name="adj6" fmla="val 152446"/>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1F1523D7"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RESET_K3</w:t>
                              </w:r>
                            </w:p>
                          </w:txbxContent>
                        </wps:txbx>
                        <wps:bodyPr rtlCol="0" anchor="ctr"/>
                      </wps:wsp>
                      <wps:wsp>
                        <wps:cNvPr id="49" name="Callout: Bent Line 49"/>
                        <wps:cNvSpPr/>
                        <wps:spPr>
                          <a:xfrm>
                            <a:off x="7032" y="389336"/>
                            <a:ext cx="1309688" cy="347663"/>
                          </a:xfrm>
                          <a:prstGeom prst="borderCallout2">
                            <a:avLst>
                              <a:gd name="adj1" fmla="val 31928"/>
                              <a:gd name="adj2" fmla="val 99414"/>
                              <a:gd name="adj3" fmla="val 31748"/>
                              <a:gd name="adj4" fmla="val 115763"/>
                              <a:gd name="adj5" fmla="val 193120"/>
                              <a:gd name="adj6" fmla="val 152083"/>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090CC427"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P1V8_TRK2</w:t>
                              </w:r>
                            </w:p>
                          </w:txbxContent>
                        </wps:txbx>
                        <wps:bodyPr rtlCol="0" anchor="ctr"/>
                      </wps:wsp>
                      <wps:wsp>
                        <wps:cNvPr id="50" name="Callout: Bent Line 50"/>
                        <wps:cNvSpPr/>
                        <wps:spPr>
                          <a:xfrm>
                            <a:off x="3440029" y="2831499"/>
                            <a:ext cx="1588932" cy="347663"/>
                          </a:xfrm>
                          <a:prstGeom prst="borderCallout2">
                            <a:avLst>
                              <a:gd name="adj1" fmla="val 1935"/>
                              <a:gd name="adj2" fmla="val 729"/>
                              <a:gd name="adj3" fmla="val -28238"/>
                              <a:gd name="adj4" fmla="val -2416"/>
                              <a:gd name="adj5" fmla="val -165999"/>
                              <a:gd name="adj6" fmla="val -33242"/>
                            </a:avLst>
                          </a:prstGeom>
                          <a:ln>
                            <a:tailEnd type="triangle"/>
                            <a:extLst>
                              <a:ext uri="{C807C97D-BFC1-408E-A445-0C87EB9F89A2}">
                                <ask:lineSketchStyleProps xmlns:ask="http://schemas.microsoft.com/office/drawing/2018/sketchyshapes" sd="1219033472">
                                  <a:custGeom>
                                    <a:avLst/>
                                    <a:gdLst>
                                      <a:gd name="connsiteX0" fmla="*/ 0 w 1309688"/>
                                      <a:gd name="connsiteY0" fmla="*/ 0 h 347663"/>
                                      <a:gd name="connsiteX1" fmla="*/ 1309688 w 1309688"/>
                                      <a:gd name="connsiteY1" fmla="*/ 0 h 347663"/>
                                      <a:gd name="connsiteX2" fmla="*/ 1309688 w 1309688"/>
                                      <a:gd name="connsiteY2" fmla="*/ 347663 h 347663"/>
                                      <a:gd name="connsiteX3" fmla="*/ 0 w 1309688"/>
                                      <a:gd name="connsiteY3" fmla="*/ 347663 h 347663"/>
                                      <a:gd name="connsiteX4" fmla="*/ 0 w 1309688"/>
                                      <a:gd name="connsiteY4" fmla="*/ 0 h 347663"/>
                                      <a:gd name="connsiteX0" fmla="*/ 1302013 w 1309688"/>
                                      <a:gd name="connsiteY0" fmla="*/ 111002 h 347663"/>
                                      <a:gd name="connsiteX1" fmla="*/ 1516134 w 1309688"/>
                                      <a:gd name="connsiteY1" fmla="*/ 110376 h 347663"/>
                                      <a:gd name="connsiteX2" fmla="*/ 1996567 w 1309688"/>
                                      <a:gd name="connsiteY2" fmla="*/ 852383 h 347663"/>
                                    </a:gdLst>
                                    <a:ahLst/>
                                    <a:cxnLst>
                                      <a:cxn ang="0">
                                        <a:pos x="connsiteX0" y="connsiteY0"/>
                                      </a:cxn>
                                      <a:cxn ang="0">
                                        <a:pos x="connsiteX1" y="connsiteY1"/>
                                      </a:cxn>
                                      <a:cxn ang="0">
                                        <a:pos x="connsiteX2" y="connsiteY2"/>
                                      </a:cxn>
                                    </a:cxnLst>
                                    <a:rect l="l" t="t" r="r" b="b"/>
                                    <a:pathLst>
                                      <a:path w="1309688" h="347663" fill="none" extrusionOk="0">
                                        <a:moveTo>
                                          <a:pt x="0" y="0"/>
                                        </a:moveTo>
                                        <a:cubicBezTo>
                                          <a:pt x="582142" y="57995"/>
                                          <a:pt x="1121224" y="-29686"/>
                                          <a:pt x="1309688" y="0"/>
                                        </a:cubicBezTo>
                                        <a:cubicBezTo>
                                          <a:pt x="1300956" y="51574"/>
                                          <a:pt x="1325726" y="263450"/>
                                          <a:pt x="1309688" y="347663"/>
                                        </a:cubicBezTo>
                                        <a:cubicBezTo>
                                          <a:pt x="973392" y="434831"/>
                                          <a:pt x="304415" y="370617"/>
                                          <a:pt x="0" y="347663"/>
                                        </a:cubicBezTo>
                                        <a:cubicBezTo>
                                          <a:pt x="-6478" y="266588"/>
                                          <a:pt x="-23254" y="173787"/>
                                          <a:pt x="0" y="0"/>
                                        </a:cubicBezTo>
                                        <a:close/>
                                      </a:path>
                                      <a:path w="1309688" h="347663" fill="none" extrusionOk="0">
                                        <a:moveTo>
                                          <a:pt x="1302013" y="111002"/>
                                        </a:moveTo>
                                        <a:cubicBezTo>
                                          <a:pt x="1384172" y="92501"/>
                                          <a:pt x="1489377" y="119841"/>
                                          <a:pt x="1516134" y="110376"/>
                                        </a:cubicBezTo>
                                        <a:cubicBezTo>
                                          <a:pt x="1804657" y="438162"/>
                                          <a:pt x="1751777" y="575124"/>
                                          <a:pt x="1996567" y="852383"/>
                                        </a:cubicBezTo>
                                      </a:path>
                                      <a:path w="1309688" h="347663" stroke="0" extrusionOk="0">
                                        <a:moveTo>
                                          <a:pt x="0" y="0"/>
                                        </a:moveTo>
                                        <a:cubicBezTo>
                                          <a:pt x="581481" y="74372"/>
                                          <a:pt x="1145395" y="82422"/>
                                          <a:pt x="1309688" y="0"/>
                                        </a:cubicBezTo>
                                        <a:cubicBezTo>
                                          <a:pt x="1289402" y="35756"/>
                                          <a:pt x="1335320" y="289715"/>
                                          <a:pt x="1309688" y="347663"/>
                                        </a:cubicBezTo>
                                        <a:cubicBezTo>
                                          <a:pt x="1005818" y="434888"/>
                                          <a:pt x="412199" y="445442"/>
                                          <a:pt x="0" y="347663"/>
                                        </a:cubicBezTo>
                                        <a:cubicBezTo>
                                          <a:pt x="20036" y="210278"/>
                                          <a:pt x="-11178" y="78771"/>
                                          <a:pt x="0" y="0"/>
                                        </a:cubicBezTo>
                                        <a:close/>
                                      </a:path>
                                      <a:path w="1309688" h="347663" fill="none" stroke="0" extrusionOk="0">
                                        <a:moveTo>
                                          <a:pt x="1302013" y="111002"/>
                                        </a:moveTo>
                                        <a:cubicBezTo>
                                          <a:pt x="1371486" y="101219"/>
                                          <a:pt x="1466924" y="112740"/>
                                          <a:pt x="1516134" y="110376"/>
                                        </a:cubicBezTo>
                                        <a:cubicBezTo>
                                          <a:pt x="1563592" y="224273"/>
                                          <a:pt x="1923787" y="607296"/>
                                          <a:pt x="1996567" y="852383"/>
                                        </a:cubicBezTo>
                                      </a:path>
                                    </a:pathLst>
                                  </a:custGeom>
                                  <ask:type>
                                    <ask:lineSketchNone/>
                                  </ask:type>
                                </ask:lineSketchStyleProps>
                              </a:ext>
                            </a:extLst>
                          </a:ln>
                          <a:effectLst>
                            <a:glow rad="38100">
                              <a:schemeClr val="bg1"/>
                            </a:glow>
                            <a:softEdge rad="0"/>
                          </a:effectLst>
                        </wps:spPr>
                        <wps:style>
                          <a:lnRef idx="2">
                            <a:schemeClr val="accent1"/>
                          </a:lnRef>
                          <a:fillRef idx="1">
                            <a:schemeClr val="lt1"/>
                          </a:fillRef>
                          <a:effectRef idx="0">
                            <a:schemeClr val="accent1"/>
                          </a:effectRef>
                          <a:fontRef idx="minor">
                            <a:schemeClr val="dk1"/>
                          </a:fontRef>
                        </wps:style>
                        <wps:txbx>
                          <w:txbxContent>
                            <w:p w14:paraId="49CDC5DD"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RGB Status led</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24CC2B5A" id="Group 18" o:spid="_x0000_s1031" style="position:absolute;margin-left:-55.4pt;margin-top:12.75pt;width:396pt;height:267.65pt;z-index:251722752;mso-width-relative:margin;mso-height-relative:margin" coordsize="50289,33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32" type="#_x0000_t75" style="position:absolute;left:13096;top:5704;width:35905;height:2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">
                  <v:imagedata r:id="rId25" o:title=""/>
                </v:shape>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41" o:spid="_x0000_s1033" type="#_x0000_t48" style="position:absolute;top:27249;width:13167;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" adj="32354,-21902,25005,6858,21473,6896" fillcolor="white [3201]" strokecolor="#4f81bd [3204]" strokeweight="2pt">
                  <v:stroke startarrow="block"/>
                  <v:textbox>
                    <w:txbxContent>
                      <w:p w14:paraId="5397C8C2"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P5V4</w:t>
                        </w:r>
                      </w:p>
                    </w:txbxContent>
                  </v:textbox>
                  <o:callout v:ext="edit" minusx="t"/>
                </v:shape>
                <v:shape id="Callout: Bent Line 42" o:spid="_x0000_s1034" type="#_x0000_t48" style="position:absolute;top:23344;width:13167;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" adj="32560,-9179,25005,6858,21473,6896" fillcolor="white [3201]" strokecolor="#4f81bd [3204]" strokeweight="2pt">
                  <v:stroke startarrow="block"/>
                  <v:textbox>
                    <w:txbxContent>
                      <w:p w14:paraId="00FD9897"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V15_MCU</w:t>
                        </w:r>
                      </w:p>
                    </w:txbxContent>
                  </v:textbox>
                  <o:callout v:ext="edit" minusx="t"/>
                </v:shape>
                <v:shape id="Callout: Bent Line 43" o:spid="_x0000_s1035" type="#_x0000_t48" style="position:absolute;top:19464;width:13167;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" adj="32330,2657,25005,6858,21473,6896" fillcolor="white [3201]" strokecolor="#4f81bd [3204]" strokeweight="2pt">
                  <v:stroke startarrow="block"/>
                  <v:textbox>
                    <w:txbxContent>
                      <w:p w14:paraId="1BD391BB"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VBATP_SW</w:t>
                        </w:r>
                      </w:p>
                    </w:txbxContent>
                  </v:textbox>
                  <o:callout v:ext="edit" minusx="t"/>
                </v:shape>
                <v:shape id="Callout: Bent Line 45" o:spid="_x0000_s1036" type="#_x0000_t48" style="position:absolute;left:70;top:15559;width:13097;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" adj="32630,12835,25005,6858,21473,6896" fillcolor="white [3201]" strokecolor="#4f81bd [3204]" strokeweight="2pt">
                  <v:stroke startarrow="block"/>
                  <v:textbox>
                    <w:txbxContent>
                      <w:p w14:paraId="1E8A613E"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P3V3_LDO1</w:t>
                        </w:r>
                      </w:p>
                    </w:txbxContent>
                  </v:textbox>
                  <o:callout v:ext="edit" minusx="t" minusy="t"/>
                </v:shape>
                <v:shape id="Callout: Bent Line 46" o:spid="_x0000_s1037" type="#_x0000_t48" style="position:absolute;left:70;top:11680;width:13097;height:3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" adj="32253,21889,25005,6858,21473,6896" fillcolor="white [3201]" strokecolor="#4f81bd [3204]" strokeweight="2pt">
                  <v:stroke startarrow="block"/>
                  <v:textbox>
                    <w:txbxContent>
                      <w:p w14:paraId="3DC1503E"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P3V3_LDO2</w:t>
                        </w:r>
                      </w:p>
                    </w:txbxContent>
                  </v:textbox>
                  <o:callout v:ext="edit" minusx="t" minusy="t"/>
                </v:shape>
                <v:shape id="Callout: Bent Line 47" o:spid="_x0000_s1038" type="#_x0000_t48" style="position:absolute;top:7774;width:13096;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" adj="33007,31950,25005,6858,21473,6896" fillcolor="white [3201]" strokecolor="#4f81bd [3204]" strokeweight="2pt">
                  <v:stroke startarrow="block"/>
                  <v:textbox>
                    <w:txbxContent>
                      <w:p w14:paraId="3C302C02"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P3V3_TRK1</w:t>
                        </w:r>
                      </w:p>
                    </w:txbxContent>
                  </v:textbox>
                  <o:callout v:ext="edit" minusx="t" minusy="t"/>
                </v:shape>
                <v:shape id="Callout: Bent Line 48" o:spid="_x0000_s1039" type="#_x0000_t48" style="position:absolute;left:70;width:13097;height:3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" adj="32928,52958,25005,6858,21473,6896" fillcolor="white [3201]" strokecolor="#4f81bd [3204]" strokeweight="2pt">
                  <v:stroke startarrow="block"/>
                  <v:textbox>
                    <w:txbxContent>
                      <w:p w14:paraId="1F1523D7"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RESET_K3</w:t>
                        </w:r>
                      </w:p>
                    </w:txbxContent>
                  </v:textbox>
                  <o:callout v:ext="edit" minusx="t" minusy="t"/>
                </v:shape>
                <v:shape id="Callout: Bent Line 49" o:spid="_x0000_s1040" type="#_x0000_t48" style="position:absolute;left:70;top:3893;width:13097;height:3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" adj="32850,41714,25005,6858,21473,6896" fillcolor="white [3201]" strokecolor="#4f81bd [3204]" strokeweight="2pt">
                  <v:stroke startarrow="block"/>
                  <v:textbox>
                    <w:txbxContent>
                      <w:p w14:paraId="090CC427"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P1V8_TRK2</w:t>
                        </w:r>
                      </w:p>
                    </w:txbxContent>
                  </v:textbox>
                  <o:callout v:ext="edit" minusx="t" minusy="t"/>
                </v:shape>
                <v:shape id="Callout: Bent Line 50" o:spid="_x0000_s1041" type="#_x0000_t48" style="position:absolute;left:34400;top:28314;width:15889;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" adj="-7180,-35856,-522,-6099,157,418" fillcolor="white [3201]" strokecolor="#4f81bd [3204]" strokeweight="2pt">
                  <v:stroke startarrow="block"/>
                  <v:textbox>
                    <w:txbxContent>
                      <w:p w14:paraId="49CDC5DD" w14:textId="77777777" w:rsidR="00CF71BB" w:rsidRDefault="00CF71BB" w:rsidP="00CF71BB">
                        <w:pPr>
                          <w:jc w:val="center"/>
                          <w:rPr>
                            <w:rFonts w:asciiTheme="minorHAnsi" w:hAnsi="Calibri" w:cstheme="minorBidi"/>
                            <w:color w:val="000000" w:themeColor="dark1"/>
                            <w:kern w:val="24"/>
                            <w:sz w:val="36"/>
                            <w:szCs w:val="36"/>
                          </w:rPr>
                        </w:pPr>
                        <w:r>
                          <w:rPr>
                            <w:rFonts w:asciiTheme="minorHAnsi" w:hAnsi="Calibri" w:cstheme="minorBidi"/>
                            <w:color w:val="000000" w:themeColor="dark1"/>
                            <w:kern w:val="24"/>
                            <w:sz w:val="36"/>
                            <w:szCs w:val="36"/>
                          </w:rPr>
                          <w:t>RGB Status led</w:t>
                        </w:r>
                      </w:p>
                    </w:txbxContent>
                  </v:textbox>
                </v:shape>
              </v:group>
            </w:pict>
          </mc:Fallback>
        </mc:AlternateContent>
      </w:r>
      <w:r w:rsidR="00013C9A" w:rsidRPr="00733FB3">
        <w:t xml:space="preserve">  </w:t>
      </w:r>
    </w:p>
    <w:p w14:paraId="37416047" w14:textId="298A17E9" w:rsidR="00013C9A" w:rsidRPr="00733FB3" w:rsidRDefault="00013C9A" w:rsidP="00013C9A">
      <w:pPr>
        <w:pStyle w:val="Body"/>
      </w:pPr>
    </w:p>
    <w:p w14:paraId="6EB7E1B6" w14:textId="16C0F9FD" w:rsidR="00A51F72" w:rsidRPr="00733FB3" w:rsidRDefault="00FB74A8" w:rsidP="0071430C">
      <w:pPr>
        <w:pStyle w:val="NoSpacing"/>
        <w:rPr>
          <w:rFonts w:asciiTheme="majorHAnsi" w:eastAsiaTheme="majorEastAsia" w:hAnsiTheme="majorHAnsi" w:cstheme="majorBidi"/>
          <w:color w:val="365F91" w:themeColor="accent1" w:themeShade="BF"/>
          <w:sz w:val="26"/>
        </w:rPr>
        <w:sectPr w:rsidR="00A51F72" w:rsidRPr="00733FB3" w:rsidSect="00605C14">
          <w:headerReference w:type="default" r:id="rId26"/>
          <w:footerReference w:type="default" r:id="rId27"/>
          <w:pgSz w:w="11900" w:h="15860" w:code="196"/>
          <w:pgMar w:top="1901" w:right="994" w:bottom="1066" w:left="2995" w:header="0" w:footer="778" w:gutter="0"/>
          <w:cols w:space="720"/>
          <w:docGrid w:linePitch="360"/>
        </w:sectPr>
      </w:pPr>
      <w:r>
        <w:rPr>
          <w:noProof/>
        </w:rPr>
        <mc:AlternateContent>
          <mc:Choice Requires="wps">
            <w:drawing>
              <wp:anchor distT="0" distB="0" distL="114300" distR="114300" simplePos="0" relativeHeight="251724800" behindDoc="0" locked="0" layoutInCell="1" allowOverlap="1" wp14:anchorId="04432F16" wp14:editId="161703E0">
                <wp:simplePos x="0" y="0"/>
                <wp:positionH relativeFrom="margin">
                  <wp:align>left</wp:align>
                </wp:positionH>
                <wp:positionV relativeFrom="paragraph">
                  <wp:posOffset>2976197</wp:posOffset>
                </wp:positionV>
                <wp:extent cx="5016500" cy="635"/>
                <wp:effectExtent l="0" t="0" r="0" b="0"/>
                <wp:wrapTopAndBottom/>
                <wp:docPr id="52" name="Text Box 52"/>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3742BFB3" w14:textId="4B85E4BC" w:rsidR="00FB74A8" w:rsidRDefault="00FB74A8" w:rsidP="00FB74A8">
                            <w:pPr>
                              <w:pStyle w:val="Caption"/>
                              <w:rPr>
                                <w:noProof/>
                                <w:lang w:eastAsia="en-US"/>
                              </w:rPr>
                            </w:pPr>
                            <w:r>
                              <w:t xml:space="preserve">Figure </w:t>
                            </w:r>
                            <w:r>
                              <w:t>6</w:t>
                            </w:r>
                            <w:r>
                              <w:t xml:space="preserve"> </w:t>
                            </w:r>
                            <w:r>
                              <w:t>Led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32F16" id="Text Box 52" o:spid="_x0000_s1042" type="#_x0000_t202" style="position:absolute;margin-left:0;margin-top:234.35pt;width:395pt;height:.05pt;z-index:2517248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wyGg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" stroked="f">
                <v:textbox style="mso-fit-shape-to-text:t" inset="0,0,0,0">
                  <w:txbxContent>
                    <w:p w14:paraId="3742BFB3" w14:textId="4B85E4BC" w:rsidR="00FB74A8" w:rsidRDefault="00FB74A8" w:rsidP="00FB74A8">
                      <w:pPr>
                        <w:pStyle w:val="Caption"/>
                        <w:rPr>
                          <w:noProof/>
                          <w:lang w:eastAsia="en-US"/>
                        </w:rPr>
                      </w:pPr>
                      <w:r>
                        <w:t xml:space="preserve">Figure </w:t>
                      </w:r>
                      <w:r>
                        <w:t>6</w:t>
                      </w:r>
                      <w:r>
                        <w:t xml:space="preserve"> </w:t>
                      </w:r>
                      <w:r>
                        <w:t>Led overview</w:t>
                      </w:r>
                    </w:p>
                  </w:txbxContent>
                </v:textbox>
                <w10:wrap type="topAndBottom" anchorx="margin"/>
              </v:shape>
            </w:pict>
          </mc:Fallback>
        </mc:AlternateContent>
      </w:r>
      <w:r w:rsidR="008A774F" w:rsidRPr="00733FB3">
        <w:br w:type="page"/>
      </w:r>
      <w:bookmarkStart w:id="18" w:name="_Hlk39923616"/>
      <w:bookmarkStart w:id="19" w:name="_Ref40522227"/>
      <w:bookmarkStart w:id="20" w:name="_Toc42502669"/>
      <w:r w:rsidR="00004F75" w:rsidRPr="00F43280">
        <w:rPr>
          <w:rStyle w:val="NoSpacingChar"/>
          <w:noProof/>
        </w:rPr>
        <mc:AlternateContent>
          <mc:Choice Requires="wps">
            <w:drawing>
              <wp:anchor distT="0" distB="0" distL="114300" distR="114300" simplePos="0" relativeHeight="251682816" behindDoc="0" locked="0" layoutInCell="1" allowOverlap="1" wp14:anchorId="59A0D002" wp14:editId="7A910773">
                <wp:simplePos x="0" y="0"/>
                <wp:positionH relativeFrom="margin">
                  <wp:align>center</wp:align>
                </wp:positionH>
                <wp:positionV relativeFrom="paragraph">
                  <wp:posOffset>3214119</wp:posOffset>
                </wp:positionV>
                <wp:extent cx="3449320" cy="152400"/>
                <wp:effectExtent l="0" t="0" r="0" b="0"/>
                <wp:wrapSquare wrapText="bothSides"/>
                <wp:docPr id="44" name="Text Box 44"/>
                <wp:cNvGraphicFramePr/>
                <a:graphic xmlns:a="http://schemas.openxmlformats.org/drawingml/2006/main">
                  <a:graphicData uri="http://schemas.microsoft.com/office/word/2010/wordprocessingShape">
                    <wps:wsp>
                      <wps:cNvSpPr txBox="1"/>
                      <wps:spPr>
                        <a:xfrm>
                          <a:off x="0" y="0"/>
                          <a:ext cx="3449320" cy="152400"/>
                        </a:xfrm>
                        <a:prstGeom prst="rect">
                          <a:avLst/>
                        </a:prstGeom>
                        <a:solidFill>
                          <a:prstClr val="white"/>
                        </a:solidFill>
                        <a:ln>
                          <a:noFill/>
                        </a:ln>
                      </wps:spPr>
                      <wps:txbx>
                        <w:txbxContent>
                          <w:p w14:paraId="6F8CC5ED" w14:textId="3183DEE7" w:rsidR="00340BF1" w:rsidRDefault="00340BF1" w:rsidP="00D43F0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A0D002" id="Text Box 44" o:spid="_x0000_s1043" type="#_x0000_t202" style="position:absolute;margin-left:0;margin-top:253.1pt;width:271.6pt;height:12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" stroked="f">
                <v:textbox inset="0,0,0,0">
                  <w:txbxContent>
                    <w:p w14:paraId="6F8CC5ED" w14:textId="3183DEE7" w:rsidR="00340BF1" w:rsidRDefault="00340BF1" w:rsidP="00D43F05">
                      <w:pPr>
                        <w:pStyle w:val="Caption"/>
                        <w:rPr>
                          <w:noProof/>
                        </w:rPr>
                      </w:pPr>
                    </w:p>
                  </w:txbxContent>
                </v:textbox>
                <w10:wrap type="square" anchorx="margin"/>
              </v:shape>
            </w:pict>
          </mc:Fallback>
        </mc:AlternateContent>
      </w:r>
      <w:bookmarkEnd w:id="18"/>
      <w:bookmarkEnd w:id="19"/>
      <w:bookmarkEnd w:id="20"/>
    </w:p>
    <w:p w14:paraId="1CC8BB55" w14:textId="77777777" w:rsidR="002073EB" w:rsidRDefault="002073EB">
      <w:pPr>
        <w:pStyle w:val="Heading1Legal"/>
        <w:sectPr w:rsidR="002073EB" w:rsidSect="00426B3A">
          <w:headerReference w:type="default" r:id="rId28"/>
          <w:footerReference w:type="default" r:id="rId29"/>
          <w:pgSz w:w="11900" w:h="15860" w:code="1"/>
          <w:pgMar w:top="1900" w:right="1000" w:bottom="1060" w:left="1000" w:header="0" w:footer="834" w:gutter="0"/>
          <w:cols w:space="360" w:equalWidth="0">
            <w:col w:w="9900"/>
          </w:cols>
          <w:docGrid w:linePitch="360"/>
        </w:sectPr>
      </w:pPr>
      <w:bookmarkStart w:id="21" w:name="_Toc96594032"/>
      <w:r>
        <w:lastRenderedPageBreak/>
        <w:t>Legal information</w:t>
      </w:r>
      <w:bookmarkEnd w:id="21"/>
    </w:p>
    <w:p w14:paraId="5BC76220" w14:textId="77777777" w:rsidR="00C80B22" w:rsidRDefault="00C80B22" w:rsidP="00C80B22">
      <w:pPr>
        <w:pStyle w:val="Heading2Legal"/>
      </w:pPr>
      <w:bookmarkStart w:id="22" w:name="_Toc96594033"/>
      <w:r>
        <w:t>Definitions</w:t>
      </w:r>
      <w:bookmarkEnd w:id="22"/>
    </w:p>
    <w:p w14:paraId="0B0C52F3" w14:textId="77777777" w:rsidR="00C80B22" w:rsidRDefault="00C80B22" w:rsidP="00C80B22">
      <w:pPr>
        <w:pStyle w:val="Legalbody"/>
      </w:pPr>
      <w:r>
        <w:rPr>
          <w:b/>
        </w:rPr>
        <w:t>Draft — </w:t>
      </w:r>
      <w:r>
        <w:t>The document is a draft version only. The content is still under internal review and subject to formal approval, which may result in modifications or additions. NXP Semiconductors does not give any representations or warranties as to the accuracy or completeness of information included herein and shall have no liability for the consequences of use of such information.</w:t>
      </w:r>
    </w:p>
    <w:p w14:paraId="72D6E846" w14:textId="77777777" w:rsidR="00C80B22" w:rsidRDefault="00C80B22" w:rsidP="00C80B22">
      <w:pPr>
        <w:pStyle w:val="Heading2Legal"/>
      </w:pPr>
      <w:bookmarkStart w:id="23" w:name="_Toc96594034"/>
      <w:r>
        <w:t>Disclaimers</w:t>
      </w:r>
      <w:bookmarkEnd w:id="23"/>
    </w:p>
    <w:p w14:paraId="3999C7E1" w14:textId="77777777" w:rsidR="00CD71CD" w:rsidRPr="00CD71CD" w:rsidRDefault="00CD71CD" w:rsidP="00CD71CD">
      <w:pPr>
        <w:pStyle w:val="NXP"/>
      </w:pPr>
      <w:r w:rsidRPr="00CD71CD">
        <w:rPr>
          <w:b/>
          <w:bCs/>
        </w:rPr>
        <w:t>Limited</w:t>
      </w:r>
      <w:r w:rsidRPr="00CD71CD">
        <w:rPr>
          <w:b/>
          <w:bCs/>
          <w:spacing w:val="-7"/>
        </w:rPr>
        <w:t xml:space="preserve"> </w:t>
      </w:r>
      <w:r w:rsidRPr="00CD71CD">
        <w:rPr>
          <w:b/>
          <w:bCs/>
        </w:rPr>
        <w:t>warranty and</w:t>
      </w:r>
      <w:r w:rsidRPr="00CD71CD">
        <w:rPr>
          <w:b/>
          <w:bCs/>
          <w:spacing w:val="-4"/>
        </w:rPr>
        <w:t xml:space="preserve"> </w:t>
      </w:r>
      <w:r w:rsidRPr="00CD71CD">
        <w:rPr>
          <w:b/>
          <w:bCs/>
        </w:rPr>
        <w:t>liability</w:t>
      </w:r>
      <w:r w:rsidRPr="00CD71CD">
        <w:rPr>
          <w:b/>
          <w:bCs/>
          <w:spacing w:val="-7"/>
        </w:rPr>
        <w:t xml:space="preserve"> </w:t>
      </w:r>
      <w:r w:rsidRPr="00CD71CD">
        <w:rPr>
          <w:b/>
          <w:bCs/>
        </w:rPr>
        <w:t xml:space="preserve">— </w:t>
      </w:r>
      <w:r w:rsidRPr="00CD71CD">
        <w:t>Information</w:t>
      </w:r>
      <w:r w:rsidRPr="00CD71CD">
        <w:rPr>
          <w:spacing w:val="-7"/>
        </w:rPr>
        <w:t xml:space="preserve"> </w:t>
      </w:r>
      <w:r w:rsidRPr="00CD71CD">
        <w:t>in</w:t>
      </w:r>
      <w:r w:rsidRPr="00CD71CD">
        <w:rPr>
          <w:spacing w:val="-7"/>
        </w:rPr>
        <w:t xml:space="preserve"> </w:t>
      </w:r>
      <w:r w:rsidRPr="00CD71CD">
        <w:t>this</w:t>
      </w:r>
      <w:r w:rsidRPr="00CD71CD">
        <w:rPr>
          <w:spacing w:val="-7"/>
        </w:rPr>
        <w:t xml:space="preserve"> </w:t>
      </w:r>
      <w:r w:rsidRPr="00CD71CD">
        <w:t>document</w:t>
      </w:r>
      <w:r w:rsidRPr="00CD71CD">
        <w:rPr>
          <w:spacing w:val="-7"/>
        </w:rPr>
        <w:t xml:space="preserve"> </w:t>
      </w:r>
      <w:r w:rsidRPr="00CD71CD">
        <w:t>is</w:t>
      </w:r>
      <w:r w:rsidRPr="00CD71CD">
        <w:rPr>
          <w:spacing w:val="-7"/>
        </w:rPr>
        <w:t xml:space="preserve"> </w:t>
      </w:r>
      <w:r w:rsidRPr="00CD71CD">
        <w:t>believed</w:t>
      </w:r>
      <w:r w:rsidRPr="00CD71CD">
        <w:rPr>
          <w:spacing w:val="-7"/>
        </w:rPr>
        <w:t xml:space="preserve"> </w:t>
      </w:r>
      <w:r w:rsidRPr="00CD71CD">
        <w:t>to</w:t>
      </w:r>
      <w:r w:rsidRPr="00CD71CD">
        <w:rPr>
          <w:spacing w:val="-9"/>
        </w:rPr>
        <w:t xml:space="preserve"> </w:t>
      </w:r>
      <w:r w:rsidRPr="00CD71CD">
        <w:t>be</w:t>
      </w:r>
      <w:r w:rsidRPr="00CD71CD">
        <w:rPr>
          <w:spacing w:val="-7"/>
        </w:rPr>
        <w:t xml:space="preserve"> </w:t>
      </w:r>
      <w:r w:rsidRPr="00CD71CD">
        <w:t>accurate</w:t>
      </w:r>
      <w:r>
        <w:t xml:space="preserve"> </w:t>
      </w:r>
      <w:r w:rsidRPr="00CD71CD">
        <w:t>and reliable. However, NXP Semiconductors does not give any representations or warranties,</w:t>
      </w:r>
      <w:r w:rsidRPr="00CD71CD">
        <w:rPr>
          <w:spacing w:val="-3"/>
        </w:rPr>
        <w:t xml:space="preserve"> </w:t>
      </w:r>
      <w:r w:rsidRPr="00CD71CD">
        <w:t>expressed</w:t>
      </w:r>
      <w:r w:rsidRPr="00CD71CD">
        <w:rPr>
          <w:spacing w:val="-3"/>
        </w:rPr>
        <w:t xml:space="preserve"> </w:t>
      </w:r>
      <w:r w:rsidRPr="00CD71CD">
        <w:t>or</w:t>
      </w:r>
      <w:r w:rsidRPr="00CD71CD">
        <w:rPr>
          <w:spacing w:val="-3"/>
        </w:rPr>
        <w:t xml:space="preserve"> </w:t>
      </w:r>
      <w:r w:rsidRPr="00CD71CD">
        <w:t>implied,</w:t>
      </w:r>
      <w:r w:rsidRPr="00CD71CD">
        <w:rPr>
          <w:spacing w:val="-3"/>
        </w:rPr>
        <w:t xml:space="preserve"> </w:t>
      </w:r>
      <w:r w:rsidRPr="00CD71CD">
        <w:t>as</w:t>
      </w:r>
      <w:r w:rsidRPr="00CD71CD">
        <w:rPr>
          <w:spacing w:val="-3"/>
        </w:rPr>
        <w:t xml:space="preserve"> </w:t>
      </w:r>
      <w:r w:rsidRPr="00CD71CD">
        <w:t>to</w:t>
      </w:r>
      <w:r w:rsidRPr="00CD71CD">
        <w:rPr>
          <w:spacing w:val="-5"/>
        </w:rPr>
        <w:t xml:space="preserve"> </w:t>
      </w:r>
      <w:r w:rsidRPr="00CD71CD">
        <w:t>the</w:t>
      </w:r>
      <w:r w:rsidRPr="00CD71CD">
        <w:rPr>
          <w:spacing w:val="-3"/>
        </w:rPr>
        <w:t xml:space="preserve"> </w:t>
      </w:r>
      <w:r w:rsidRPr="00CD71CD">
        <w:t>accuracy</w:t>
      </w:r>
      <w:r w:rsidRPr="00CD71CD">
        <w:rPr>
          <w:spacing w:val="-3"/>
        </w:rPr>
        <w:t xml:space="preserve"> </w:t>
      </w:r>
      <w:r w:rsidRPr="00CD71CD">
        <w:t>or</w:t>
      </w:r>
      <w:r w:rsidRPr="00CD71CD">
        <w:rPr>
          <w:spacing w:val="-3"/>
        </w:rPr>
        <w:t xml:space="preserve"> </w:t>
      </w:r>
      <w:r w:rsidRPr="00CD71CD">
        <w:t>completeness</w:t>
      </w:r>
      <w:r w:rsidRPr="00CD71CD">
        <w:rPr>
          <w:spacing w:val="-3"/>
        </w:rPr>
        <w:t xml:space="preserve"> </w:t>
      </w:r>
      <w:r w:rsidRPr="00CD71CD">
        <w:t>of</w:t>
      </w:r>
      <w:r w:rsidRPr="00CD71CD">
        <w:rPr>
          <w:spacing w:val="-5"/>
        </w:rPr>
        <w:t xml:space="preserve"> </w:t>
      </w:r>
      <w:r w:rsidRPr="00CD71CD">
        <w:t>such</w:t>
      </w:r>
      <w:r w:rsidRPr="00CD71CD">
        <w:rPr>
          <w:spacing w:val="-3"/>
        </w:rPr>
        <w:t xml:space="preserve"> </w:t>
      </w:r>
      <w:r w:rsidRPr="00CD71CD">
        <w:t>information and shall have no liability for</w:t>
      </w:r>
      <w:r w:rsidRPr="00CD71CD">
        <w:rPr>
          <w:spacing w:val="-2"/>
        </w:rPr>
        <w:t xml:space="preserve"> </w:t>
      </w:r>
      <w:r w:rsidRPr="00CD71CD">
        <w:t>the consequences of</w:t>
      </w:r>
      <w:r w:rsidRPr="00CD71CD">
        <w:rPr>
          <w:spacing w:val="-2"/>
        </w:rPr>
        <w:t xml:space="preserve"> </w:t>
      </w:r>
      <w:r w:rsidRPr="00CD71CD">
        <w:t>use of</w:t>
      </w:r>
      <w:r w:rsidRPr="00CD71CD">
        <w:rPr>
          <w:spacing w:val="-2"/>
        </w:rPr>
        <w:t xml:space="preserve"> </w:t>
      </w:r>
      <w:r w:rsidRPr="00CD71CD">
        <w:t>such information. NXP Semiconductors takes no responsibility for</w:t>
      </w:r>
      <w:r w:rsidRPr="00CD71CD">
        <w:rPr>
          <w:spacing w:val="-2"/>
        </w:rPr>
        <w:t xml:space="preserve"> </w:t>
      </w:r>
      <w:r w:rsidRPr="00CD71CD">
        <w:t>the content in this document if provided by an information source outside of</w:t>
      </w:r>
      <w:r w:rsidRPr="00CD71CD">
        <w:rPr>
          <w:spacing w:val="-2"/>
        </w:rPr>
        <w:t xml:space="preserve"> </w:t>
      </w:r>
      <w:r w:rsidRPr="00CD71CD">
        <w:t>NXP Semiconductors.</w:t>
      </w:r>
    </w:p>
    <w:p w14:paraId="5B95E5B8" w14:textId="77777777" w:rsidR="00CD71CD" w:rsidRPr="00CD71CD" w:rsidRDefault="00CD71CD" w:rsidP="00CD71CD">
      <w:pPr>
        <w:pStyle w:val="NXP"/>
      </w:pPr>
      <w:r w:rsidRPr="00CD71CD">
        <w:t>In</w:t>
      </w:r>
      <w:r w:rsidRPr="00CD71CD">
        <w:rPr>
          <w:spacing w:val="-2"/>
        </w:rPr>
        <w:t xml:space="preserve"> </w:t>
      </w:r>
      <w:r w:rsidRPr="00CD71CD">
        <w:t>no event shall NXP Semiconductors be liable for</w:t>
      </w:r>
      <w:r w:rsidRPr="00CD71CD">
        <w:rPr>
          <w:spacing w:val="-2"/>
        </w:rPr>
        <w:t xml:space="preserve"> </w:t>
      </w:r>
      <w:r w:rsidRPr="00CD71CD">
        <w:t>any indirect, incidental, punitive, special</w:t>
      </w:r>
      <w:r w:rsidRPr="00CD71CD">
        <w:rPr>
          <w:spacing w:val="-4"/>
        </w:rPr>
        <w:t xml:space="preserve"> </w:t>
      </w:r>
      <w:r w:rsidRPr="00CD71CD">
        <w:t>or</w:t>
      </w:r>
      <w:r w:rsidRPr="00CD71CD">
        <w:rPr>
          <w:spacing w:val="-4"/>
        </w:rPr>
        <w:t xml:space="preserve"> </w:t>
      </w:r>
      <w:r w:rsidRPr="00CD71CD">
        <w:t>consequential</w:t>
      </w:r>
      <w:r w:rsidRPr="00CD71CD">
        <w:rPr>
          <w:spacing w:val="-4"/>
        </w:rPr>
        <w:t xml:space="preserve"> </w:t>
      </w:r>
      <w:r w:rsidRPr="00CD71CD">
        <w:t>damages</w:t>
      </w:r>
      <w:r w:rsidRPr="00CD71CD">
        <w:rPr>
          <w:spacing w:val="-4"/>
        </w:rPr>
        <w:t xml:space="preserve"> </w:t>
      </w:r>
      <w:r w:rsidRPr="00CD71CD">
        <w:t>(including</w:t>
      </w:r>
      <w:r w:rsidRPr="00CD71CD">
        <w:rPr>
          <w:spacing w:val="-4"/>
        </w:rPr>
        <w:t xml:space="preserve"> </w:t>
      </w:r>
      <w:r w:rsidRPr="00CD71CD">
        <w:t>-</w:t>
      </w:r>
      <w:r w:rsidRPr="00CD71CD">
        <w:rPr>
          <w:spacing w:val="-4"/>
        </w:rPr>
        <w:t xml:space="preserve"> </w:t>
      </w:r>
      <w:r w:rsidRPr="00CD71CD">
        <w:t>without</w:t>
      </w:r>
      <w:r w:rsidRPr="00CD71CD">
        <w:rPr>
          <w:spacing w:val="-4"/>
        </w:rPr>
        <w:t xml:space="preserve"> </w:t>
      </w:r>
      <w:r w:rsidRPr="00CD71CD">
        <w:t>limitation</w:t>
      </w:r>
      <w:r w:rsidRPr="00CD71CD">
        <w:rPr>
          <w:spacing w:val="-4"/>
        </w:rPr>
        <w:t xml:space="preserve"> </w:t>
      </w:r>
      <w:r w:rsidRPr="00CD71CD">
        <w:t>-</w:t>
      </w:r>
      <w:r w:rsidRPr="00CD71CD">
        <w:rPr>
          <w:spacing w:val="-4"/>
        </w:rPr>
        <w:t xml:space="preserve"> </w:t>
      </w:r>
      <w:r w:rsidRPr="00CD71CD">
        <w:t>lost</w:t>
      </w:r>
      <w:r w:rsidRPr="00CD71CD">
        <w:rPr>
          <w:spacing w:val="-4"/>
        </w:rPr>
        <w:t xml:space="preserve"> </w:t>
      </w:r>
      <w:r w:rsidRPr="00CD71CD">
        <w:t>profits,</w:t>
      </w:r>
      <w:r w:rsidRPr="00CD71CD">
        <w:rPr>
          <w:spacing w:val="-10"/>
        </w:rPr>
        <w:t xml:space="preserve"> </w:t>
      </w:r>
      <w:r w:rsidRPr="00CD71CD">
        <w:t>lost</w:t>
      </w:r>
      <w:r w:rsidRPr="00CD71CD">
        <w:rPr>
          <w:spacing w:val="-4"/>
        </w:rPr>
        <w:t xml:space="preserve"> </w:t>
      </w:r>
      <w:r w:rsidRPr="00CD71CD">
        <w:t>savings, business interruption, costs</w:t>
      </w:r>
      <w:r w:rsidRPr="00CD71CD">
        <w:rPr>
          <w:spacing w:val="-5"/>
        </w:rPr>
        <w:t xml:space="preserve"> </w:t>
      </w:r>
      <w:r w:rsidRPr="00CD71CD">
        <w:t>related to</w:t>
      </w:r>
      <w:r w:rsidRPr="00CD71CD">
        <w:rPr>
          <w:spacing w:val="-2"/>
        </w:rPr>
        <w:t xml:space="preserve"> </w:t>
      </w:r>
      <w:r w:rsidRPr="00CD71CD">
        <w:t>the removal or replacement of</w:t>
      </w:r>
      <w:r w:rsidRPr="00CD71CD">
        <w:rPr>
          <w:spacing w:val="-2"/>
        </w:rPr>
        <w:t xml:space="preserve"> </w:t>
      </w:r>
      <w:r w:rsidRPr="00CD71CD">
        <w:t xml:space="preserve">any products or rework charges) whether or not such </w:t>
      </w:r>
      <w:r>
        <w:t xml:space="preserve"> </w:t>
      </w:r>
      <w:r w:rsidR="00733926">
        <w:t>d</w:t>
      </w:r>
      <w:r w:rsidRPr="00CD71CD">
        <w:t>amages are based on tort</w:t>
      </w:r>
      <w:r w:rsidRPr="00CD71CD">
        <w:rPr>
          <w:spacing w:val="-3"/>
        </w:rPr>
        <w:t xml:space="preserve"> </w:t>
      </w:r>
      <w:r w:rsidRPr="00CD71CD">
        <w:t>(including negligence), warranty, breach of</w:t>
      </w:r>
      <w:r w:rsidRPr="00CD71CD">
        <w:rPr>
          <w:spacing w:val="-2"/>
        </w:rPr>
        <w:t xml:space="preserve"> </w:t>
      </w:r>
      <w:r w:rsidRPr="00CD71CD">
        <w:t>contract or any other legal theory.</w:t>
      </w:r>
    </w:p>
    <w:p w14:paraId="209A9BA9" w14:textId="77777777" w:rsidR="00CD71CD" w:rsidRPr="00CD71CD" w:rsidRDefault="00CD71CD" w:rsidP="00CD71CD">
      <w:pPr>
        <w:pStyle w:val="NXP"/>
      </w:pPr>
      <w:r w:rsidRPr="00CD71CD">
        <w:t>Notwithstanding</w:t>
      </w:r>
      <w:r w:rsidRPr="00CD71CD">
        <w:rPr>
          <w:spacing w:val="-6"/>
        </w:rPr>
        <w:t xml:space="preserve"> </w:t>
      </w:r>
      <w:r w:rsidRPr="00CD71CD">
        <w:t>any</w:t>
      </w:r>
      <w:r w:rsidRPr="00CD71CD">
        <w:rPr>
          <w:spacing w:val="-6"/>
        </w:rPr>
        <w:t xml:space="preserve"> </w:t>
      </w:r>
      <w:r w:rsidRPr="00CD71CD">
        <w:t>damages</w:t>
      </w:r>
      <w:r w:rsidRPr="00CD71CD">
        <w:rPr>
          <w:spacing w:val="-6"/>
        </w:rPr>
        <w:t xml:space="preserve"> </w:t>
      </w:r>
      <w:r w:rsidRPr="00CD71CD">
        <w:t>that</w:t>
      </w:r>
      <w:r w:rsidRPr="00CD71CD">
        <w:rPr>
          <w:spacing w:val="-9"/>
        </w:rPr>
        <w:t xml:space="preserve"> </w:t>
      </w:r>
      <w:r w:rsidRPr="00CD71CD">
        <w:t>customer</w:t>
      </w:r>
      <w:r w:rsidRPr="00CD71CD">
        <w:rPr>
          <w:spacing w:val="-6"/>
        </w:rPr>
        <w:t xml:space="preserve"> </w:t>
      </w:r>
      <w:r w:rsidRPr="00CD71CD">
        <w:t>might</w:t>
      </w:r>
      <w:r w:rsidRPr="00CD71CD">
        <w:rPr>
          <w:spacing w:val="-6"/>
        </w:rPr>
        <w:t xml:space="preserve"> </w:t>
      </w:r>
      <w:r w:rsidRPr="00CD71CD">
        <w:t>incur</w:t>
      </w:r>
      <w:r w:rsidRPr="00CD71CD">
        <w:rPr>
          <w:spacing w:val="-6"/>
        </w:rPr>
        <w:t xml:space="preserve"> </w:t>
      </w:r>
      <w:r w:rsidRPr="00CD71CD">
        <w:t>for</w:t>
      </w:r>
      <w:r w:rsidRPr="00CD71CD">
        <w:rPr>
          <w:spacing w:val="-8"/>
        </w:rPr>
        <w:t xml:space="preserve"> </w:t>
      </w:r>
      <w:r w:rsidRPr="00CD71CD">
        <w:t>any</w:t>
      </w:r>
      <w:r w:rsidRPr="00CD71CD">
        <w:rPr>
          <w:spacing w:val="-6"/>
        </w:rPr>
        <w:t xml:space="preserve"> </w:t>
      </w:r>
      <w:r w:rsidRPr="00CD71CD">
        <w:t>reason</w:t>
      </w:r>
      <w:r w:rsidRPr="00CD71CD">
        <w:rPr>
          <w:spacing w:val="-6"/>
        </w:rPr>
        <w:t xml:space="preserve"> </w:t>
      </w:r>
      <w:r w:rsidRPr="00CD71CD">
        <w:t>whatsoever,</w:t>
      </w:r>
      <w:r w:rsidRPr="00CD71CD">
        <w:rPr>
          <w:spacing w:val="-6"/>
        </w:rPr>
        <w:t xml:space="preserve"> </w:t>
      </w:r>
      <w:r w:rsidRPr="00CD71CD">
        <w:t>NXP Semiconductors’ aggregate and cumulative liability towards customer for</w:t>
      </w:r>
      <w:r w:rsidRPr="00CD71CD">
        <w:rPr>
          <w:spacing w:val="-2"/>
        </w:rPr>
        <w:t xml:space="preserve"> </w:t>
      </w:r>
      <w:r w:rsidRPr="00CD71CD">
        <w:t xml:space="preserve">the products described herein shall be limited in accordance with the </w:t>
      </w:r>
      <w:r w:rsidRPr="00CD71CD">
        <w:rPr>
          <w:i/>
          <w:iCs/>
        </w:rPr>
        <w:t>Terms and conditions of</w:t>
      </w:r>
      <w:r>
        <w:rPr>
          <w:i/>
          <w:iCs/>
        </w:rPr>
        <w:t xml:space="preserve"> </w:t>
      </w:r>
      <w:r w:rsidRPr="00CD71CD">
        <w:rPr>
          <w:i/>
          <w:iCs/>
        </w:rPr>
        <w:t xml:space="preserve">commercial sale </w:t>
      </w:r>
      <w:r w:rsidRPr="00CD71CD">
        <w:t>of</w:t>
      </w:r>
      <w:r w:rsidRPr="00CD71CD">
        <w:rPr>
          <w:spacing w:val="-2"/>
        </w:rPr>
        <w:t xml:space="preserve"> </w:t>
      </w:r>
      <w:r w:rsidRPr="00CD71CD">
        <w:t>NXP Semiconductors.</w:t>
      </w:r>
    </w:p>
    <w:p w14:paraId="665277BC" w14:textId="77777777" w:rsidR="00C80B22" w:rsidRDefault="00C80B22" w:rsidP="00C80B22">
      <w:pPr>
        <w:pStyle w:val="Legalbody"/>
        <w:rPr>
          <w:rFonts w:cs="Times New Roman"/>
        </w:rPr>
      </w:pPr>
      <w:r>
        <w:rPr>
          <w:b/>
          <w:bCs/>
        </w:rPr>
        <w:t>Right to make changes</w:t>
      </w:r>
      <w:r>
        <w:rPr>
          <w:b/>
        </w:rPr>
        <w:t> — </w:t>
      </w:r>
      <w:r>
        <w:rPr>
          <w:rFonts w:cs="Times New Roman"/>
        </w:rPr>
        <w:t>NXP Semiconductors reserves the right to make changes to information published in this document, including without limitation specifications and product descriptions, at any time and without notice. This document supersedes and replaces all information supplied prior to the publication hereof.</w:t>
      </w:r>
    </w:p>
    <w:p w14:paraId="04C8633B" w14:textId="77777777" w:rsidR="00621C01" w:rsidRDefault="00CD71CD" w:rsidP="00CD71CD">
      <w:pPr>
        <w:pStyle w:val="NXP"/>
      </w:pPr>
      <w:r w:rsidRPr="00CD71CD">
        <w:rPr>
          <w:rFonts w:ascii="Arial-BoldMT" w:hAnsi="Arial-BoldMT" w:cs="Arial-BoldMT"/>
          <w:b/>
          <w:bCs/>
        </w:rPr>
        <w:t xml:space="preserve">Suitability for use — </w:t>
      </w:r>
      <w:r w:rsidRPr="00CD71CD">
        <w:t>NXP Semiconductors products are not designed, authorized or</w:t>
      </w:r>
      <w:r>
        <w:t xml:space="preserve"> </w:t>
      </w:r>
      <w:r w:rsidRPr="00CD71CD">
        <w:t>warranted to be suitable for use in life support, life-critical or safety-critical systems or</w:t>
      </w:r>
      <w:r>
        <w:t xml:space="preserve"> </w:t>
      </w:r>
      <w:r w:rsidRPr="00CD71CD">
        <w:t>equipment, nor in applications where failure or malfunction of an NXP Semiconductors</w:t>
      </w:r>
      <w:r>
        <w:t xml:space="preserve"> </w:t>
      </w:r>
      <w:r w:rsidRPr="00CD71CD">
        <w:t>product can reasonably be expected to result in personal injury, death or severe property</w:t>
      </w:r>
      <w:r>
        <w:t xml:space="preserve"> </w:t>
      </w:r>
      <w:r w:rsidRPr="00CD71CD">
        <w:t>or environmental damage. NXP Semiconductors and its suppliers accept no liability for</w:t>
      </w:r>
      <w:r>
        <w:t xml:space="preserve"> </w:t>
      </w:r>
      <w:r w:rsidRPr="00CD71CD">
        <w:t>inclusion and/or use of NXP Semiconductors products in such equipment or applications</w:t>
      </w:r>
      <w:r>
        <w:t xml:space="preserve"> </w:t>
      </w:r>
      <w:r w:rsidRPr="00CD71CD">
        <w:t>and therefore such inclusion and/or use is at the customer’s own risk.</w:t>
      </w:r>
      <w:r w:rsidR="00621C01" w:rsidRPr="00BF6CBB">
        <w:t xml:space="preserve"> </w:t>
      </w:r>
    </w:p>
    <w:p w14:paraId="1693928C" w14:textId="77777777" w:rsidR="00621C01" w:rsidRDefault="00621C01" w:rsidP="00621C01">
      <w:pPr>
        <w:pStyle w:val="Legalbody"/>
      </w:pPr>
      <w:r>
        <w:rPr>
          <w:b/>
          <w:bCs/>
        </w:rPr>
        <w:t>Applications</w:t>
      </w:r>
      <w:r>
        <w:rPr>
          <w:b/>
        </w:rPr>
        <w:t> — </w:t>
      </w:r>
      <w:r>
        <w:t xml:space="preserve">Applications that are described herein for any of these products are for illustrative purposes only. NXP Semiconductors makes no representation or warranty that such applications will be suitable for the specified use without further testing or modification. </w:t>
      </w:r>
    </w:p>
    <w:p w14:paraId="3669BC9B" w14:textId="77777777" w:rsidR="00621C01" w:rsidRDefault="00621C01" w:rsidP="00621C01">
      <w:pPr>
        <w:pStyle w:val="Legalbody"/>
      </w:pPr>
      <w:r>
        <w:t xml:space="preserve">Customers are responsible for the design and operation of their applications and products using NXP Semiconductors products, and NXP Semiconductors accepts no liability for any assistance with applications or customer product design. It is customer’s sole responsibility to determine whether the NXP Semiconductors product is suitable and fit for the customer’s applications and products planned, as well as for the planned application and use of customer’s third party customer(s). Customers should provide appropriate design and operating safeguards to minimize the risks associated with their applications and products. </w:t>
      </w:r>
    </w:p>
    <w:p w14:paraId="1175658C" w14:textId="77777777" w:rsidR="00621C01" w:rsidRDefault="00621C01" w:rsidP="00621C01">
      <w:pPr>
        <w:pStyle w:val="Legalbody"/>
      </w:pPr>
      <w:r>
        <w:t xml:space="preserve">NXP Semiconductors does not accept any liability related to any default, damage, costs or problem which is based on any weakness or default in the </w:t>
      </w:r>
      <w:r>
        <w:t>customer’s applications or products, or the application or use by customer’s third party customer(s). Customer is responsible for doing all necessary testing for the customer’s applications and products using NXP Semiconductors products in order to avoid a default of the applications and the products or of the application or use by customer’s third party customer(s). NXP does not accept any liability in this respect.</w:t>
      </w:r>
    </w:p>
    <w:p w14:paraId="5FC55A2A" w14:textId="77777777" w:rsidR="00621C01" w:rsidRDefault="00621C01" w:rsidP="00621C01">
      <w:pPr>
        <w:pStyle w:val="Legalbody"/>
      </w:pPr>
      <w:r>
        <w:rPr>
          <w:b/>
          <w:bCs/>
        </w:rPr>
        <w:t>Export control</w:t>
      </w:r>
      <w:r>
        <w:rPr>
          <w:b/>
        </w:rPr>
        <w:t> — </w:t>
      </w:r>
      <w:r w:rsidRPr="00CA6CD2">
        <w:t xml:space="preserve">This document as well as the item(s) described herein may be subject to export control regulations. Export might require a prior authorization from </w:t>
      </w:r>
      <w:r w:rsidR="00683FCF">
        <w:t>competent</w:t>
      </w:r>
      <w:r w:rsidRPr="00CA6CD2">
        <w:t xml:space="preserve"> authorities.</w:t>
      </w:r>
    </w:p>
    <w:p w14:paraId="3120E0D7" w14:textId="77777777" w:rsidR="00A20C60" w:rsidRPr="00BF6CBB" w:rsidRDefault="00A20C60" w:rsidP="00A20C60">
      <w:pPr>
        <w:pStyle w:val="NXP"/>
      </w:pPr>
      <w:r w:rsidRPr="00CD71CD">
        <w:rPr>
          <w:rFonts w:ascii="Arial-BoldMT" w:hAnsi="Arial-BoldMT" w:cs="Arial-BoldMT"/>
          <w:b/>
          <w:bCs/>
        </w:rPr>
        <w:t xml:space="preserve">Translations — </w:t>
      </w:r>
      <w:r w:rsidRPr="00CD71CD">
        <w:t>A non-English (translated) version of a document is for reference only.</w:t>
      </w:r>
      <w:r>
        <w:t xml:space="preserve"> </w:t>
      </w:r>
      <w:r w:rsidRPr="00CD71CD">
        <w:t>The English version shall prevail in case of any discrepancy between the translated and</w:t>
      </w:r>
      <w:r>
        <w:t xml:space="preserve"> </w:t>
      </w:r>
      <w:r w:rsidRPr="00CD71CD">
        <w:t>English versions.</w:t>
      </w:r>
    </w:p>
    <w:p w14:paraId="555E5AF1" w14:textId="77777777" w:rsidR="00621C01" w:rsidRPr="00BF6CBB" w:rsidRDefault="00621C01" w:rsidP="00621C01">
      <w:pPr>
        <w:pStyle w:val="Legalbody"/>
      </w:pPr>
      <w:r w:rsidRPr="00BF6CBB">
        <w:rPr>
          <w:b/>
        </w:rPr>
        <w:t>Evaluation products</w:t>
      </w:r>
      <w:r>
        <w:rPr>
          <w:b/>
        </w:rPr>
        <w:t> — </w:t>
      </w:r>
      <w:r w:rsidRPr="00BF6CBB">
        <w:t>This product is provided on an “as is” and “with all faults” basis for evaluation purposes only. NXP Semiconductors, its affiliates and their suppliers expressly disclaim all warranties, whether express, implied or statutory, including but not limited to the implied warranties of non-infringement, merchantability and fitness for a particular purpose. The entire risk as to the quality, or arising out of the use or performance, of this product remains with customer.</w:t>
      </w:r>
    </w:p>
    <w:p w14:paraId="1FD3AA4B" w14:textId="77777777" w:rsidR="00621C01" w:rsidRPr="00BF6CBB" w:rsidRDefault="00621C01" w:rsidP="00621C01">
      <w:pPr>
        <w:pStyle w:val="Legalbody"/>
      </w:pPr>
      <w:r w:rsidRPr="00BF6CBB">
        <w:t xml:space="preserve">In no event shall NXP Semiconductors, its affiliates or their suppliers be liable to customer for any special, indirect, consequential, punitive or incidental damages (including without limitation damages for loss of business, business interruption, loss of use, loss of data or information, and the like) arising out the use of or inability to use the product, whether or not based on tort (including negligence), strict liability, breach of contract, breach of warranty or any other theory, even if advised of the possibility of such damages. </w:t>
      </w:r>
    </w:p>
    <w:p w14:paraId="1638B173" w14:textId="77777777" w:rsidR="00621C01" w:rsidRDefault="00621C01" w:rsidP="00621C01">
      <w:pPr>
        <w:pStyle w:val="Legalbody"/>
      </w:pPr>
      <w:r w:rsidRPr="00BF6CBB">
        <w:t>Notwithstanding any damages that customer might incur for any reason whatsoever (including without limitation, all damages referenced above and all direct or general damages), the entire liability of NXP Semiconductors, its affiliates and their suppliers and customer’s exclusive remedy for all of the foregoing shall be limited to actual damages incurred by customer based on reasonable reliance up to the greater of the amount actually paid by customer for the product or five dollars (US$5.00). The foregoing limitations, exclusions and disclaimers shall apply to the maximum extent permitted by applicable law, even if any remedy fails of its essential purpose.</w:t>
      </w:r>
    </w:p>
    <w:p w14:paraId="17FC5715" w14:textId="77777777" w:rsidR="002073EB" w:rsidRDefault="002073EB">
      <w:pPr>
        <w:pStyle w:val="Heading2Legal"/>
      </w:pPr>
      <w:bookmarkStart w:id="24" w:name="_Toc96594035"/>
      <w:r>
        <w:t>Licenses</w:t>
      </w:r>
      <w:bookmarkEnd w:id="24"/>
    </w:p>
    <w:tbl>
      <w:tblPr>
        <w:tblW w:w="4770" w:type="dxa"/>
        <w:tblInd w:w="40" w:type="dxa"/>
        <w:tblBorders>
          <w:top w:val="single" w:sz="4" w:space="0" w:color="005042"/>
          <w:bottom w:val="single" w:sz="4" w:space="0" w:color="005042"/>
        </w:tblBorders>
        <w:tblLayout w:type="fixed"/>
        <w:tblCellMar>
          <w:top w:w="20" w:type="dxa"/>
          <w:left w:w="40" w:type="dxa"/>
          <w:bottom w:w="20" w:type="dxa"/>
          <w:right w:w="80" w:type="dxa"/>
        </w:tblCellMar>
        <w:tblLook w:val="0000" w:firstRow="0" w:lastRow="0" w:firstColumn="0" w:lastColumn="0" w:noHBand="0" w:noVBand="0"/>
      </w:tblPr>
      <w:tblGrid>
        <w:gridCol w:w="4770"/>
      </w:tblGrid>
      <w:tr w:rsidR="002073EB" w14:paraId="5352EDC4" w14:textId="77777777" w:rsidTr="00FE041D">
        <w:trPr>
          <w:cantSplit/>
          <w:tblHeader/>
        </w:trPr>
        <w:tc>
          <w:tcPr>
            <w:tcW w:w="4770" w:type="dxa"/>
            <w:shd w:val="clear" w:color="auto" w:fill="E6EDEC"/>
          </w:tcPr>
          <w:p w14:paraId="46A56CFD" w14:textId="77777777" w:rsidR="002073EB" w:rsidRDefault="002073EB">
            <w:pPr>
              <w:pStyle w:val="Tableheadlegal"/>
            </w:pPr>
            <w:r>
              <w:t>Purchase of NXP &lt;xxx&gt; components</w:t>
            </w:r>
          </w:p>
        </w:tc>
      </w:tr>
      <w:tr w:rsidR="002073EB" w14:paraId="370CD4DE" w14:textId="77777777" w:rsidTr="00FE041D">
        <w:trPr>
          <w:cantSplit/>
        </w:trPr>
        <w:tc>
          <w:tcPr>
            <w:tcW w:w="4770" w:type="dxa"/>
            <w:vAlign w:val="center"/>
          </w:tcPr>
          <w:p w14:paraId="2F785976" w14:textId="77777777" w:rsidR="002073EB" w:rsidRDefault="002073EB">
            <w:pPr>
              <w:pStyle w:val="Legalbody"/>
              <w:spacing w:before="0"/>
            </w:pPr>
            <w:r>
              <w:t>&lt;License statement text&gt;</w:t>
            </w:r>
          </w:p>
        </w:tc>
      </w:tr>
    </w:tbl>
    <w:p w14:paraId="024F09B1" w14:textId="77777777" w:rsidR="002073EB" w:rsidRDefault="002073EB">
      <w:pPr>
        <w:pStyle w:val="Heading2Legal"/>
      </w:pPr>
      <w:bookmarkStart w:id="25" w:name="_Toc96594036"/>
      <w:r>
        <w:t>Patents</w:t>
      </w:r>
      <w:bookmarkEnd w:id="25"/>
    </w:p>
    <w:p w14:paraId="2D3371E4" w14:textId="77777777" w:rsidR="002073EB" w:rsidRDefault="002073EB">
      <w:pPr>
        <w:pStyle w:val="Legalbody"/>
      </w:pPr>
      <w:r>
        <w:t>Notice is herewith given that the subject device uses one or more of the following patents and that each of these patents may have corresponding patents in other jurisdictions.</w:t>
      </w:r>
    </w:p>
    <w:p w14:paraId="29A50036" w14:textId="77777777" w:rsidR="002073EB" w:rsidRDefault="002073EB">
      <w:pPr>
        <w:pStyle w:val="Legalbody"/>
      </w:pPr>
      <w:r>
        <w:rPr>
          <w:b/>
          <w:bCs/>
        </w:rPr>
        <w:t>&lt;Patent ID&gt; —</w:t>
      </w:r>
      <w:r>
        <w:t> owned by &lt;Company name&gt;</w:t>
      </w:r>
    </w:p>
    <w:p w14:paraId="3A05F3EE" w14:textId="77777777" w:rsidR="002073EB" w:rsidRDefault="002073EB">
      <w:pPr>
        <w:pStyle w:val="Heading2Legal"/>
      </w:pPr>
      <w:bookmarkStart w:id="26" w:name="_Toc96594037"/>
      <w:r>
        <w:t>Trademarks</w:t>
      </w:r>
      <w:bookmarkEnd w:id="26"/>
    </w:p>
    <w:p w14:paraId="116BC2E9" w14:textId="77777777" w:rsidR="002073EB" w:rsidRDefault="002073EB">
      <w:pPr>
        <w:pStyle w:val="Legalbody"/>
      </w:pPr>
      <w:r>
        <w:t>Notice: All referenced brands, product names, service names and trademarks are property of their respective owners.</w:t>
      </w:r>
    </w:p>
    <w:p w14:paraId="6E212920" w14:textId="77777777" w:rsidR="002073EB" w:rsidRDefault="002073EB">
      <w:pPr>
        <w:pStyle w:val="Legalbody"/>
      </w:pPr>
      <w:r>
        <w:rPr>
          <w:b/>
          <w:bCs/>
        </w:rPr>
        <w:t>&lt;Name&gt; —</w:t>
      </w:r>
      <w:r>
        <w:t xml:space="preserve"> is a trademark of </w:t>
      </w:r>
      <w:r w:rsidR="006D03FF">
        <w:t xml:space="preserve">NXP </w:t>
      </w:r>
      <w:r w:rsidR="0092583F" w:rsidRPr="0092583F">
        <w:t xml:space="preserve">Semiconductors </w:t>
      </w:r>
      <w:r w:rsidR="006D03FF">
        <w:t>N.V.</w:t>
      </w:r>
    </w:p>
    <w:p w14:paraId="0933B195" w14:textId="77777777" w:rsidR="000662D0" w:rsidRDefault="000662D0">
      <w:pPr>
        <w:pStyle w:val="Legalbody"/>
      </w:pPr>
    </w:p>
    <w:p w14:paraId="1F304579" w14:textId="77777777" w:rsidR="002073EB" w:rsidRDefault="002073EB">
      <w:pPr>
        <w:pStyle w:val="Legalbody"/>
        <w:sectPr w:rsidR="002073EB" w:rsidSect="00426B3A">
          <w:type w:val="continuous"/>
          <w:pgSz w:w="11900" w:h="15860" w:code="1"/>
          <w:pgMar w:top="1900" w:right="1000" w:bottom="1060" w:left="1000" w:header="0" w:footer="834" w:gutter="0"/>
          <w:cols w:num="2" w:space="360"/>
          <w:docGrid w:linePitch="360"/>
        </w:sectPr>
      </w:pPr>
    </w:p>
    <w:p w14:paraId="19E5EA1B" w14:textId="77777777" w:rsidR="002073EB" w:rsidRDefault="002073EB" w:rsidP="00E672D7">
      <w:pPr>
        <w:pStyle w:val="Legalbody"/>
      </w:pPr>
    </w:p>
    <w:p w14:paraId="2452DBA9" w14:textId="77777777" w:rsidR="002073EB" w:rsidRDefault="002073EB">
      <w:pPr>
        <w:sectPr w:rsidR="002073EB" w:rsidSect="00426B3A">
          <w:headerReference w:type="default" r:id="rId30"/>
          <w:footerReference w:type="default" r:id="rId31"/>
          <w:type w:val="continuous"/>
          <w:pgSz w:w="11900" w:h="15860" w:code="1"/>
          <w:pgMar w:top="1900" w:right="1000" w:bottom="1060" w:left="1000" w:header="0" w:footer="832" w:gutter="0"/>
          <w:cols w:space="360"/>
          <w:docGrid w:linePitch="360"/>
        </w:sectPr>
      </w:pPr>
    </w:p>
    <w:p w14:paraId="19C1B1AC" w14:textId="77777777" w:rsidR="000412D0" w:rsidRDefault="000412D0" w:rsidP="00E672D7">
      <w:pPr>
        <w:pStyle w:val="Body"/>
        <w:sectPr w:rsidR="000412D0" w:rsidSect="00426B3A">
          <w:headerReference w:type="even" r:id="rId32"/>
          <w:type w:val="continuous"/>
          <w:pgSz w:w="11900" w:h="15860" w:code="1"/>
          <w:pgMar w:top="1900" w:right="1000" w:bottom="2760" w:left="1000" w:header="0" w:footer="2530" w:gutter="0"/>
          <w:cols w:num="2" w:space="360"/>
          <w:docGrid w:linePitch="360"/>
        </w:sectPr>
      </w:pPr>
    </w:p>
    <w:p w14:paraId="36C9CDB4" w14:textId="77777777" w:rsidR="00432F70" w:rsidRDefault="00432F70" w:rsidP="000412D0">
      <w:pPr>
        <w:pStyle w:val="IndexHeading"/>
        <w:sectPr w:rsidR="00432F70" w:rsidSect="00F61851">
          <w:headerReference w:type="default" r:id="rId33"/>
          <w:footerReference w:type="default" r:id="rId34"/>
          <w:type w:val="continuous"/>
          <w:pgSz w:w="11900" w:h="15860" w:code="1"/>
          <w:pgMar w:top="1900" w:right="1000" w:bottom="1060" w:left="1000" w:header="0" w:footer="774" w:gutter="0"/>
          <w:cols w:num="2" w:space="360"/>
          <w:docGrid w:linePitch="360"/>
        </w:sectPr>
      </w:pPr>
    </w:p>
    <w:p w14:paraId="76E55166" w14:textId="77777777" w:rsidR="00432F70" w:rsidRDefault="00432F70" w:rsidP="002B0F6E">
      <w:pPr>
        <w:pStyle w:val="TableofFigures"/>
        <w:sectPr w:rsidR="00432F70" w:rsidSect="00F61851">
          <w:headerReference w:type="default" r:id="rId35"/>
          <w:footerReference w:type="default" r:id="rId36"/>
          <w:type w:val="continuous"/>
          <w:pgSz w:w="11900" w:h="15860" w:code="1"/>
          <w:pgMar w:top="1900" w:right="1000" w:bottom="1060" w:left="1000" w:header="0" w:footer="774" w:gutter="0"/>
          <w:cols w:num="2" w:space="360"/>
          <w:docGrid w:linePitch="360"/>
        </w:sectPr>
      </w:pPr>
    </w:p>
    <w:p w14:paraId="56709C2E" w14:textId="77777777" w:rsidR="000412D0" w:rsidRDefault="000412D0" w:rsidP="000412D0">
      <w:pPr>
        <w:pStyle w:val="Heading1"/>
        <w:sectPr w:rsidR="000412D0" w:rsidSect="000412D0">
          <w:headerReference w:type="default" r:id="rId37"/>
          <w:footerReference w:type="default" r:id="rId38"/>
          <w:pgSz w:w="11900" w:h="15860" w:code="1"/>
          <w:pgMar w:top="1900" w:right="1000" w:bottom="2760" w:left="3000" w:header="0" w:footer="2530" w:gutter="0"/>
          <w:cols w:space="360"/>
          <w:docGrid w:linePitch="360"/>
        </w:sectPr>
      </w:pPr>
      <w:bookmarkStart w:id="27" w:name="_Toc96594038"/>
      <w:r>
        <w:lastRenderedPageBreak/>
        <w:t>Contents</w:t>
      </w:r>
      <w:bookmarkEnd w:id="27"/>
    </w:p>
    <w:p w14:paraId="392480BB" w14:textId="77777777" w:rsidR="000412D0" w:rsidRDefault="000412D0" w:rsidP="000412D0">
      <w:pPr>
        <w:pStyle w:val="TOC1"/>
        <w:sectPr w:rsidR="000412D0" w:rsidSect="000412D0">
          <w:type w:val="continuous"/>
          <w:pgSz w:w="11900" w:h="15860" w:code="1"/>
          <w:pgMar w:top="1900" w:right="1000" w:bottom="2760" w:left="1000" w:header="0" w:footer="2530" w:gutter="0"/>
          <w:cols w:num="2" w:space="360"/>
          <w:docGrid w:linePitch="360"/>
        </w:sectPr>
      </w:pPr>
    </w:p>
    <w:p w14:paraId="1F4BA862" w14:textId="7043E410" w:rsidR="009856E6" w:rsidRDefault="007B6359">
      <w:pPr>
        <w:pStyle w:val="TOC1"/>
        <w:rPr>
          <w:rFonts w:asciiTheme="minorHAnsi" w:eastAsiaTheme="minorEastAsia" w:hAnsiTheme="minorHAnsi" w:cstheme="minorBidi"/>
          <w:b w:val="0"/>
          <w:sz w:val="22"/>
          <w:szCs w:val="22"/>
          <w:lang w:eastAsia="zh-CN"/>
        </w:rPr>
      </w:pPr>
      <w:r>
        <w:fldChar w:fldCharType="begin"/>
      </w:r>
      <w:r w:rsidR="000412D0">
        <w:instrText xml:space="preserve"> TOC \o "1-4" \h \z </w:instrText>
      </w:r>
      <w:r>
        <w:fldChar w:fldCharType="separate"/>
      </w:r>
      <w:hyperlink w:anchor="_Toc96594007" w:history="1">
        <w:r w:rsidR="009856E6" w:rsidRPr="00FA7DDB">
          <w:rPr>
            <w:rStyle w:val="Hyperlink"/>
          </w:rPr>
          <w:t>1.</w:t>
        </w:r>
        <w:r w:rsidR="009856E6">
          <w:rPr>
            <w:rFonts w:asciiTheme="minorHAnsi" w:eastAsiaTheme="minorEastAsia" w:hAnsiTheme="minorHAnsi" w:cstheme="minorBidi"/>
            <w:b w:val="0"/>
            <w:sz w:val="22"/>
            <w:szCs w:val="22"/>
            <w:lang w:eastAsia="zh-CN"/>
          </w:rPr>
          <w:tab/>
        </w:r>
        <w:r w:rsidR="009856E6" w:rsidRPr="00FA7DDB">
          <w:rPr>
            <w:rStyle w:val="Hyperlink"/>
          </w:rPr>
          <w:t>Introduction</w:t>
        </w:r>
        <w:r w:rsidR="009856E6">
          <w:rPr>
            <w:webHidden/>
          </w:rPr>
          <w:tab/>
        </w:r>
        <w:r w:rsidR="009856E6">
          <w:rPr>
            <w:webHidden/>
          </w:rPr>
          <w:fldChar w:fldCharType="begin"/>
        </w:r>
        <w:r w:rsidR="009856E6">
          <w:rPr>
            <w:webHidden/>
          </w:rPr>
          <w:instrText xml:space="preserve"> PAGEREF _Toc96594007 \h </w:instrText>
        </w:r>
        <w:r w:rsidR="009856E6">
          <w:rPr>
            <w:webHidden/>
          </w:rPr>
        </w:r>
        <w:r w:rsidR="009856E6">
          <w:rPr>
            <w:webHidden/>
          </w:rPr>
          <w:fldChar w:fldCharType="separate"/>
        </w:r>
        <w:r w:rsidR="009856E6">
          <w:rPr>
            <w:webHidden/>
          </w:rPr>
          <w:t>3</w:t>
        </w:r>
        <w:r w:rsidR="009856E6">
          <w:rPr>
            <w:webHidden/>
          </w:rPr>
          <w:fldChar w:fldCharType="end"/>
        </w:r>
      </w:hyperlink>
    </w:p>
    <w:p w14:paraId="34878873" w14:textId="08C1DFE5" w:rsidR="009856E6" w:rsidRDefault="00000000">
      <w:pPr>
        <w:pStyle w:val="TOC2"/>
        <w:rPr>
          <w:rFonts w:asciiTheme="minorHAnsi" w:eastAsiaTheme="minorEastAsia" w:hAnsiTheme="minorHAnsi" w:cstheme="minorBidi"/>
          <w:sz w:val="22"/>
          <w:szCs w:val="22"/>
          <w:lang w:eastAsia="zh-CN"/>
        </w:rPr>
      </w:pPr>
      <w:hyperlink w:anchor="_Toc96594008" w:history="1">
        <w:r w:rsidR="009856E6" w:rsidRPr="00FA7DDB">
          <w:rPr>
            <w:rStyle w:val="Hyperlink"/>
          </w:rPr>
          <w:t>1.1</w:t>
        </w:r>
        <w:r w:rsidR="009856E6">
          <w:rPr>
            <w:rFonts w:asciiTheme="minorHAnsi" w:eastAsiaTheme="minorEastAsia" w:hAnsiTheme="minorHAnsi" w:cstheme="minorBidi"/>
            <w:sz w:val="22"/>
            <w:szCs w:val="22"/>
            <w:lang w:eastAsia="zh-CN"/>
          </w:rPr>
          <w:tab/>
        </w:r>
        <w:r w:rsidR="009856E6" w:rsidRPr="00FA7DDB">
          <w:rPr>
            <w:rStyle w:val="Hyperlink"/>
          </w:rPr>
          <w:t>Abbreviations</w:t>
        </w:r>
        <w:r w:rsidR="009856E6">
          <w:rPr>
            <w:webHidden/>
          </w:rPr>
          <w:tab/>
        </w:r>
        <w:r w:rsidR="009856E6">
          <w:rPr>
            <w:webHidden/>
          </w:rPr>
          <w:fldChar w:fldCharType="begin"/>
        </w:r>
        <w:r w:rsidR="009856E6">
          <w:rPr>
            <w:webHidden/>
          </w:rPr>
          <w:instrText xml:space="preserve"> PAGEREF _Toc96594008 \h </w:instrText>
        </w:r>
        <w:r w:rsidR="009856E6">
          <w:rPr>
            <w:webHidden/>
          </w:rPr>
        </w:r>
        <w:r w:rsidR="009856E6">
          <w:rPr>
            <w:webHidden/>
          </w:rPr>
          <w:fldChar w:fldCharType="separate"/>
        </w:r>
        <w:r w:rsidR="009856E6">
          <w:rPr>
            <w:webHidden/>
          </w:rPr>
          <w:t>3</w:t>
        </w:r>
        <w:r w:rsidR="009856E6">
          <w:rPr>
            <w:webHidden/>
          </w:rPr>
          <w:fldChar w:fldCharType="end"/>
        </w:r>
      </w:hyperlink>
    </w:p>
    <w:p w14:paraId="4E8A7D3E" w14:textId="28640CCC" w:rsidR="009856E6" w:rsidRDefault="00000000">
      <w:pPr>
        <w:pStyle w:val="TOC1"/>
        <w:rPr>
          <w:rFonts w:asciiTheme="minorHAnsi" w:eastAsiaTheme="minorEastAsia" w:hAnsiTheme="minorHAnsi" w:cstheme="minorBidi"/>
          <w:b w:val="0"/>
          <w:sz w:val="22"/>
          <w:szCs w:val="22"/>
          <w:lang w:eastAsia="zh-CN"/>
        </w:rPr>
      </w:pPr>
      <w:hyperlink w:anchor="_Toc96594009" w:history="1">
        <w:r w:rsidR="009856E6" w:rsidRPr="00FA7DDB">
          <w:rPr>
            <w:rStyle w:val="Hyperlink"/>
          </w:rPr>
          <w:t>2.</w:t>
        </w:r>
        <w:r w:rsidR="009856E6">
          <w:rPr>
            <w:rFonts w:asciiTheme="minorHAnsi" w:eastAsiaTheme="minorEastAsia" w:hAnsiTheme="minorHAnsi" w:cstheme="minorBidi"/>
            <w:b w:val="0"/>
            <w:sz w:val="22"/>
            <w:szCs w:val="22"/>
            <w:lang w:eastAsia="zh-CN"/>
          </w:rPr>
          <w:tab/>
        </w:r>
        <w:r w:rsidR="009856E6" w:rsidRPr="00FA7DDB">
          <w:rPr>
            <w:rStyle w:val="Hyperlink"/>
          </w:rPr>
          <w:t>Contents</w:t>
        </w:r>
        <w:r w:rsidR="009856E6">
          <w:rPr>
            <w:webHidden/>
          </w:rPr>
          <w:tab/>
        </w:r>
        <w:r w:rsidR="009856E6">
          <w:rPr>
            <w:webHidden/>
          </w:rPr>
          <w:fldChar w:fldCharType="begin"/>
        </w:r>
        <w:r w:rsidR="009856E6">
          <w:rPr>
            <w:webHidden/>
          </w:rPr>
          <w:instrText xml:space="preserve"> PAGEREF _Toc96594009 \h </w:instrText>
        </w:r>
        <w:r w:rsidR="009856E6">
          <w:rPr>
            <w:webHidden/>
          </w:rPr>
        </w:r>
        <w:r w:rsidR="009856E6">
          <w:rPr>
            <w:webHidden/>
          </w:rPr>
          <w:fldChar w:fldCharType="separate"/>
        </w:r>
        <w:r w:rsidR="009856E6">
          <w:rPr>
            <w:webHidden/>
          </w:rPr>
          <w:t>4</w:t>
        </w:r>
        <w:r w:rsidR="009856E6">
          <w:rPr>
            <w:webHidden/>
          </w:rPr>
          <w:fldChar w:fldCharType="end"/>
        </w:r>
      </w:hyperlink>
    </w:p>
    <w:p w14:paraId="31F388B8" w14:textId="2046C20B" w:rsidR="009856E6" w:rsidRDefault="00000000">
      <w:pPr>
        <w:pStyle w:val="TOC1"/>
        <w:rPr>
          <w:rFonts w:asciiTheme="minorHAnsi" w:eastAsiaTheme="minorEastAsia" w:hAnsiTheme="minorHAnsi" w:cstheme="minorBidi"/>
          <w:b w:val="0"/>
          <w:sz w:val="22"/>
          <w:szCs w:val="22"/>
          <w:lang w:eastAsia="zh-CN"/>
        </w:rPr>
      </w:pPr>
      <w:hyperlink w:anchor="_Toc96594010" w:history="1">
        <w:r w:rsidR="009856E6" w:rsidRPr="00FA7DDB">
          <w:rPr>
            <w:rStyle w:val="Hyperlink"/>
          </w:rPr>
          <w:t>3.</w:t>
        </w:r>
        <w:r w:rsidR="009856E6">
          <w:rPr>
            <w:rFonts w:asciiTheme="minorHAnsi" w:eastAsiaTheme="minorEastAsia" w:hAnsiTheme="minorHAnsi" w:cstheme="minorBidi"/>
            <w:b w:val="0"/>
            <w:sz w:val="22"/>
            <w:szCs w:val="22"/>
            <w:lang w:eastAsia="zh-CN"/>
          </w:rPr>
          <w:tab/>
        </w:r>
        <w:r w:rsidR="009856E6" w:rsidRPr="00FA7DDB">
          <w:rPr>
            <w:rStyle w:val="Hyperlink"/>
          </w:rPr>
          <w:t>Changes</w:t>
        </w:r>
        <w:r w:rsidR="009856E6">
          <w:rPr>
            <w:webHidden/>
          </w:rPr>
          <w:tab/>
        </w:r>
        <w:r w:rsidR="009856E6">
          <w:rPr>
            <w:webHidden/>
          </w:rPr>
          <w:fldChar w:fldCharType="begin"/>
        </w:r>
        <w:r w:rsidR="009856E6">
          <w:rPr>
            <w:webHidden/>
          </w:rPr>
          <w:instrText xml:space="preserve"> PAGEREF _Toc96594010 \h </w:instrText>
        </w:r>
        <w:r w:rsidR="009856E6">
          <w:rPr>
            <w:webHidden/>
          </w:rPr>
        </w:r>
        <w:r w:rsidR="009856E6">
          <w:rPr>
            <w:webHidden/>
          </w:rPr>
          <w:fldChar w:fldCharType="separate"/>
        </w:r>
        <w:r w:rsidR="009856E6">
          <w:rPr>
            <w:webHidden/>
          </w:rPr>
          <w:t>5</w:t>
        </w:r>
        <w:r w:rsidR="009856E6">
          <w:rPr>
            <w:webHidden/>
          </w:rPr>
          <w:fldChar w:fldCharType="end"/>
        </w:r>
      </w:hyperlink>
    </w:p>
    <w:p w14:paraId="66D0C279" w14:textId="432443BF" w:rsidR="009856E6" w:rsidRDefault="00000000">
      <w:pPr>
        <w:pStyle w:val="TOC1"/>
        <w:rPr>
          <w:rFonts w:asciiTheme="minorHAnsi" w:eastAsiaTheme="minorEastAsia" w:hAnsiTheme="minorHAnsi" w:cstheme="minorBidi"/>
          <w:b w:val="0"/>
          <w:sz w:val="22"/>
          <w:szCs w:val="22"/>
          <w:lang w:eastAsia="zh-CN"/>
        </w:rPr>
      </w:pPr>
      <w:hyperlink w:anchor="_Toc96594011" w:history="1">
        <w:r w:rsidR="009856E6" w:rsidRPr="00FA7DDB">
          <w:rPr>
            <w:rStyle w:val="Hyperlink"/>
          </w:rPr>
          <w:t>4.</w:t>
        </w:r>
        <w:r w:rsidR="009856E6">
          <w:rPr>
            <w:rFonts w:asciiTheme="minorHAnsi" w:eastAsiaTheme="minorEastAsia" w:hAnsiTheme="minorHAnsi" w:cstheme="minorBidi"/>
            <w:b w:val="0"/>
            <w:sz w:val="22"/>
            <w:szCs w:val="22"/>
            <w:lang w:eastAsia="zh-CN"/>
          </w:rPr>
          <w:tab/>
        </w:r>
        <w:r w:rsidR="009856E6" w:rsidRPr="00FA7DDB">
          <w:rPr>
            <w:rStyle w:val="Hyperlink"/>
          </w:rPr>
          <w:t>Limitations</w:t>
        </w:r>
        <w:r w:rsidR="009856E6">
          <w:rPr>
            <w:webHidden/>
          </w:rPr>
          <w:tab/>
        </w:r>
        <w:r w:rsidR="009856E6">
          <w:rPr>
            <w:webHidden/>
          </w:rPr>
          <w:fldChar w:fldCharType="begin"/>
        </w:r>
        <w:r w:rsidR="009856E6">
          <w:rPr>
            <w:webHidden/>
          </w:rPr>
          <w:instrText xml:space="preserve"> PAGEREF _Toc96594011 \h </w:instrText>
        </w:r>
        <w:r w:rsidR="009856E6">
          <w:rPr>
            <w:webHidden/>
          </w:rPr>
        </w:r>
        <w:r w:rsidR="009856E6">
          <w:rPr>
            <w:webHidden/>
          </w:rPr>
          <w:fldChar w:fldCharType="separate"/>
        </w:r>
        <w:r w:rsidR="009856E6">
          <w:rPr>
            <w:webHidden/>
          </w:rPr>
          <w:t>6</w:t>
        </w:r>
        <w:r w:rsidR="009856E6">
          <w:rPr>
            <w:webHidden/>
          </w:rPr>
          <w:fldChar w:fldCharType="end"/>
        </w:r>
      </w:hyperlink>
    </w:p>
    <w:p w14:paraId="71C18EAB" w14:textId="4A837EEA" w:rsidR="009856E6" w:rsidRDefault="00000000">
      <w:pPr>
        <w:pStyle w:val="TOC1"/>
        <w:rPr>
          <w:rFonts w:asciiTheme="minorHAnsi" w:eastAsiaTheme="minorEastAsia" w:hAnsiTheme="minorHAnsi" w:cstheme="minorBidi"/>
          <w:b w:val="0"/>
          <w:sz w:val="22"/>
          <w:szCs w:val="22"/>
          <w:lang w:eastAsia="zh-CN"/>
        </w:rPr>
      </w:pPr>
      <w:hyperlink w:anchor="_Toc96594012" w:history="1">
        <w:r w:rsidR="009856E6" w:rsidRPr="00FA7DDB">
          <w:rPr>
            <w:rStyle w:val="Hyperlink"/>
          </w:rPr>
          <w:t>5.</w:t>
        </w:r>
        <w:r w:rsidR="009856E6">
          <w:rPr>
            <w:rFonts w:asciiTheme="minorHAnsi" w:eastAsiaTheme="minorEastAsia" w:hAnsiTheme="minorHAnsi" w:cstheme="minorBidi"/>
            <w:b w:val="0"/>
            <w:sz w:val="22"/>
            <w:szCs w:val="22"/>
            <w:lang w:eastAsia="zh-CN"/>
          </w:rPr>
          <w:tab/>
        </w:r>
        <w:r w:rsidR="009856E6" w:rsidRPr="00FA7DDB">
          <w:rPr>
            <w:rStyle w:val="Hyperlink"/>
          </w:rPr>
          <w:t>Known issues</w:t>
        </w:r>
        <w:r w:rsidR="009856E6">
          <w:rPr>
            <w:webHidden/>
          </w:rPr>
          <w:tab/>
        </w:r>
        <w:r w:rsidR="009856E6">
          <w:rPr>
            <w:webHidden/>
          </w:rPr>
          <w:fldChar w:fldCharType="begin"/>
        </w:r>
        <w:r w:rsidR="009856E6">
          <w:rPr>
            <w:webHidden/>
          </w:rPr>
          <w:instrText xml:space="preserve"> PAGEREF _Toc96594012 \h </w:instrText>
        </w:r>
        <w:r w:rsidR="009856E6">
          <w:rPr>
            <w:webHidden/>
          </w:rPr>
        </w:r>
        <w:r w:rsidR="009856E6">
          <w:rPr>
            <w:webHidden/>
          </w:rPr>
          <w:fldChar w:fldCharType="separate"/>
        </w:r>
        <w:r w:rsidR="009856E6">
          <w:rPr>
            <w:webHidden/>
          </w:rPr>
          <w:t>7</w:t>
        </w:r>
        <w:r w:rsidR="009856E6">
          <w:rPr>
            <w:webHidden/>
          </w:rPr>
          <w:fldChar w:fldCharType="end"/>
        </w:r>
      </w:hyperlink>
    </w:p>
    <w:p w14:paraId="298B39D9" w14:textId="2E2C6C8A" w:rsidR="009856E6" w:rsidRDefault="00000000">
      <w:pPr>
        <w:pStyle w:val="TOC1"/>
        <w:rPr>
          <w:rFonts w:asciiTheme="minorHAnsi" w:eastAsiaTheme="minorEastAsia" w:hAnsiTheme="minorHAnsi" w:cstheme="minorBidi"/>
          <w:b w:val="0"/>
          <w:sz w:val="22"/>
          <w:szCs w:val="22"/>
          <w:lang w:eastAsia="zh-CN"/>
        </w:rPr>
      </w:pPr>
      <w:hyperlink w:anchor="_Toc96594013" w:history="1">
        <w:r w:rsidR="009856E6" w:rsidRPr="00FA7DDB">
          <w:rPr>
            <w:rStyle w:val="Hyperlink"/>
            <w:rFonts w:asciiTheme="majorHAnsi" w:eastAsiaTheme="majorEastAsia" w:hAnsiTheme="majorHAnsi" w:cstheme="majorBidi"/>
          </w:rPr>
          <w:t>6.</w:t>
        </w:r>
        <w:r w:rsidR="009856E6">
          <w:rPr>
            <w:rFonts w:asciiTheme="minorHAnsi" w:eastAsiaTheme="minorEastAsia" w:hAnsiTheme="minorHAnsi" w:cstheme="minorBidi"/>
            <w:b w:val="0"/>
            <w:sz w:val="22"/>
            <w:szCs w:val="22"/>
            <w:lang w:eastAsia="zh-CN"/>
          </w:rPr>
          <w:tab/>
        </w:r>
        <w:r w:rsidR="009856E6" w:rsidRPr="00FA7DDB">
          <w:rPr>
            <w:rStyle w:val="Hyperlink"/>
          </w:rPr>
          <w:t>Board connections</w:t>
        </w:r>
        <w:r w:rsidR="009856E6">
          <w:rPr>
            <w:webHidden/>
          </w:rPr>
          <w:tab/>
        </w:r>
        <w:r w:rsidR="009856E6">
          <w:rPr>
            <w:webHidden/>
          </w:rPr>
          <w:fldChar w:fldCharType="begin"/>
        </w:r>
        <w:r w:rsidR="009856E6">
          <w:rPr>
            <w:webHidden/>
          </w:rPr>
          <w:instrText xml:space="preserve"> PAGEREF _Toc96594013 \h </w:instrText>
        </w:r>
        <w:r w:rsidR="009856E6">
          <w:rPr>
            <w:webHidden/>
          </w:rPr>
        </w:r>
        <w:r w:rsidR="009856E6">
          <w:rPr>
            <w:webHidden/>
          </w:rPr>
          <w:fldChar w:fldCharType="separate"/>
        </w:r>
        <w:r w:rsidR="009856E6">
          <w:rPr>
            <w:webHidden/>
          </w:rPr>
          <w:t>8</w:t>
        </w:r>
        <w:r w:rsidR="009856E6">
          <w:rPr>
            <w:webHidden/>
          </w:rPr>
          <w:fldChar w:fldCharType="end"/>
        </w:r>
      </w:hyperlink>
    </w:p>
    <w:p w14:paraId="5D36F9E5" w14:textId="60D6565A" w:rsidR="009856E6" w:rsidRDefault="00000000">
      <w:pPr>
        <w:pStyle w:val="TOC2"/>
        <w:rPr>
          <w:rFonts w:asciiTheme="minorHAnsi" w:eastAsiaTheme="minorEastAsia" w:hAnsiTheme="minorHAnsi" w:cstheme="minorBidi"/>
          <w:sz w:val="22"/>
          <w:szCs w:val="22"/>
          <w:lang w:eastAsia="zh-CN"/>
        </w:rPr>
      </w:pPr>
      <w:hyperlink w:anchor="_Toc96594014" w:history="1">
        <w:r w:rsidR="009856E6" w:rsidRPr="00FA7DDB">
          <w:rPr>
            <w:rStyle w:val="Hyperlink"/>
          </w:rPr>
          <w:t>6.1</w:t>
        </w:r>
        <w:r w:rsidR="009856E6">
          <w:rPr>
            <w:rFonts w:asciiTheme="minorHAnsi" w:eastAsiaTheme="minorEastAsia" w:hAnsiTheme="minorHAnsi" w:cstheme="minorBidi"/>
            <w:sz w:val="22"/>
            <w:szCs w:val="22"/>
            <w:lang w:eastAsia="zh-CN"/>
          </w:rPr>
          <w:tab/>
        </w:r>
        <w:r w:rsidR="009856E6" w:rsidRPr="00FA7DDB">
          <w:rPr>
            <w:rStyle w:val="Hyperlink"/>
          </w:rPr>
          <w:t>Main components</w:t>
        </w:r>
        <w:r w:rsidR="009856E6">
          <w:rPr>
            <w:webHidden/>
          </w:rPr>
          <w:tab/>
        </w:r>
        <w:r w:rsidR="009856E6">
          <w:rPr>
            <w:webHidden/>
          </w:rPr>
          <w:fldChar w:fldCharType="begin"/>
        </w:r>
        <w:r w:rsidR="009856E6">
          <w:rPr>
            <w:webHidden/>
          </w:rPr>
          <w:instrText xml:space="preserve"> PAGEREF _Toc96594014 \h </w:instrText>
        </w:r>
        <w:r w:rsidR="009856E6">
          <w:rPr>
            <w:webHidden/>
          </w:rPr>
        </w:r>
        <w:r w:rsidR="009856E6">
          <w:rPr>
            <w:webHidden/>
          </w:rPr>
          <w:fldChar w:fldCharType="separate"/>
        </w:r>
        <w:r w:rsidR="009856E6">
          <w:rPr>
            <w:webHidden/>
          </w:rPr>
          <w:t>8</w:t>
        </w:r>
        <w:r w:rsidR="009856E6">
          <w:rPr>
            <w:webHidden/>
          </w:rPr>
          <w:fldChar w:fldCharType="end"/>
        </w:r>
      </w:hyperlink>
    </w:p>
    <w:p w14:paraId="211DABA6" w14:textId="029734E7" w:rsidR="009856E6" w:rsidRDefault="00000000">
      <w:pPr>
        <w:pStyle w:val="TOC3"/>
        <w:rPr>
          <w:rFonts w:asciiTheme="minorHAnsi" w:eastAsiaTheme="minorEastAsia" w:hAnsiTheme="minorHAnsi" w:cstheme="minorBidi"/>
          <w:sz w:val="22"/>
          <w:szCs w:val="22"/>
          <w:lang w:eastAsia="zh-CN"/>
        </w:rPr>
      </w:pPr>
      <w:hyperlink w:anchor="_Toc96594015" w:history="1">
        <w:r w:rsidR="009856E6" w:rsidRPr="00FA7DDB">
          <w:rPr>
            <w:rStyle w:val="Hyperlink"/>
            <w:rFonts w:asciiTheme="majorHAnsi" w:eastAsiaTheme="majorEastAsia" w:hAnsiTheme="majorHAnsi" w:cstheme="majorBidi"/>
          </w:rPr>
          <w:t>6.1.1</w:t>
        </w:r>
        <w:r w:rsidR="009856E6">
          <w:rPr>
            <w:rFonts w:asciiTheme="minorHAnsi" w:eastAsiaTheme="minorEastAsia" w:hAnsiTheme="minorHAnsi" w:cstheme="minorBidi"/>
            <w:sz w:val="22"/>
            <w:szCs w:val="22"/>
            <w:lang w:eastAsia="zh-CN"/>
          </w:rPr>
          <w:tab/>
        </w:r>
        <w:r w:rsidR="009856E6" w:rsidRPr="00FA7DDB">
          <w:rPr>
            <w:rStyle w:val="Hyperlink"/>
          </w:rPr>
          <w:t>SJA1110</w:t>
        </w:r>
        <w:r w:rsidR="009856E6">
          <w:rPr>
            <w:webHidden/>
          </w:rPr>
          <w:tab/>
        </w:r>
        <w:r w:rsidR="009856E6">
          <w:rPr>
            <w:webHidden/>
          </w:rPr>
          <w:fldChar w:fldCharType="begin"/>
        </w:r>
        <w:r w:rsidR="009856E6">
          <w:rPr>
            <w:webHidden/>
          </w:rPr>
          <w:instrText xml:space="preserve"> PAGEREF _Toc96594015 \h </w:instrText>
        </w:r>
        <w:r w:rsidR="009856E6">
          <w:rPr>
            <w:webHidden/>
          </w:rPr>
        </w:r>
        <w:r w:rsidR="009856E6">
          <w:rPr>
            <w:webHidden/>
          </w:rPr>
          <w:fldChar w:fldCharType="separate"/>
        </w:r>
        <w:r w:rsidR="009856E6">
          <w:rPr>
            <w:webHidden/>
          </w:rPr>
          <w:t>8</w:t>
        </w:r>
        <w:r w:rsidR="009856E6">
          <w:rPr>
            <w:webHidden/>
          </w:rPr>
          <w:fldChar w:fldCharType="end"/>
        </w:r>
      </w:hyperlink>
    </w:p>
    <w:p w14:paraId="0A4EB089" w14:textId="499CA5FA" w:rsidR="009856E6" w:rsidRDefault="00000000">
      <w:pPr>
        <w:pStyle w:val="TOC3"/>
        <w:rPr>
          <w:rFonts w:asciiTheme="minorHAnsi" w:eastAsiaTheme="minorEastAsia" w:hAnsiTheme="minorHAnsi" w:cstheme="minorBidi"/>
          <w:sz w:val="22"/>
          <w:szCs w:val="22"/>
          <w:lang w:eastAsia="zh-CN"/>
        </w:rPr>
      </w:pPr>
      <w:hyperlink w:anchor="_Toc96594016" w:history="1">
        <w:r w:rsidR="009856E6" w:rsidRPr="00FA7DDB">
          <w:rPr>
            <w:rStyle w:val="Hyperlink"/>
            <w:rFonts w:asciiTheme="majorHAnsi" w:eastAsiaTheme="majorEastAsia" w:hAnsiTheme="majorHAnsi" w:cstheme="majorBidi"/>
          </w:rPr>
          <w:t>6.1.2</w:t>
        </w:r>
        <w:r w:rsidR="009856E6">
          <w:rPr>
            <w:rFonts w:asciiTheme="minorHAnsi" w:eastAsiaTheme="minorEastAsia" w:hAnsiTheme="minorHAnsi" w:cstheme="minorBidi"/>
            <w:sz w:val="22"/>
            <w:szCs w:val="22"/>
            <w:lang w:eastAsia="zh-CN"/>
          </w:rPr>
          <w:tab/>
        </w:r>
        <w:r w:rsidR="009856E6" w:rsidRPr="00FA7DDB">
          <w:rPr>
            <w:rStyle w:val="Hyperlink"/>
          </w:rPr>
          <w:t>VR5510</w:t>
        </w:r>
        <w:r w:rsidR="009856E6">
          <w:rPr>
            <w:webHidden/>
          </w:rPr>
          <w:tab/>
        </w:r>
        <w:r w:rsidR="009856E6">
          <w:rPr>
            <w:webHidden/>
          </w:rPr>
          <w:fldChar w:fldCharType="begin"/>
        </w:r>
        <w:r w:rsidR="009856E6">
          <w:rPr>
            <w:webHidden/>
          </w:rPr>
          <w:instrText xml:space="preserve"> PAGEREF _Toc96594016 \h </w:instrText>
        </w:r>
        <w:r w:rsidR="009856E6">
          <w:rPr>
            <w:webHidden/>
          </w:rPr>
        </w:r>
        <w:r w:rsidR="009856E6">
          <w:rPr>
            <w:webHidden/>
          </w:rPr>
          <w:fldChar w:fldCharType="separate"/>
        </w:r>
        <w:r w:rsidR="009856E6">
          <w:rPr>
            <w:webHidden/>
          </w:rPr>
          <w:t>10</w:t>
        </w:r>
        <w:r w:rsidR="009856E6">
          <w:rPr>
            <w:webHidden/>
          </w:rPr>
          <w:fldChar w:fldCharType="end"/>
        </w:r>
      </w:hyperlink>
    </w:p>
    <w:p w14:paraId="07D73836" w14:textId="7F8B0215" w:rsidR="009856E6" w:rsidRDefault="00000000">
      <w:pPr>
        <w:pStyle w:val="TOC3"/>
        <w:rPr>
          <w:rFonts w:asciiTheme="minorHAnsi" w:eastAsiaTheme="minorEastAsia" w:hAnsiTheme="minorHAnsi" w:cstheme="minorBidi"/>
          <w:sz w:val="22"/>
          <w:szCs w:val="22"/>
          <w:lang w:eastAsia="zh-CN"/>
        </w:rPr>
      </w:pPr>
      <w:hyperlink w:anchor="_Toc96594017" w:history="1">
        <w:r w:rsidR="009856E6" w:rsidRPr="00FA7DDB">
          <w:rPr>
            <w:rStyle w:val="Hyperlink"/>
            <w:rFonts w:asciiTheme="majorHAnsi" w:eastAsiaTheme="majorEastAsia" w:hAnsiTheme="majorHAnsi" w:cstheme="majorBidi"/>
          </w:rPr>
          <w:t>6.1.3</w:t>
        </w:r>
        <w:r w:rsidR="009856E6">
          <w:rPr>
            <w:rFonts w:asciiTheme="minorHAnsi" w:eastAsiaTheme="minorEastAsia" w:hAnsiTheme="minorHAnsi" w:cstheme="minorBidi"/>
            <w:sz w:val="22"/>
            <w:szCs w:val="22"/>
            <w:lang w:eastAsia="zh-CN"/>
          </w:rPr>
          <w:tab/>
        </w:r>
        <w:r w:rsidR="009856E6" w:rsidRPr="00FA7DDB">
          <w:rPr>
            <w:rStyle w:val="Hyperlink"/>
          </w:rPr>
          <w:t>SE050</w:t>
        </w:r>
        <w:r w:rsidR="009856E6">
          <w:rPr>
            <w:webHidden/>
          </w:rPr>
          <w:tab/>
        </w:r>
        <w:r w:rsidR="009856E6">
          <w:rPr>
            <w:webHidden/>
          </w:rPr>
          <w:fldChar w:fldCharType="begin"/>
        </w:r>
        <w:r w:rsidR="009856E6">
          <w:rPr>
            <w:webHidden/>
          </w:rPr>
          <w:instrText xml:space="preserve"> PAGEREF _Toc96594017 \h </w:instrText>
        </w:r>
        <w:r w:rsidR="009856E6">
          <w:rPr>
            <w:webHidden/>
          </w:rPr>
        </w:r>
        <w:r w:rsidR="009856E6">
          <w:rPr>
            <w:webHidden/>
          </w:rPr>
          <w:fldChar w:fldCharType="separate"/>
        </w:r>
        <w:r w:rsidR="009856E6">
          <w:rPr>
            <w:webHidden/>
          </w:rPr>
          <w:t>11</w:t>
        </w:r>
        <w:r w:rsidR="009856E6">
          <w:rPr>
            <w:webHidden/>
          </w:rPr>
          <w:fldChar w:fldCharType="end"/>
        </w:r>
      </w:hyperlink>
    </w:p>
    <w:p w14:paraId="66942B2F" w14:textId="47B93A1C" w:rsidR="009856E6" w:rsidRDefault="00000000">
      <w:pPr>
        <w:pStyle w:val="TOC1"/>
        <w:rPr>
          <w:rFonts w:asciiTheme="minorHAnsi" w:eastAsiaTheme="minorEastAsia" w:hAnsiTheme="minorHAnsi" w:cstheme="minorBidi"/>
          <w:b w:val="0"/>
          <w:sz w:val="22"/>
          <w:szCs w:val="22"/>
          <w:lang w:eastAsia="zh-CN"/>
        </w:rPr>
      </w:pPr>
      <w:hyperlink w:anchor="_Toc96594018" w:history="1">
        <w:r w:rsidR="009856E6" w:rsidRPr="00FA7DDB">
          <w:rPr>
            <w:rStyle w:val="Hyperlink"/>
          </w:rPr>
          <w:t>7.</w:t>
        </w:r>
        <w:r w:rsidR="009856E6">
          <w:rPr>
            <w:rFonts w:asciiTheme="minorHAnsi" w:eastAsiaTheme="minorEastAsia" w:hAnsiTheme="minorHAnsi" w:cstheme="minorBidi"/>
            <w:b w:val="0"/>
            <w:sz w:val="22"/>
            <w:szCs w:val="22"/>
            <w:lang w:eastAsia="zh-CN"/>
          </w:rPr>
          <w:tab/>
        </w:r>
        <w:r w:rsidR="009856E6" w:rsidRPr="00FA7DDB">
          <w:rPr>
            <w:rStyle w:val="Hyperlink"/>
          </w:rPr>
          <w:t>Firmware</w:t>
        </w:r>
        <w:r w:rsidR="009856E6">
          <w:rPr>
            <w:webHidden/>
          </w:rPr>
          <w:tab/>
        </w:r>
        <w:r w:rsidR="009856E6">
          <w:rPr>
            <w:webHidden/>
          </w:rPr>
          <w:fldChar w:fldCharType="begin"/>
        </w:r>
        <w:r w:rsidR="009856E6">
          <w:rPr>
            <w:webHidden/>
          </w:rPr>
          <w:instrText xml:space="preserve"> PAGEREF _Toc96594018 \h </w:instrText>
        </w:r>
        <w:r w:rsidR="009856E6">
          <w:rPr>
            <w:webHidden/>
          </w:rPr>
        </w:r>
        <w:r w:rsidR="009856E6">
          <w:rPr>
            <w:webHidden/>
          </w:rPr>
          <w:fldChar w:fldCharType="separate"/>
        </w:r>
        <w:r w:rsidR="009856E6">
          <w:rPr>
            <w:webHidden/>
          </w:rPr>
          <w:t>12</w:t>
        </w:r>
        <w:r w:rsidR="009856E6">
          <w:rPr>
            <w:webHidden/>
          </w:rPr>
          <w:fldChar w:fldCharType="end"/>
        </w:r>
      </w:hyperlink>
    </w:p>
    <w:p w14:paraId="5D49936C" w14:textId="337630C5" w:rsidR="009856E6" w:rsidRDefault="00000000">
      <w:pPr>
        <w:pStyle w:val="TOC2"/>
        <w:rPr>
          <w:rFonts w:asciiTheme="minorHAnsi" w:eastAsiaTheme="minorEastAsia" w:hAnsiTheme="minorHAnsi" w:cstheme="minorBidi"/>
          <w:sz w:val="22"/>
          <w:szCs w:val="22"/>
          <w:lang w:eastAsia="zh-CN"/>
        </w:rPr>
      </w:pPr>
      <w:hyperlink w:anchor="_Toc96594019" w:history="1">
        <w:r w:rsidR="009856E6" w:rsidRPr="00FA7DDB">
          <w:rPr>
            <w:rStyle w:val="Hyperlink"/>
            <w:rFonts w:asciiTheme="majorHAnsi" w:eastAsiaTheme="majorEastAsia" w:hAnsiTheme="majorHAnsi" w:cstheme="majorBidi"/>
          </w:rPr>
          <w:t>7.1</w:t>
        </w:r>
        <w:r w:rsidR="009856E6">
          <w:rPr>
            <w:rFonts w:asciiTheme="minorHAnsi" w:eastAsiaTheme="minorEastAsia" w:hAnsiTheme="minorHAnsi" w:cstheme="minorBidi"/>
            <w:sz w:val="22"/>
            <w:szCs w:val="22"/>
            <w:lang w:eastAsia="zh-CN"/>
          </w:rPr>
          <w:tab/>
        </w:r>
        <w:r w:rsidR="009856E6" w:rsidRPr="00FA7DDB">
          <w:rPr>
            <w:rStyle w:val="Hyperlink"/>
          </w:rPr>
          <w:t>TFTP update</w:t>
        </w:r>
        <w:r w:rsidR="009856E6">
          <w:rPr>
            <w:webHidden/>
          </w:rPr>
          <w:tab/>
        </w:r>
        <w:r w:rsidR="009856E6">
          <w:rPr>
            <w:webHidden/>
          </w:rPr>
          <w:fldChar w:fldCharType="begin"/>
        </w:r>
        <w:r w:rsidR="009856E6">
          <w:rPr>
            <w:webHidden/>
          </w:rPr>
          <w:instrText xml:space="preserve"> PAGEREF _Toc96594019 \h </w:instrText>
        </w:r>
        <w:r w:rsidR="009856E6">
          <w:rPr>
            <w:webHidden/>
          </w:rPr>
        </w:r>
        <w:r w:rsidR="009856E6">
          <w:rPr>
            <w:webHidden/>
          </w:rPr>
          <w:fldChar w:fldCharType="separate"/>
        </w:r>
        <w:r w:rsidR="009856E6">
          <w:rPr>
            <w:webHidden/>
          </w:rPr>
          <w:t>12</w:t>
        </w:r>
        <w:r w:rsidR="009856E6">
          <w:rPr>
            <w:webHidden/>
          </w:rPr>
          <w:fldChar w:fldCharType="end"/>
        </w:r>
      </w:hyperlink>
    </w:p>
    <w:p w14:paraId="6AA97EE8" w14:textId="15CECAA3" w:rsidR="009856E6" w:rsidRDefault="00000000">
      <w:pPr>
        <w:pStyle w:val="TOC3"/>
        <w:rPr>
          <w:rFonts w:asciiTheme="minorHAnsi" w:eastAsiaTheme="minorEastAsia" w:hAnsiTheme="minorHAnsi" w:cstheme="minorBidi"/>
          <w:sz w:val="22"/>
          <w:szCs w:val="22"/>
          <w:lang w:eastAsia="zh-CN"/>
        </w:rPr>
      </w:pPr>
      <w:hyperlink w:anchor="_Toc96594020" w:history="1">
        <w:r w:rsidR="009856E6" w:rsidRPr="00FA7DDB">
          <w:rPr>
            <w:rStyle w:val="Hyperlink"/>
          </w:rPr>
          <w:t>7.1.1</w:t>
        </w:r>
        <w:r w:rsidR="009856E6">
          <w:rPr>
            <w:rFonts w:asciiTheme="minorHAnsi" w:eastAsiaTheme="minorEastAsia" w:hAnsiTheme="minorHAnsi" w:cstheme="minorBidi"/>
            <w:sz w:val="22"/>
            <w:szCs w:val="22"/>
            <w:lang w:eastAsia="zh-CN"/>
          </w:rPr>
          <w:tab/>
        </w:r>
        <w:r w:rsidR="009856E6" w:rsidRPr="00FA7DDB">
          <w:rPr>
            <w:rStyle w:val="Hyperlink"/>
          </w:rPr>
          <w:t>Ubuntu Linux example</w:t>
        </w:r>
        <w:r w:rsidR="009856E6">
          <w:rPr>
            <w:webHidden/>
          </w:rPr>
          <w:tab/>
        </w:r>
        <w:r w:rsidR="009856E6">
          <w:rPr>
            <w:webHidden/>
          </w:rPr>
          <w:fldChar w:fldCharType="begin"/>
        </w:r>
        <w:r w:rsidR="009856E6">
          <w:rPr>
            <w:webHidden/>
          </w:rPr>
          <w:instrText xml:space="preserve"> PAGEREF _Toc96594020 \h </w:instrText>
        </w:r>
        <w:r w:rsidR="009856E6">
          <w:rPr>
            <w:webHidden/>
          </w:rPr>
        </w:r>
        <w:r w:rsidR="009856E6">
          <w:rPr>
            <w:webHidden/>
          </w:rPr>
          <w:fldChar w:fldCharType="separate"/>
        </w:r>
        <w:r w:rsidR="009856E6">
          <w:rPr>
            <w:webHidden/>
          </w:rPr>
          <w:t>13</w:t>
        </w:r>
        <w:r w:rsidR="009856E6">
          <w:rPr>
            <w:webHidden/>
          </w:rPr>
          <w:fldChar w:fldCharType="end"/>
        </w:r>
      </w:hyperlink>
    </w:p>
    <w:p w14:paraId="037680F9" w14:textId="47502546" w:rsidR="009856E6" w:rsidRDefault="00000000">
      <w:pPr>
        <w:pStyle w:val="TOC2"/>
        <w:rPr>
          <w:rFonts w:asciiTheme="minorHAnsi" w:eastAsiaTheme="minorEastAsia" w:hAnsiTheme="minorHAnsi" w:cstheme="minorBidi"/>
          <w:sz w:val="22"/>
          <w:szCs w:val="22"/>
          <w:lang w:eastAsia="zh-CN"/>
        </w:rPr>
      </w:pPr>
      <w:hyperlink w:anchor="_Toc96594021" w:history="1">
        <w:r w:rsidR="009856E6" w:rsidRPr="00FA7DDB">
          <w:rPr>
            <w:rStyle w:val="Hyperlink"/>
          </w:rPr>
          <w:t>7.2</w:t>
        </w:r>
        <w:r w:rsidR="009856E6">
          <w:rPr>
            <w:rFonts w:asciiTheme="minorHAnsi" w:eastAsiaTheme="minorEastAsia" w:hAnsiTheme="minorHAnsi" w:cstheme="minorBidi"/>
            <w:sz w:val="22"/>
            <w:szCs w:val="22"/>
            <w:lang w:eastAsia="zh-CN"/>
          </w:rPr>
          <w:tab/>
        </w:r>
        <w:r w:rsidR="009856E6" w:rsidRPr="00FA7DDB">
          <w:rPr>
            <w:rStyle w:val="Hyperlink"/>
          </w:rPr>
          <w:t>Settings</w:t>
        </w:r>
        <w:r w:rsidR="009856E6">
          <w:rPr>
            <w:webHidden/>
          </w:rPr>
          <w:tab/>
        </w:r>
        <w:r w:rsidR="009856E6">
          <w:rPr>
            <w:webHidden/>
          </w:rPr>
          <w:fldChar w:fldCharType="begin"/>
        </w:r>
        <w:r w:rsidR="009856E6">
          <w:rPr>
            <w:webHidden/>
          </w:rPr>
          <w:instrText xml:space="preserve"> PAGEREF _Toc96594021 \h </w:instrText>
        </w:r>
        <w:r w:rsidR="009856E6">
          <w:rPr>
            <w:webHidden/>
          </w:rPr>
        </w:r>
        <w:r w:rsidR="009856E6">
          <w:rPr>
            <w:webHidden/>
          </w:rPr>
          <w:fldChar w:fldCharType="separate"/>
        </w:r>
        <w:r w:rsidR="009856E6">
          <w:rPr>
            <w:webHidden/>
          </w:rPr>
          <w:t>13</w:t>
        </w:r>
        <w:r w:rsidR="009856E6">
          <w:rPr>
            <w:webHidden/>
          </w:rPr>
          <w:fldChar w:fldCharType="end"/>
        </w:r>
      </w:hyperlink>
    </w:p>
    <w:p w14:paraId="743E7924" w14:textId="1A2B0FEA" w:rsidR="009856E6" w:rsidRDefault="00000000">
      <w:pPr>
        <w:pStyle w:val="TOC3"/>
        <w:rPr>
          <w:rFonts w:asciiTheme="minorHAnsi" w:eastAsiaTheme="minorEastAsia" w:hAnsiTheme="minorHAnsi" w:cstheme="minorBidi"/>
          <w:sz w:val="22"/>
          <w:szCs w:val="22"/>
          <w:lang w:eastAsia="zh-CN"/>
        </w:rPr>
      </w:pPr>
      <w:hyperlink w:anchor="_Toc96594022" w:history="1">
        <w:r w:rsidR="009856E6" w:rsidRPr="00FA7DDB">
          <w:rPr>
            <w:rStyle w:val="Hyperlink"/>
          </w:rPr>
          <w:t>7.2.1</w:t>
        </w:r>
        <w:r w:rsidR="009856E6">
          <w:rPr>
            <w:rFonts w:asciiTheme="minorHAnsi" w:eastAsiaTheme="minorEastAsia" w:hAnsiTheme="minorHAnsi" w:cstheme="minorBidi"/>
            <w:sz w:val="22"/>
            <w:szCs w:val="22"/>
            <w:lang w:eastAsia="zh-CN"/>
          </w:rPr>
          <w:tab/>
        </w:r>
        <w:r w:rsidR="009856E6" w:rsidRPr="00FA7DDB">
          <w:rPr>
            <w:rStyle w:val="Hyperlink"/>
          </w:rPr>
          <w:t>Loading settings</w:t>
        </w:r>
        <w:r w:rsidR="009856E6">
          <w:rPr>
            <w:webHidden/>
          </w:rPr>
          <w:tab/>
        </w:r>
        <w:r w:rsidR="009856E6">
          <w:rPr>
            <w:webHidden/>
          </w:rPr>
          <w:fldChar w:fldCharType="begin"/>
        </w:r>
        <w:r w:rsidR="009856E6">
          <w:rPr>
            <w:webHidden/>
          </w:rPr>
          <w:instrText xml:space="preserve"> PAGEREF _Toc96594022 \h </w:instrText>
        </w:r>
        <w:r w:rsidR="009856E6">
          <w:rPr>
            <w:webHidden/>
          </w:rPr>
        </w:r>
        <w:r w:rsidR="009856E6">
          <w:rPr>
            <w:webHidden/>
          </w:rPr>
          <w:fldChar w:fldCharType="separate"/>
        </w:r>
        <w:r w:rsidR="009856E6">
          <w:rPr>
            <w:webHidden/>
          </w:rPr>
          <w:t>13</w:t>
        </w:r>
        <w:r w:rsidR="009856E6">
          <w:rPr>
            <w:webHidden/>
          </w:rPr>
          <w:fldChar w:fldCharType="end"/>
        </w:r>
      </w:hyperlink>
    </w:p>
    <w:p w14:paraId="1BBA4C1F" w14:textId="0CDFC019" w:rsidR="009856E6" w:rsidRDefault="00000000">
      <w:pPr>
        <w:pStyle w:val="TOC3"/>
        <w:rPr>
          <w:rFonts w:asciiTheme="minorHAnsi" w:eastAsiaTheme="minorEastAsia" w:hAnsiTheme="minorHAnsi" w:cstheme="minorBidi"/>
          <w:sz w:val="22"/>
          <w:szCs w:val="22"/>
          <w:lang w:eastAsia="zh-CN"/>
        </w:rPr>
      </w:pPr>
      <w:hyperlink w:anchor="_Toc96594023" w:history="1">
        <w:r w:rsidR="009856E6" w:rsidRPr="00FA7DDB">
          <w:rPr>
            <w:rStyle w:val="Hyperlink"/>
          </w:rPr>
          <w:t>7.2.2</w:t>
        </w:r>
        <w:r w:rsidR="009856E6">
          <w:rPr>
            <w:rFonts w:asciiTheme="minorHAnsi" w:eastAsiaTheme="minorEastAsia" w:hAnsiTheme="minorHAnsi" w:cstheme="minorBidi"/>
            <w:sz w:val="22"/>
            <w:szCs w:val="22"/>
            <w:lang w:eastAsia="zh-CN"/>
          </w:rPr>
          <w:tab/>
        </w:r>
        <w:r w:rsidR="009856E6" w:rsidRPr="00FA7DDB">
          <w:rPr>
            <w:rStyle w:val="Hyperlink"/>
          </w:rPr>
          <w:t>Creating a new settings file</w:t>
        </w:r>
        <w:r w:rsidR="009856E6">
          <w:rPr>
            <w:webHidden/>
          </w:rPr>
          <w:tab/>
        </w:r>
        <w:r w:rsidR="009856E6">
          <w:rPr>
            <w:webHidden/>
          </w:rPr>
          <w:fldChar w:fldCharType="begin"/>
        </w:r>
        <w:r w:rsidR="009856E6">
          <w:rPr>
            <w:webHidden/>
          </w:rPr>
          <w:instrText xml:space="preserve"> PAGEREF _Toc96594023 \h </w:instrText>
        </w:r>
        <w:r w:rsidR="009856E6">
          <w:rPr>
            <w:webHidden/>
          </w:rPr>
        </w:r>
        <w:r w:rsidR="009856E6">
          <w:rPr>
            <w:webHidden/>
          </w:rPr>
          <w:fldChar w:fldCharType="separate"/>
        </w:r>
        <w:r w:rsidR="009856E6">
          <w:rPr>
            <w:webHidden/>
          </w:rPr>
          <w:t>13</w:t>
        </w:r>
        <w:r w:rsidR="009856E6">
          <w:rPr>
            <w:webHidden/>
          </w:rPr>
          <w:fldChar w:fldCharType="end"/>
        </w:r>
      </w:hyperlink>
    </w:p>
    <w:p w14:paraId="5507066B" w14:textId="3B900682" w:rsidR="009856E6" w:rsidRDefault="00000000">
      <w:pPr>
        <w:pStyle w:val="TOC2"/>
        <w:rPr>
          <w:rFonts w:asciiTheme="minorHAnsi" w:eastAsiaTheme="minorEastAsia" w:hAnsiTheme="minorHAnsi" w:cstheme="minorBidi"/>
          <w:sz w:val="22"/>
          <w:szCs w:val="22"/>
          <w:lang w:eastAsia="zh-CN"/>
        </w:rPr>
      </w:pPr>
      <w:hyperlink w:anchor="_Toc96594024" w:history="1">
        <w:r w:rsidR="009856E6" w:rsidRPr="00FA7DDB">
          <w:rPr>
            <w:rStyle w:val="Hyperlink"/>
          </w:rPr>
          <w:t>7.3</w:t>
        </w:r>
        <w:r w:rsidR="009856E6">
          <w:rPr>
            <w:rFonts w:asciiTheme="minorHAnsi" w:eastAsiaTheme="minorEastAsia" w:hAnsiTheme="minorHAnsi" w:cstheme="minorBidi"/>
            <w:sz w:val="22"/>
            <w:szCs w:val="22"/>
            <w:lang w:eastAsia="zh-CN"/>
          </w:rPr>
          <w:tab/>
        </w:r>
        <w:r w:rsidR="009856E6" w:rsidRPr="00FA7DDB">
          <w:rPr>
            <w:rStyle w:val="Hyperlink"/>
          </w:rPr>
          <w:t>Image file</w:t>
        </w:r>
        <w:r w:rsidR="009856E6">
          <w:rPr>
            <w:webHidden/>
          </w:rPr>
          <w:tab/>
        </w:r>
        <w:r w:rsidR="009856E6">
          <w:rPr>
            <w:webHidden/>
          </w:rPr>
          <w:fldChar w:fldCharType="begin"/>
        </w:r>
        <w:r w:rsidR="009856E6">
          <w:rPr>
            <w:webHidden/>
          </w:rPr>
          <w:instrText xml:space="preserve"> PAGEREF _Toc96594024 \h </w:instrText>
        </w:r>
        <w:r w:rsidR="009856E6">
          <w:rPr>
            <w:webHidden/>
          </w:rPr>
        </w:r>
        <w:r w:rsidR="009856E6">
          <w:rPr>
            <w:webHidden/>
          </w:rPr>
          <w:fldChar w:fldCharType="separate"/>
        </w:r>
        <w:r w:rsidR="009856E6">
          <w:rPr>
            <w:webHidden/>
          </w:rPr>
          <w:t>14</w:t>
        </w:r>
        <w:r w:rsidR="009856E6">
          <w:rPr>
            <w:webHidden/>
          </w:rPr>
          <w:fldChar w:fldCharType="end"/>
        </w:r>
      </w:hyperlink>
    </w:p>
    <w:p w14:paraId="098E29D1" w14:textId="728D09AA" w:rsidR="009856E6" w:rsidRDefault="00000000">
      <w:pPr>
        <w:pStyle w:val="TOC3"/>
        <w:rPr>
          <w:rFonts w:asciiTheme="minorHAnsi" w:eastAsiaTheme="minorEastAsia" w:hAnsiTheme="minorHAnsi" w:cstheme="minorBidi"/>
          <w:sz w:val="22"/>
          <w:szCs w:val="22"/>
          <w:lang w:eastAsia="zh-CN"/>
        </w:rPr>
      </w:pPr>
      <w:hyperlink w:anchor="_Toc96594025" w:history="1">
        <w:r w:rsidR="009856E6" w:rsidRPr="00FA7DDB">
          <w:rPr>
            <w:rStyle w:val="Hyperlink"/>
          </w:rPr>
          <w:t>7.3.1</w:t>
        </w:r>
        <w:r w:rsidR="009856E6">
          <w:rPr>
            <w:rFonts w:asciiTheme="minorHAnsi" w:eastAsiaTheme="minorEastAsia" w:hAnsiTheme="minorHAnsi" w:cstheme="minorBidi"/>
            <w:sz w:val="22"/>
            <w:szCs w:val="22"/>
            <w:lang w:eastAsia="zh-CN"/>
          </w:rPr>
          <w:tab/>
        </w:r>
        <w:r w:rsidR="009856E6" w:rsidRPr="00FA7DDB">
          <w:rPr>
            <w:rStyle w:val="Hyperlink"/>
          </w:rPr>
          <w:t>S32DS</w:t>
        </w:r>
        <w:r w:rsidR="009856E6">
          <w:rPr>
            <w:webHidden/>
          </w:rPr>
          <w:tab/>
        </w:r>
        <w:r w:rsidR="009856E6">
          <w:rPr>
            <w:webHidden/>
          </w:rPr>
          <w:fldChar w:fldCharType="begin"/>
        </w:r>
        <w:r w:rsidR="009856E6">
          <w:rPr>
            <w:webHidden/>
          </w:rPr>
          <w:instrText xml:space="preserve"> PAGEREF _Toc96594025 \h </w:instrText>
        </w:r>
        <w:r w:rsidR="009856E6">
          <w:rPr>
            <w:webHidden/>
          </w:rPr>
        </w:r>
        <w:r w:rsidR="009856E6">
          <w:rPr>
            <w:webHidden/>
          </w:rPr>
          <w:fldChar w:fldCharType="separate"/>
        </w:r>
        <w:r w:rsidR="009856E6">
          <w:rPr>
            <w:webHidden/>
          </w:rPr>
          <w:t>14</w:t>
        </w:r>
        <w:r w:rsidR="009856E6">
          <w:rPr>
            <w:webHidden/>
          </w:rPr>
          <w:fldChar w:fldCharType="end"/>
        </w:r>
      </w:hyperlink>
    </w:p>
    <w:p w14:paraId="2DE6DC77" w14:textId="68CF6F6B" w:rsidR="009856E6" w:rsidRDefault="00000000">
      <w:pPr>
        <w:pStyle w:val="TOC4"/>
        <w:rPr>
          <w:rFonts w:asciiTheme="minorHAnsi" w:eastAsiaTheme="minorEastAsia" w:hAnsiTheme="minorHAnsi" w:cstheme="minorBidi"/>
          <w:sz w:val="22"/>
          <w:szCs w:val="22"/>
          <w:lang w:eastAsia="zh-CN"/>
        </w:rPr>
      </w:pPr>
      <w:hyperlink w:anchor="_Toc96594026" w:history="1">
        <w:r w:rsidR="009856E6" w:rsidRPr="00FA7DDB">
          <w:rPr>
            <w:rStyle w:val="Hyperlink"/>
          </w:rPr>
          <w:t>7.3.1.1</w:t>
        </w:r>
        <w:r w:rsidR="009856E6">
          <w:rPr>
            <w:rFonts w:asciiTheme="minorHAnsi" w:eastAsiaTheme="minorEastAsia" w:hAnsiTheme="minorHAnsi" w:cstheme="minorBidi"/>
            <w:sz w:val="22"/>
            <w:szCs w:val="22"/>
            <w:lang w:eastAsia="zh-CN"/>
          </w:rPr>
          <w:tab/>
        </w:r>
        <w:r w:rsidR="009856E6" w:rsidRPr="00FA7DDB">
          <w:rPr>
            <w:rStyle w:val="Hyperlink"/>
          </w:rPr>
          <w:t>Building compactImage.exe</w:t>
        </w:r>
        <w:r w:rsidR="009856E6">
          <w:rPr>
            <w:webHidden/>
          </w:rPr>
          <w:tab/>
        </w:r>
        <w:r w:rsidR="009856E6">
          <w:rPr>
            <w:webHidden/>
          </w:rPr>
          <w:fldChar w:fldCharType="begin"/>
        </w:r>
        <w:r w:rsidR="009856E6">
          <w:rPr>
            <w:webHidden/>
          </w:rPr>
          <w:instrText xml:space="preserve"> PAGEREF _Toc96594026 \h </w:instrText>
        </w:r>
        <w:r w:rsidR="009856E6">
          <w:rPr>
            <w:webHidden/>
          </w:rPr>
        </w:r>
        <w:r w:rsidR="009856E6">
          <w:rPr>
            <w:webHidden/>
          </w:rPr>
          <w:fldChar w:fldCharType="separate"/>
        </w:r>
        <w:r w:rsidR="009856E6">
          <w:rPr>
            <w:webHidden/>
          </w:rPr>
          <w:t>14</w:t>
        </w:r>
        <w:r w:rsidR="009856E6">
          <w:rPr>
            <w:webHidden/>
          </w:rPr>
          <w:fldChar w:fldCharType="end"/>
        </w:r>
      </w:hyperlink>
    </w:p>
    <w:p w14:paraId="0CA49B26" w14:textId="4D38994E" w:rsidR="009856E6" w:rsidRDefault="00000000">
      <w:pPr>
        <w:pStyle w:val="TOC2"/>
        <w:rPr>
          <w:rFonts w:asciiTheme="minorHAnsi" w:eastAsiaTheme="minorEastAsia" w:hAnsiTheme="minorHAnsi" w:cstheme="minorBidi"/>
          <w:sz w:val="22"/>
          <w:szCs w:val="22"/>
          <w:lang w:eastAsia="zh-CN"/>
        </w:rPr>
      </w:pPr>
      <w:hyperlink w:anchor="_Toc96594027" w:history="1">
        <w:r w:rsidR="009856E6" w:rsidRPr="00FA7DDB">
          <w:rPr>
            <w:rStyle w:val="Hyperlink"/>
          </w:rPr>
          <w:t>7.4</w:t>
        </w:r>
        <w:r w:rsidR="009856E6">
          <w:rPr>
            <w:rFonts w:asciiTheme="minorHAnsi" w:eastAsiaTheme="minorEastAsia" w:hAnsiTheme="minorHAnsi" w:cstheme="minorBidi"/>
            <w:sz w:val="22"/>
            <w:szCs w:val="22"/>
            <w:lang w:eastAsia="zh-CN"/>
          </w:rPr>
          <w:tab/>
        </w:r>
        <w:r w:rsidR="009856E6" w:rsidRPr="00FA7DDB">
          <w:rPr>
            <w:rStyle w:val="Hyperlink"/>
          </w:rPr>
          <w:t>Upgrading from previous version</w:t>
        </w:r>
        <w:r w:rsidR="009856E6">
          <w:rPr>
            <w:webHidden/>
          </w:rPr>
          <w:tab/>
        </w:r>
        <w:r w:rsidR="009856E6">
          <w:rPr>
            <w:webHidden/>
          </w:rPr>
          <w:fldChar w:fldCharType="begin"/>
        </w:r>
        <w:r w:rsidR="009856E6">
          <w:rPr>
            <w:webHidden/>
          </w:rPr>
          <w:instrText xml:space="preserve"> PAGEREF _Toc96594027 \h </w:instrText>
        </w:r>
        <w:r w:rsidR="009856E6">
          <w:rPr>
            <w:webHidden/>
          </w:rPr>
        </w:r>
        <w:r w:rsidR="009856E6">
          <w:rPr>
            <w:webHidden/>
          </w:rPr>
          <w:fldChar w:fldCharType="separate"/>
        </w:r>
        <w:r w:rsidR="009856E6">
          <w:rPr>
            <w:webHidden/>
          </w:rPr>
          <w:t>14</w:t>
        </w:r>
        <w:r w:rsidR="009856E6">
          <w:rPr>
            <w:webHidden/>
          </w:rPr>
          <w:fldChar w:fldCharType="end"/>
        </w:r>
      </w:hyperlink>
    </w:p>
    <w:p w14:paraId="21E0B315" w14:textId="5A17DCB2" w:rsidR="009856E6" w:rsidRDefault="00000000">
      <w:pPr>
        <w:pStyle w:val="TOC2"/>
        <w:rPr>
          <w:rFonts w:asciiTheme="minorHAnsi" w:eastAsiaTheme="minorEastAsia" w:hAnsiTheme="minorHAnsi" w:cstheme="minorBidi"/>
          <w:sz w:val="22"/>
          <w:szCs w:val="22"/>
          <w:lang w:eastAsia="zh-CN"/>
        </w:rPr>
      </w:pPr>
      <w:hyperlink w:anchor="_Toc96594028" w:history="1">
        <w:r w:rsidR="009856E6" w:rsidRPr="00FA7DDB">
          <w:rPr>
            <w:rStyle w:val="Hyperlink"/>
          </w:rPr>
          <w:t>7.5</w:t>
        </w:r>
        <w:r w:rsidR="009856E6">
          <w:rPr>
            <w:rFonts w:asciiTheme="minorHAnsi" w:eastAsiaTheme="minorEastAsia" w:hAnsiTheme="minorHAnsi" w:cstheme="minorBidi"/>
            <w:sz w:val="22"/>
            <w:szCs w:val="22"/>
            <w:lang w:eastAsia="zh-CN"/>
          </w:rPr>
          <w:tab/>
        </w:r>
        <w:r w:rsidR="009856E6" w:rsidRPr="00FA7DDB">
          <w:rPr>
            <w:rStyle w:val="Hyperlink"/>
          </w:rPr>
          <w:t>NFC support</w:t>
        </w:r>
        <w:r w:rsidR="009856E6">
          <w:rPr>
            <w:webHidden/>
          </w:rPr>
          <w:tab/>
        </w:r>
        <w:r w:rsidR="009856E6">
          <w:rPr>
            <w:webHidden/>
          </w:rPr>
          <w:fldChar w:fldCharType="begin"/>
        </w:r>
        <w:r w:rsidR="009856E6">
          <w:rPr>
            <w:webHidden/>
          </w:rPr>
          <w:instrText xml:space="preserve"> PAGEREF _Toc96594028 \h </w:instrText>
        </w:r>
        <w:r w:rsidR="009856E6">
          <w:rPr>
            <w:webHidden/>
          </w:rPr>
        </w:r>
        <w:r w:rsidR="009856E6">
          <w:rPr>
            <w:webHidden/>
          </w:rPr>
          <w:fldChar w:fldCharType="separate"/>
        </w:r>
        <w:r w:rsidR="009856E6">
          <w:rPr>
            <w:webHidden/>
          </w:rPr>
          <w:t>15</w:t>
        </w:r>
        <w:r w:rsidR="009856E6">
          <w:rPr>
            <w:webHidden/>
          </w:rPr>
          <w:fldChar w:fldCharType="end"/>
        </w:r>
      </w:hyperlink>
    </w:p>
    <w:p w14:paraId="444301E6" w14:textId="55FF4FCB" w:rsidR="009856E6" w:rsidRDefault="00000000">
      <w:pPr>
        <w:pStyle w:val="TOC2"/>
        <w:rPr>
          <w:rFonts w:asciiTheme="minorHAnsi" w:eastAsiaTheme="minorEastAsia" w:hAnsiTheme="minorHAnsi" w:cstheme="minorBidi"/>
          <w:sz w:val="22"/>
          <w:szCs w:val="22"/>
          <w:lang w:eastAsia="zh-CN"/>
        </w:rPr>
      </w:pPr>
      <w:hyperlink w:anchor="_Toc96594029" w:history="1">
        <w:r w:rsidR="009856E6" w:rsidRPr="00FA7DDB">
          <w:rPr>
            <w:rStyle w:val="Hyperlink"/>
          </w:rPr>
          <w:t>7.6</w:t>
        </w:r>
        <w:r w:rsidR="009856E6">
          <w:rPr>
            <w:rFonts w:asciiTheme="minorHAnsi" w:eastAsiaTheme="minorEastAsia" w:hAnsiTheme="minorHAnsi" w:cstheme="minorBidi"/>
            <w:sz w:val="22"/>
            <w:szCs w:val="22"/>
            <w:lang w:eastAsia="zh-CN"/>
          </w:rPr>
          <w:tab/>
        </w:r>
        <w:r w:rsidR="009856E6" w:rsidRPr="00FA7DDB">
          <w:rPr>
            <w:rStyle w:val="Hyperlink"/>
          </w:rPr>
          <w:t>LED behavior</w:t>
        </w:r>
        <w:r w:rsidR="009856E6">
          <w:rPr>
            <w:webHidden/>
          </w:rPr>
          <w:tab/>
        </w:r>
        <w:r w:rsidR="009856E6">
          <w:rPr>
            <w:webHidden/>
          </w:rPr>
          <w:fldChar w:fldCharType="begin"/>
        </w:r>
        <w:r w:rsidR="009856E6">
          <w:rPr>
            <w:webHidden/>
          </w:rPr>
          <w:instrText xml:space="preserve"> PAGEREF _Toc96594029 \h </w:instrText>
        </w:r>
        <w:r w:rsidR="009856E6">
          <w:rPr>
            <w:webHidden/>
          </w:rPr>
        </w:r>
        <w:r w:rsidR="009856E6">
          <w:rPr>
            <w:webHidden/>
          </w:rPr>
          <w:fldChar w:fldCharType="separate"/>
        </w:r>
        <w:r w:rsidR="009856E6">
          <w:rPr>
            <w:webHidden/>
          </w:rPr>
          <w:t>16</w:t>
        </w:r>
        <w:r w:rsidR="009856E6">
          <w:rPr>
            <w:webHidden/>
          </w:rPr>
          <w:fldChar w:fldCharType="end"/>
        </w:r>
      </w:hyperlink>
    </w:p>
    <w:p w14:paraId="59ACA327" w14:textId="702822BE" w:rsidR="009856E6" w:rsidRDefault="00000000">
      <w:pPr>
        <w:pStyle w:val="TOC3"/>
        <w:rPr>
          <w:rFonts w:asciiTheme="minorHAnsi" w:eastAsiaTheme="minorEastAsia" w:hAnsiTheme="minorHAnsi" w:cstheme="minorBidi"/>
          <w:sz w:val="22"/>
          <w:szCs w:val="22"/>
          <w:lang w:eastAsia="zh-CN"/>
        </w:rPr>
      </w:pPr>
      <w:hyperlink w:anchor="_Toc96594030" w:history="1">
        <w:r w:rsidR="009856E6" w:rsidRPr="00FA7DDB">
          <w:rPr>
            <w:rStyle w:val="Hyperlink"/>
          </w:rPr>
          <w:t>7.6.1</w:t>
        </w:r>
        <w:r w:rsidR="009856E6">
          <w:rPr>
            <w:rFonts w:asciiTheme="minorHAnsi" w:eastAsiaTheme="minorEastAsia" w:hAnsiTheme="minorHAnsi" w:cstheme="minorBidi"/>
            <w:sz w:val="22"/>
            <w:szCs w:val="22"/>
            <w:lang w:eastAsia="zh-CN"/>
          </w:rPr>
          <w:tab/>
        </w:r>
        <w:r w:rsidR="009856E6" w:rsidRPr="00FA7DDB">
          <w:rPr>
            <w:rStyle w:val="Hyperlink"/>
          </w:rPr>
          <w:t>Hardware defined LEDs</w:t>
        </w:r>
        <w:r w:rsidR="009856E6">
          <w:rPr>
            <w:webHidden/>
          </w:rPr>
          <w:tab/>
        </w:r>
        <w:r w:rsidR="009856E6">
          <w:rPr>
            <w:webHidden/>
          </w:rPr>
          <w:fldChar w:fldCharType="begin"/>
        </w:r>
        <w:r w:rsidR="009856E6">
          <w:rPr>
            <w:webHidden/>
          </w:rPr>
          <w:instrText xml:space="preserve"> PAGEREF _Toc96594030 \h </w:instrText>
        </w:r>
        <w:r w:rsidR="009856E6">
          <w:rPr>
            <w:webHidden/>
          </w:rPr>
        </w:r>
        <w:r w:rsidR="009856E6">
          <w:rPr>
            <w:webHidden/>
          </w:rPr>
          <w:fldChar w:fldCharType="separate"/>
        </w:r>
        <w:r w:rsidR="009856E6">
          <w:rPr>
            <w:webHidden/>
          </w:rPr>
          <w:t>16</w:t>
        </w:r>
        <w:r w:rsidR="009856E6">
          <w:rPr>
            <w:webHidden/>
          </w:rPr>
          <w:fldChar w:fldCharType="end"/>
        </w:r>
      </w:hyperlink>
    </w:p>
    <w:p w14:paraId="4EFBFDC3" w14:textId="1EA26754" w:rsidR="009856E6" w:rsidRDefault="00000000">
      <w:pPr>
        <w:pStyle w:val="TOC3"/>
        <w:rPr>
          <w:rFonts w:asciiTheme="minorHAnsi" w:eastAsiaTheme="minorEastAsia" w:hAnsiTheme="minorHAnsi" w:cstheme="minorBidi"/>
          <w:sz w:val="22"/>
          <w:szCs w:val="22"/>
          <w:lang w:eastAsia="zh-CN"/>
        </w:rPr>
      </w:pPr>
      <w:hyperlink w:anchor="_Toc96594031" w:history="1">
        <w:r w:rsidR="009856E6" w:rsidRPr="00FA7DDB">
          <w:rPr>
            <w:rStyle w:val="Hyperlink"/>
            <w:lang w:val="nl-NL"/>
          </w:rPr>
          <w:t>7.6.2</w:t>
        </w:r>
        <w:r w:rsidR="009856E6">
          <w:rPr>
            <w:rFonts w:asciiTheme="minorHAnsi" w:eastAsiaTheme="minorEastAsia" w:hAnsiTheme="minorHAnsi" w:cstheme="minorBidi"/>
            <w:sz w:val="22"/>
            <w:szCs w:val="22"/>
            <w:lang w:eastAsia="zh-CN"/>
          </w:rPr>
          <w:tab/>
        </w:r>
        <w:r w:rsidR="009856E6" w:rsidRPr="00FA7DDB">
          <w:rPr>
            <w:rStyle w:val="Hyperlink"/>
            <w:lang w:val="nl-NL"/>
          </w:rPr>
          <w:t>Software defined LEDs</w:t>
        </w:r>
        <w:r w:rsidR="009856E6">
          <w:rPr>
            <w:webHidden/>
          </w:rPr>
          <w:tab/>
        </w:r>
        <w:r w:rsidR="009856E6">
          <w:rPr>
            <w:webHidden/>
          </w:rPr>
          <w:fldChar w:fldCharType="begin"/>
        </w:r>
        <w:r w:rsidR="009856E6">
          <w:rPr>
            <w:webHidden/>
          </w:rPr>
          <w:instrText xml:space="preserve"> PAGEREF _Toc96594031 \h </w:instrText>
        </w:r>
        <w:r w:rsidR="009856E6">
          <w:rPr>
            <w:webHidden/>
          </w:rPr>
        </w:r>
        <w:r w:rsidR="009856E6">
          <w:rPr>
            <w:webHidden/>
          </w:rPr>
          <w:fldChar w:fldCharType="separate"/>
        </w:r>
        <w:r w:rsidR="009856E6">
          <w:rPr>
            <w:webHidden/>
          </w:rPr>
          <w:t>17</w:t>
        </w:r>
        <w:r w:rsidR="009856E6">
          <w:rPr>
            <w:webHidden/>
          </w:rPr>
          <w:fldChar w:fldCharType="end"/>
        </w:r>
      </w:hyperlink>
    </w:p>
    <w:p w14:paraId="3442FF94" w14:textId="45D610C6" w:rsidR="009856E6" w:rsidRDefault="00000000">
      <w:pPr>
        <w:pStyle w:val="TOC1"/>
        <w:rPr>
          <w:rFonts w:asciiTheme="minorHAnsi" w:eastAsiaTheme="minorEastAsia" w:hAnsiTheme="minorHAnsi" w:cstheme="minorBidi"/>
          <w:b w:val="0"/>
          <w:sz w:val="22"/>
          <w:szCs w:val="22"/>
          <w:lang w:eastAsia="zh-CN"/>
        </w:rPr>
      </w:pPr>
      <w:hyperlink w:anchor="_Toc96594032" w:history="1">
        <w:r w:rsidR="009856E6" w:rsidRPr="00FA7DDB">
          <w:rPr>
            <w:rStyle w:val="Hyperlink"/>
          </w:rPr>
          <w:t>8.</w:t>
        </w:r>
        <w:r w:rsidR="009856E6">
          <w:rPr>
            <w:rFonts w:asciiTheme="minorHAnsi" w:eastAsiaTheme="minorEastAsia" w:hAnsiTheme="minorHAnsi" w:cstheme="minorBidi"/>
            <w:b w:val="0"/>
            <w:sz w:val="22"/>
            <w:szCs w:val="22"/>
            <w:lang w:eastAsia="zh-CN"/>
          </w:rPr>
          <w:tab/>
        </w:r>
        <w:r w:rsidR="009856E6" w:rsidRPr="00FA7DDB">
          <w:rPr>
            <w:rStyle w:val="Hyperlink"/>
          </w:rPr>
          <w:t>Legal information</w:t>
        </w:r>
        <w:r w:rsidR="009856E6">
          <w:rPr>
            <w:webHidden/>
          </w:rPr>
          <w:tab/>
        </w:r>
        <w:r w:rsidR="009856E6">
          <w:rPr>
            <w:webHidden/>
          </w:rPr>
          <w:fldChar w:fldCharType="begin"/>
        </w:r>
        <w:r w:rsidR="009856E6">
          <w:rPr>
            <w:webHidden/>
          </w:rPr>
          <w:instrText xml:space="preserve"> PAGEREF _Toc96594032 \h </w:instrText>
        </w:r>
        <w:r w:rsidR="009856E6">
          <w:rPr>
            <w:webHidden/>
          </w:rPr>
        </w:r>
        <w:r w:rsidR="009856E6">
          <w:rPr>
            <w:webHidden/>
          </w:rPr>
          <w:fldChar w:fldCharType="separate"/>
        </w:r>
        <w:r w:rsidR="009856E6">
          <w:rPr>
            <w:webHidden/>
          </w:rPr>
          <w:t>18</w:t>
        </w:r>
        <w:r w:rsidR="009856E6">
          <w:rPr>
            <w:webHidden/>
          </w:rPr>
          <w:fldChar w:fldCharType="end"/>
        </w:r>
      </w:hyperlink>
    </w:p>
    <w:p w14:paraId="09538D29" w14:textId="0FD8B4F0" w:rsidR="009856E6" w:rsidRDefault="00000000">
      <w:pPr>
        <w:pStyle w:val="TOC2"/>
        <w:rPr>
          <w:rFonts w:asciiTheme="minorHAnsi" w:eastAsiaTheme="minorEastAsia" w:hAnsiTheme="minorHAnsi" w:cstheme="minorBidi"/>
          <w:sz w:val="22"/>
          <w:szCs w:val="22"/>
          <w:lang w:eastAsia="zh-CN"/>
        </w:rPr>
      </w:pPr>
      <w:hyperlink w:anchor="_Toc96594033" w:history="1">
        <w:r w:rsidR="009856E6" w:rsidRPr="00FA7DDB">
          <w:rPr>
            <w:rStyle w:val="Hyperlink"/>
          </w:rPr>
          <w:t>8.1</w:t>
        </w:r>
        <w:r w:rsidR="009856E6">
          <w:rPr>
            <w:rFonts w:asciiTheme="minorHAnsi" w:eastAsiaTheme="minorEastAsia" w:hAnsiTheme="minorHAnsi" w:cstheme="minorBidi"/>
            <w:sz w:val="22"/>
            <w:szCs w:val="22"/>
            <w:lang w:eastAsia="zh-CN"/>
          </w:rPr>
          <w:tab/>
        </w:r>
        <w:r w:rsidR="009856E6" w:rsidRPr="00FA7DDB">
          <w:rPr>
            <w:rStyle w:val="Hyperlink"/>
          </w:rPr>
          <w:t>Definitions</w:t>
        </w:r>
        <w:r w:rsidR="009856E6">
          <w:rPr>
            <w:webHidden/>
          </w:rPr>
          <w:tab/>
        </w:r>
        <w:r w:rsidR="009856E6">
          <w:rPr>
            <w:webHidden/>
          </w:rPr>
          <w:fldChar w:fldCharType="begin"/>
        </w:r>
        <w:r w:rsidR="009856E6">
          <w:rPr>
            <w:webHidden/>
          </w:rPr>
          <w:instrText xml:space="preserve"> PAGEREF _Toc96594033 \h </w:instrText>
        </w:r>
        <w:r w:rsidR="009856E6">
          <w:rPr>
            <w:webHidden/>
          </w:rPr>
        </w:r>
        <w:r w:rsidR="009856E6">
          <w:rPr>
            <w:webHidden/>
          </w:rPr>
          <w:fldChar w:fldCharType="separate"/>
        </w:r>
        <w:r w:rsidR="009856E6">
          <w:rPr>
            <w:webHidden/>
          </w:rPr>
          <w:t>18</w:t>
        </w:r>
        <w:r w:rsidR="009856E6">
          <w:rPr>
            <w:webHidden/>
          </w:rPr>
          <w:fldChar w:fldCharType="end"/>
        </w:r>
      </w:hyperlink>
    </w:p>
    <w:p w14:paraId="655B20CE" w14:textId="48DFBE37" w:rsidR="009856E6" w:rsidRDefault="00000000">
      <w:pPr>
        <w:pStyle w:val="TOC2"/>
        <w:rPr>
          <w:rFonts w:asciiTheme="minorHAnsi" w:eastAsiaTheme="minorEastAsia" w:hAnsiTheme="minorHAnsi" w:cstheme="minorBidi"/>
          <w:sz w:val="22"/>
          <w:szCs w:val="22"/>
          <w:lang w:eastAsia="zh-CN"/>
        </w:rPr>
      </w:pPr>
      <w:hyperlink w:anchor="_Toc96594034" w:history="1">
        <w:r w:rsidR="009856E6" w:rsidRPr="00FA7DDB">
          <w:rPr>
            <w:rStyle w:val="Hyperlink"/>
          </w:rPr>
          <w:t>8.2</w:t>
        </w:r>
        <w:r w:rsidR="009856E6">
          <w:rPr>
            <w:rFonts w:asciiTheme="minorHAnsi" w:eastAsiaTheme="minorEastAsia" w:hAnsiTheme="minorHAnsi" w:cstheme="minorBidi"/>
            <w:sz w:val="22"/>
            <w:szCs w:val="22"/>
            <w:lang w:eastAsia="zh-CN"/>
          </w:rPr>
          <w:tab/>
        </w:r>
        <w:r w:rsidR="009856E6" w:rsidRPr="00FA7DDB">
          <w:rPr>
            <w:rStyle w:val="Hyperlink"/>
          </w:rPr>
          <w:t>Disclaimers</w:t>
        </w:r>
        <w:r w:rsidR="009856E6">
          <w:rPr>
            <w:webHidden/>
          </w:rPr>
          <w:tab/>
        </w:r>
        <w:r w:rsidR="009856E6">
          <w:rPr>
            <w:webHidden/>
          </w:rPr>
          <w:fldChar w:fldCharType="begin"/>
        </w:r>
        <w:r w:rsidR="009856E6">
          <w:rPr>
            <w:webHidden/>
          </w:rPr>
          <w:instrText xml:space="preserve"> PAGEREF _Toc96594034 \h </w:instrText>
        </w:r>
        <w:r w:rsidR="009856E6">
          <w:rPr>
            <w:webHidden/>
          </w:rPr>
        </w:r>
        <w:r w:rsidR="009856E6">
          <w:rPr>
            <w:webHidden/>
          </w:rPr>
          <w:fldChar w:fldCharType="separate"/>
        </w:r>
        <w:r w:rsidR="009856E6">
          <w:rPr>
            <w:webHidden/>
          </w:rPr>
          <w:t>18</w:t>
        </w:r>
        <w:r w:rsidR="009856E6">
          <w:rPr>
            <w:webHidden/>
          </w:rPr>
          <w:fldChar w:fldCharType="end"/>
        </w:r>
      </w:hyperlink>
    </w:p>
    <w:p w14:paraId="7406608A" w14:textId="7372593F" w:rsidR="009856E6" w:rsidRDefault="00000000">
      <w:pPr>
        <w:pStyle w:val="TOC2"/>
        <w:rPr>
          <w:rFonts w:asciiTheme="minorHAnsi" w:eastAsiaTheme="minorEastAsia" w:hAnsiTheme="minorHAnsi" w:cstheme="minorBidi"/>
          <w:sz w:val="22"/>
          <w:szCs w:val="22"/>
          <w:lang w:eastAsia="zh-CN"/>
        </w:rPr>
      </w:pPr>
      <w:hyperlink w:anchor="_Toc96594035" w:history="1">
        <w:r w:rsidR="009856E6" w:rsidRPr="00FA7DDB">
          <w:rPr>
            <w:rStyle w:val="Hyperlink"/>
          </w:rPr>
          <w:t>8.3</w:t>
        </w:r>
        <w:r w:rsidR="009856E6">
          <w:rPr>
            <w:rFonts w:asciiTheme="minorHAnsi" w:eastAsiaTheme="minorEastAsia" w:hAnsiTheme="minorHAnsi" w:cstheme="minorBidi"/>
            <w:sz w:val="22"/>
            <w:szCs w:val="22"/>
            <w:lang w:eastAsia="zh-CN"/>
          </w:rPr>
          <w:tab/>
        </w:r>
        <w:r w:rsidR="009856E6" w:rsidRPr="00FA7DDB">
          <w:rPr>
            <w:rStyle w:val="Hyperlink"/>
          </w:rPr>
          <w:t>Licenses</w:t>
        </w:r>
        <w:r w:rsidR="009856E6">
          <w:rPr>
            <w:webHidden/>
          </w:rPr>
          <w:tab/>
        </w:r>
        <w:r w:rsidR="009856E6">
          <w:rPr>
            <w:webHidden/>
          </w:rPr>
          <w:fldChar w:fldCharType="begin"/>
        </w:r>
        <w:r w:rsidR="009856E6">
          <w:rPr>
            <w:webHidden/>
          </w:rPr>
          <w:instrText xml:space="preserve"> PAGEREF _Toc96594035 \h </w:instrText>
        </w:r>
        <w:r w:rsidR="009856E6">
          <w:rPr>
            <w:webHidden/>
          </w:rPr>
        </w:r>
        <w:r w:rsidR="009856E6">
          <w:rPr>
            <w:webHidden/>
          </w:rPr>
          <w:fldChar w:fldCharType="separate"/>
        </w:r>
        <w:r w:rsidR="009856E6">
          <w:rPr>
            <w:webHidden/>
          </w:rPr>
          <w:t>18</w:t>
        </w:r>
        <w:r w:rsidR="009856E6">
          <w:rPr>
            <w:webHidden/>
          </w:rPr>
          <w:fldChar w:fldCharType="end"/>
        </w:r>
      </w:hyperlink>
    </w:p>
    <w:p w14:paraId="33B288F1" w14:textId="68D23D25" w:rsidR="009856E6" w:rsidRDefault="00000000">
      <w:pPr>
        <w:pStyle w:val="TOC2"/>
        <w:rPr>
          <w:rFonts w:asciiTheme="minorHAnsi" w:eastAsiaTheme="minorEastAsia" w:hAnsiTheme="minorHAnsi" w:cstheme="minorBidi"/>
          <w:sz w:val="22"/>
          <w:szCs w:val="22"/>
          <w:lang w:eastAsia="zh-CN"/>
        </w:rPr>
      </w:pPr>
      <w:hyperlink w:anchor="_Toc96594036" w:history="1">
        <w:r w:rsidR="009856E6" w:rsidRPr="00FA7DDB">
          <w:rPr>
            <w:rStyle w:val="Hyperlink"/>
          </w:rPr>
          <w:t>8.4</w:t>
        </w:r>
        <w:r w:rsidR="009856E6">
          <w:rPr>
            <w:rFonts w:asciiTheme="minorHAnsi" w:eastAsiaTheme="minorEastAsia" w:hAnsiTheme="minorHAnsi" w:cstheme="minorBidi"/>
            <w:sz w:val="22"/>
            <w:szCs w:val="22"/>
            <w:lang w:eastAsia="zh-CN"/>
          </w:rPr>
          <w:tab/>
        </w:r>
        <w:r w:rsidR="009856E6" w:rsidRPr="00FA7DDB">
          <w:rPr>
            <w:rStyle w:val="Hyperlink"/>
          </w:rPr>
          <w:t>Patents</w:t>
        </w:r>
        <w:r w:rsidR="009856E6">
          <w:rPr>
            <w:webHidden/>
          </w:rPr>
          <w:tab/>
        </w:r>
        <w:r w:rsidR="009856E6">
          <w:rPr>
            <w:webHidden/>
          </w:rPr>
          <w:fldChar w:fldCharType="begin"/>
        </w:r>
        <w:r w:rsidR="009856E6">
          <w:rPr>
            <w:webHidden/>
          </w:rPr>
          <w:instrText xml:space="preserve"> PAGEREF _Toc96594036 \h </w:instrText>
        </w:r>
        <w:r w:rsidR="009856E6">
          <w:rPr>
            <w:webHidden/>
          </w:rPr>
        </w:r>
        <w:r w:rsidR="009856E6">
          <w:rPr>
            <w:webHidden/>
          </w:rPr>
          <w:fldChar w:fldCharType="separate"/>
        </w:r>
        <w:r w:rsidR="009856E6">
          <w:rPr>
            <w:webHidden/>
          </w:rPr>
          <w:t>18</w:t>
        </w:r>
        <w:r w:rsidR="009856E6">
          <w:rPr>
            <w:webHidden/>
          </w:rPr>
          <w:fldChar w:fldCharType="end"/>
        </w:r>
      </w:hyperlink>
    </w:p>
    <w:p w14:paraId="633C544C" w14:textId="372C73B7" w:rsidR="009856E6" w:rsidRDefault="00000000">
      <w:pPr>
        <w:pStyle w:val="TOC2"/>
        <w:rPr>
          <w:rFonts w:asciiTheme="minorHAnsi" w:eastAsiaTheme="minorEastAsia" w:hAnsiTheme="minorHAnsi" w:cstheme="minorBidi"/>
          <w:sz w:val="22"/>
          <w:szCs w:val="22"/>
          <w:lang w:eastAsia="zh-CN"/>
        </w:rPr>
      </w:pPr>
      <w:hyperlink w:anchor="_Toc96594037" w:history="1">
        <w:r w:rsidR="009856E6" w:rsidRPr="00FA7DDB">
          <w:rPr>
            <w:rStyle w:val="Hyperlink"/>
          </w:rPr>
          <w:t>8.5</w:t>
        </w:r>
        <w:r w:rsidR="009856E6">
          <w:rPr>
            <w:rFonts w:asciiTheme="minorHAnsi" w:eastAsiaTheme="minorEastAsia" w:hAnsiTheme="minorHAnsi" w:cstheme="minorBidi"/>
            <w:sz w:val="22"/>
            <w:szCs w:val="22"/>
            <w:lang w:eastAsia="zh-CN"/>
          </w:rPr>
          <w:tab/>
        </w:r>
        <w:r w:rsidR="009856E6" w:rsidRPr="00FA7DDB">
          <w:rPr>
            <w:rStyle w:val="Hyperlink"/>
          </w:rPr>
          <w:t>Trademarks</w:t>
        </w:r>
        <w:r w:rsidR="009856E6">
          <w:rPr>
            <w:webHidden/>
          </w:rPr>
          <w:tab/>
        </w:r>
        <w:r w:rsidR="009856E6">
          <w:rPr>
            <w:webHidden/>
          </w:rPr>
          <w:fldChar w:fldCharType="begin"/>
        </w:r>
        <w:r w:rsidR="009856E6">
          <w:rPr>
            <w:webHidden/>
          </w:rPr>
          <w:instrText xml:space="preserve"> PAGEREF _Toc96594037 \h </w:instrText>
        </w:r>
        <w:r w:rsidR="009856E6">
          <w:rPr>
            <w:webHidden/>
          </w:rPr>
        </w:r>
        <w:r w:rsidR="009856E6">
          <w:rPr>
            <w:webHidden/>
          </w:rPr>
          <w:fldChar w:fldCharType="separate"/>
        </w:r>
        <w:r w:rsidR="009856E6">
          <w:rPr>
            <w:webHidden/>
          </w:rPr>
          <w:t>18</w:t>
        </w:r>
        <w:r w:rsidR="009856E6">
          <w:rPr>
            <w:webHidden/>
          </w:rPr>
          <w:fldChar w:fldCharType="end"/>
        </w:r>
      </w:hyperlink>
    </w:p>
    <w:p w14:paraId="1C7AE425" w14:textId="20DE8A1F" w:rsidR="009856E6" w:rsidRDefault="00000000">
      <w:pPr>
        <w:pStyle w:val="TOC1"/>
        <w:rPr>
          <w:rFonts w:asciiTheme="minorHAnsi" w:eastAsiaTheme="minorEastAsia" w:hAnsiTheme="minorHAnsi" w:cstheme="minorBidi"/>
          <w:b w:val="0"/>
          <w:sz w:val="22"/>
          <w:szCs w:val="22"/>
          <w:lang w:eastAsia="zh-CN"/>
        </w:rPr>
      </w:pPr>
      <w:hyperlink w:anchor="_Toc96594038" w:history="1">
        <w:r w:rsidR="009856E6" w:rsidRPr="00FA7DDB">
          <w:rPr>
            <w:rStyle w:val="Hyperlink"/>
          </w:rPr>
          <w:t>9.</w:t>
        </w:r>
        <w:r w:rsidR="009856E6">
          <w:rPr>
            <w:rFonts w:asciiTheme="minorHAnsi" w:eastAsiaTheme="minorEastAsia" w:hAnsiTheme="minorHAnsi" w:cstheme="minorBidi"/>
            <w:b w:val="0"/>
            <w:sz w:val="22"/>
            <w:szCs w:val="22"/>
            <w:lang w:eastAsia="zh-CN"/>
          </w:rPr>
          <w:tab/>
        </w:r>
        <w:r w:rsidR="009856E6" w:rsidRPr="00FA7DDB">
          <w:rPr>
            <w:rStyle w:val="Hyperlink"/>
          </w:rPr>
          <w:t>Contents</w:t>
        </w:r>
        <w:r w:rsidR="009856E6">
          <w:rPr>
            <w:webHidden/>
          </w:rPr>
          <w:tab/>
        </w:r>
        <w:r w:rsidR="009856E6">
          <w:rPr>
            <w:webHidden/>
          </w:rPr>
          <w:fldChar w:fldCharType="begin"/>
        </w:r>
        <w:r w:rsidR="009856E6">
          <w:rPr>
            <w:webHidden/>
          </w:rPr>
          <w:instrText xml:space="preserve"> PAGEREF _Toc96594038 \h </w:instrText>
        </w:r>
        <w:r w:rsidR="009856E6">
          <w:rPr>
            <w:webHidden/>
          </w:rPr>
        </w:r>
        <w:r w:rsidR="009856E6">
          <w:rPr>
            <w:webHidden/>
          </w:rPr>
          <w:fldChar w:fldCharType="separate"/>
        </w:r>
        <w:r w:rsidR="009856E6">
          <w:rPr>
            <w:webHidden/>
          </w:rPr>
          <w:t>19</w:t>
        </w:r>
        <w:r w:rsidR="009856E6">
          <w:rPr>
            <w:webHidden/>
          </w:rPr>
          <w:fldChar w:fldCharType="end"/>
        </w:r>
      </w:hyperlink>
    </w:p>
    <w:p w14:paraId="47DCD994" w14:textId="318F0E93" w:rsidR="002073EB" w:rsidRDefault="007B6359" w:rsidP="000412D0">
      <w:pPr>
        <w:pStyle w:val="TOC1"/>
      </w:pPr>
      <w:r>
        <w:fldChar w:fldCharType="end"/>
      </w:r>
    </w:p>
    <w:sectPr w:rsidR="002073EB" w:rsidSect="000412D0">
      <w:headerReference w:type="even" r:id="rId39"/>
      <w:type w:val="continuous"/>
      <w:pgSz w:w="11900" w:h="15860" w:code="1"/>
      <w:pgMar w:top="1900" w:right="1000" w:bottom="2760" w:left="1000" w:header="0" w:footer="253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6CBB7" w14:textId="77777777" w:rsidR="00C814B1" w:rsidRDefault="00C814B1">
      <w:r>
        <w:separator/>
      </w:r>
    </w:p>
  </w:endnote>
  <w:endnote w:type="continuationSeparator" w:id="0">
    <w:p w14:paraId="2E21D8C0" w14:textId="77777777" w:rsidR="00C814B1" w:rsidRDefault="00C814B1">
      <w:r>
        <w:continuationSeparator/>
      </w:r>
    </w:p>
  </w:endnote>
  <w:endnote w:type="continuationNotice" w:id="1">
    <w:p w14:paraId="7F43A2EF" w14:textId="77777777" w:rsidR="00C814B1" w:rsidRDefault="00C814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BD83F" w14:textId="77777777" w:rsidR="00340BF1" w:rsidRDefault="00340BF1">
    <w:r>
      <w:rPr>
        <w:noProof/>
      </w:rPr>
      <w:drawing>
        <wp:anchor distT="0" distB="0" distL="114300" distR="114300" simplePos="0" relativeHeight="251658243" behindDoc="0" locked="0" layoutInCell="1" allowOverlap="1" wp14:anchorId="521DFBB3" wp14:editId="634DEEAC">
          <wp:simplePos x="0" y="0"/>
          <wp:positionH relativeFrom="page">
            <wp:posOffset>5114925</wp:posOffset>
          </wp:positionH>
          <wp:positionV relativeFrom="page">
            <wp:posOffset>8791575</wp:posOffset>
          </wp:positionV>
          <wp:extent cx="2165350" cy="1276350"/>
          <wp:effectExtent l="19050" t="0" r="6350" b="0"/>
          <wp:wrapTopAndBottom/>
          <wp:docPr id="4" name="Picture 4" descr="NXP_logo_RGB_200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NXP_logo_RGB_200_new"/>
                  <pic:cNvPicPr>
                    <a:picLocks noChangeAspect="1" noChangeArrowheads="1"/>
                  </pic:cNvPicPr>
                </pic:nvPicPr>
                <pic:blipFill>
                  <a:blip r:embed="rId1"/>
                  <a:srcRect l="291" r="291"/>
                  <a:stretch>
                    <a:fillRect/>
                  </a:stretch>
                </pic:blipFill>
                <pic:spPr bwMode="auto">
                  <a:xfrm>
                    <a:off x="0" y="0"/>
                    <a:ext cx="2165350" cy="127635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14921"/>
      <w:tblOverlap w:val="never"/>
      <w:tblW w:w="9900" w:type="dxa"/>
      <w:tblBorders>
        <w:insideH w:val="single" w:sz="2" w:space="0" w:color="005042"/>
      </w:tblBorders>
      <w:tblLayout w:type="fixed"/>
      <w:tblCellMar>
        <w:left w:w="0" w:type="dxa"/>
        <w:right w:w="0" w:type="dxa"/>
      </w:tblCellMar>
      <w:tblLook w:val="0000" w:firstRow="0" w:lastRow="0" w:firstColumn="0" w:lastColumn="0" w:noHBand="0" w:noVBand="0"/>
    </w:tblPr>
    <w:tblGrid>
      <w:gridCol w:w="3300"/>
      <w:gridCol w:w="3300"/>
      <w:gridCol w:w="3300"/>
    </w:tblGrid>
    <w:tr w:rsidR="00340BF1" w14:paraId="51B88109" w14:textId="77777777" w:rsidTr="006432D2">
      <w:trPr>
        <w:cantSplit/>
        <w:trHeight w:hRule="exact" w:val="140"/>
      </w:trPr>
      <w:tc>
        <w:tcPr>
          <w:tcW w:w="3300" w:type="dxa"/>
          <w:tcMar>
            <w:top w:w="20" w:type="dxa"/>
          </w:tcMar>
        </w:tcPr>
        <w:p w14:paraId="272B64C2" w14:textId="600FCE82" w:rsidR="00340BF1" w:rsidRDefault="00000000" w:rsidP="0079780C">
          <w:pPr>
            <w:pStyle w:val="zFooterTopLeft"/>
          </w:pPr>
          <w:fldSimple w:instr=" DOCPROPERTY &quot;Document identifier&quot;  \* MERGEFORMAT ">
            <w:r w:rsidR="006354B6">
              <w:t>Release Notes</w:t>
            </w:r>
          </w:fldSimple>
        </w:p>
      </w:tc>
      <w:tc>
        <w:tcPr>
          <w:tcW w:w="3300" w:type="dxa"/>
          <w:tcMar>
            <w:top w:w="20" w:type="dxa"/>
          </w:tcMar>
        </w:tcPr>
        <w:p w14:paraId="46C5409D" w14:textId="77777777" w:rsidR="00340BF1" w:rsidRDefault="00340BF1" w:rsidP="0079780C">
          <w:pPr>
            <w:pStyle w:val="zFooterTopCenter"/>
            <w:framePr w:wrap="auto" w:vAnchor="margin" w:yAlign="inline"/>
            <w:suppressOverlap w:val="0"/>
          </w:pPr>
          <w:r w:rsidRPr="009056A4">
            <w:t>All information provided in this document is subject to legal disclaimers.</w:t>
          </w:r>
        </w:p>
      </w:tc>
      <w:tc>
        <w:tcPr>
          <w:tcW w:w="3300" w:type="dxa"/>
          <w:tcMar>
            <w:top w:w="20" w:type="dxa"/>
          </w:tcMar>
        </w:tcPr>
        <w:p w14:paraId="184CB495" w14:textId="4A109320" w:rsidR="00340BF1" w:rsidRDefault="00340BF1" w:rsidP="0079780C">
          <w:pPr>
            <w:pStyle w:val="zFooterTopRight"/>
          </w:pPr>
          <w:r>
            <w:t xml:space="preserve">© NXP </w:t>
          </w:r>
          <w:r w:rsidRPr="009E63C6">
            <w:t xml:space="preserve">Semiconductors </w:t>
          </w:r>
          <w:r>
            <w:t xml:space="preserve">N.V. </w:t>
          </w:r>
          <w:fldSimple w:instr=" DOCPROPERTY &quot;Copyright date&quot;  \* MERGEFORMAT ">
            <w:r w:rsidR="006354B6">
              <w:t>202</w:t>
            </w:r>
            <w:r w:rsidR="00605C14">
              <w:t>3</w:t>
            </w:r>
          </w:fldSimple>
          <w:r>
            <w:t>. All rights reserved.</w:t>
          </w:r>
        </w:p>
      </w:tc>
    </w:tr>
    <w:tr w:rsidR="00340BF1" w14:paraId="3BC020C6" w14:textId="77777777" w:rsidTr="006432D2">
      <w:trPr>
        <w:cantSplit/>
        <w:trHeight w:val="280"/>
      </w:trPr>
      <w:tc>
        <w:tcPr>
          <w:tcW w:w="3300" w:type="dxa"/>
          <w:tcMar>
            <w:top w:w="80" w:type="dxa"/>
          </w:tcMar>
        </w:tcPr>
        <w:p w14:paraId="2E3B05FF" w14:textId="4609ED9B" w:rsidR="00340BF1" w:rsidRDefault="00000000" w:rsidP="0079780C">
          <w:pPr>
            <w:pStyle w:val="zFooterBottomLeft"/>
          </w:pPr>
          <w:fldSimple w:instr=" DOCPROPERTY &quot;Specification status&quot;  \* MERGEFORMAT ">
            <w:r w:rsidR="006354B6">
              <w:t>Release Notes</w:t>
            </w:r>
          </w:fldSimple>
        </w:p>
      </w:tc>
      <w:tc>
        <w:tcPr>
          <w:tcW w:w="3300" w:type="dxa"/>
          <w:tcMar>
            <w:top w:w="80" w:type="dxa"/>
          </w:tcMar>
        </w:tcPr>
        <w:p w14:paraId="2961C54E" w14:textId="2ECF3FD0" w:rsidR="00340BF1" w:rsidRDefault="00000000" w:rsidP="0079780C">
          <w:pPr>
            <w:pStyle w:val="zFooterBottomCenter"/>
          </w:pPr>
          <w:fldSimple w:instr=" DOCPROPERTY &quot;Revision&quot;  \* MERGEFORMAT ">
            <w:r w:rsidR="006354B6">
              <w:t>Rev. 0.1</w:t>
            </w:r>
          </w:fldSimple>
          <w:r w:rsidR="00340BF1">
            <w:t> — </w:t>
          </w:r>
          <w:fldSimple w:instr=" DOCPROPERTY &quot;Modification date&quot;  \* MERGEFORMAT ">
            <w:r w:rsidR="006354B6">
              <w:t xml:space="preserve">Feb </w:t>
            </w:r>
            <w:r w:rsidR="00605C14">
              <w:t>8</w:t>
            </w:r>
            <w:r w:rsidR="006354B6">
              <w:t>, 202</w:t>
            </w:r>
          </w:fldSimple>
          <w:r w:rsidR="00605C14">
            <w:t>3</w:t>
          </w:r>
        </w:p>
      </w:tc>
      <w:tc>
        <w:tcPr>
          <w:tcW w:w="3300" w:type="dxa"/>
          <w:tcMar>
            <w:top w:w="80" w:type="dxa"/>
          </w:tcMar>
        </w:tcPr>
        <w:p w14:paraId="26DB079F" w14:textId="77777777" w:rsidR="00340BF1" w:rsidRDefault="00340BF1" w:rsidP="0079780C">
          <w:pPr>
            <w:pStyle w:val="zFooterBottomRight"/>
          </w:pPr>
          <w:r>
            <w:fldChar w:fldCharType="begin"/>
          </w:r>
          <w:r>
            <w:instrText xml:space="preserve"> PAGE  \* MERGEFORMAT </w:instrText>
          </w:r>
          <w:r>
            <w:fldChar w:fldCharType="separate"/>
          </w:r>
          <w:r>
            <w:rPr>
              <w:noProof/>
            </w:rPr>
            <w:t>2</w:t>
          </w:r>
          <w:r>
            <w:rPr>
              <w:noProof/>
            </w:rPr>
            <w:fldChar w:fldCharType="end"/>
          </w:r>
          <w:r>
            <w:t> of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c>
    </w:tr>
  </w:tbl>
  <w:tbl>
    <w:tblPr>
      <w:tblpPr w:vertAnchor="page" w:horzAnchor="page" w:tblpX="1001" w:tblpY="13701"/>
      <w:tblOverlap w:val="never"/>
      <w:tblW w:w="9900" w:type="dxa"/>
      <w:tblLayout w:type="fixed"/>
      <w:tblCellMar>
        <w:left w:w="0" w:type="dxa"/>
        <w:right w:w="0" w:type="dxa"/>
      </w:tblCellMar>
      <w:tblLook w:val="0000" w:firstRow="0" w:lastRow="0" w:firstColumn="0" w:lastColumn="0" w:noHBand="0" w:noVBand="0"/>
    </w:tblPr>
    <w:tblGrid>
      <w:gridCol w:w="9900"/>
    </w:tblGrid>
    <w:tr w:rsidR="00340BF1" w14:paraId="73490620" w14:textId="77777777">
      <w:trPr>
        <w:cantSplit/>
        <w:trHeight w:hRule="exact" w:val="1000"/>
      </w:trPr>
      <w:tc>
        <w:tcPr>
          <w:tcW w:w="9900" w:type="dxa"/>
          <w:vAlign w:val="center"/>
        </w:tcPr>
        <w:p w14:paraId="54B626BE" w14:textId="77777777" w:rsidR="00340BF1" w:rsidRDefault="00340BF1">
          <w:pPr>
            <w:pStyle w:val="zFooterInfoTitle"/>
            <w:framePr w:wrap="auto" w:vAnchor="margin" w:hAnchor="text" w:xAlign="left" w:yAlign="inline"/>
            <w:suppressOverlap w:val="0"/>
          </w:pPr>
          <w:r>
            <w:t>Contact information</w:t>
          </w:r>
        </w:p>
        <w:p w14:paraId="6AF9268E" w14:textId="57C868C8" w:rsidR="00340BF1" w:rsidRDefault="00340BF1" w:rsidP="009E63C6">
          <w:pPr>
            <w:pStyle w:val="zFooterInfo"/>
          </w:pPr>
          <w:r>
            <w:t xml:space="preserve">For more information, please visit: </w:t>
          </w:r>
          <w:hyperlink r:id="rId1" w:history="1">
            <w:r>
              <w:rPr>
                <w:rStyle w:val="Hyperlink"/>
              </w:rPr>
              <w:t>http://www.nxp.com</w:t>
            </w:r>
          </w:hyperlink>
          <w:r>
            <w:t xml:space="preserve"> </w:t>
          </w:r>
        </w:p>
      </w:tc>
    </w:tr>
  </w:tbl>
  <w:p w14:paraId="537CF33C" w14:textId="77777777" w:rsidR="00340BF1" w:rsidRDefault="00340BF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14921"/>
      <w:tblOverlap w:val="never"/>
      <w:tblW w:w="9900" w:type="dxa"/>
      <w:tblBorders>
        <w:insideH w:val="single" w:sz="2" w:space="0" w:color="005042"/>
      </w:tblBorders>
      <w:tblLayout w:type="fixed"/>
      <w:tblCellMar>
        <w:left w:w="0" w:type="dxa"/>
        <w:right w:w="0" w:type="dxa"/>
      </w:tblCellMar>
      <w:tblLook w:val="0000" w:firstRow="0" w:lastRow="0" w:firstColumn="0" w:lastColumn="0" w:noHBand="0" w:noVBand="0"/>
    </w:tblPr>
    <w:tblGrid>
      <w:gridCol w:w="3300"/>
      <w:gridCol w:w="3300"/>
      <w:gridCol w:w="3300"/>
    </w:tblGrid>
    <w:tr w:rsidR="00340BF1" w14:paraId="45239989" w14:textId="77777777" w:rsidTr="008D2FBB">
      <w:trPr>
        <w:cantSplit/>
        <w:trHeight w:hRule="exact" w:val="140"/>
      </w:trPr>
      <w:tc>
        <w:tcPr>
          <w:tcW w:w="3300" w:type="dxa"/>
          <w:tcMar>
            <w:top w:w="20" w:type="dxa"/>
          </w:tcMar>
        </w:tcPr>
        <w:p w14:paraId="5E3E8C92" w14:textId="111B3DC3" w:rsidR="00340BF1" w:rsidRDefault="00000000" w:rsidP="0079780C">
          <w:pPr>
            <w:pStyle w:val="zFooterTopLeft"/>
          </w:pPr>
          <w:fldSimple w:instr=" DOCPROPERTY &quot;Document identifier&quot;  \* MERGEFORMAT ">
            <w:r w:rsidR="006354B6">
              <w:t>Release Notes</w:t>
            </w:r>
          </w:fldSimple>
        </w:p>
      </w:tc>
      <w:tc>
        <w:tcPr>
          <w:tcW w:w="3300" w:type="dxa"/>
          <w:tcMar>
            <w:top w:w="20" w:type="dxa"/>
          </w:tcMar>
        </w:tcPr>
        <w:p w14:paraId="20A39BAD" w14:textId="77777777" w:rsidR="00340BF1" w:rsidRDefault="00340BF1" w:rsidP="0079780C">
          <w:pPr>
            <w:pStyle w:val="zFooterTopCenter"/>
            <w:framePr w:wrap="auto" w:vAnchor="margin" w:yAlign="inline"/>
            <w:suppressOverlap w:val="0"/>
          </w:pPr>
          <w:r w:rsidRPr="009056A4">
            <w:t>All information provided in this document is subject to legal disclaimers.</w:t>
          </w:r>
        </w:p>
      </w:tc>
      <w:tc>
        <w:tcPr>
          <w:tcW w:w="3300" w:type="dxa"/>
          <w:tcMar>
            <w:top w:w="20" w:type="dxa"/>
          </w:tcMar>
        </w:tcPr>
        <w:p w14:paraId="3F97FF22" w14:textId="11651CF4" w:rsidR="00340BF1" w:rsidRDefault="00340BF1" w:rsidP="0079780C">
          <w:pPr>
            <w:pStyle w:val="zFooterTopRight"/>
          </w:pPr>
          <w:r>
            <w:t xml:space="preserve">© NXP </w:t>
          </w:r>
          <w:r w:rsidRPr="009E63C6">
            <w:t xml:space="preserve">Semiconductors </w:t>
          </w:r>
          <w:r>
            <w:t xml:space="preserve">N.V. </w:t>
          </w:r>
          <w:fldSimple w:instr=" DOCPROPERTY &quot;Copyright date&quot;  \* MERGEFORMAT ">
            <w:r w:rsidR="006354B6">
              <w:t>202</w:t>
            </w:r>
            <w:r w:rsidR="00605C14">
              <w:t>3</w:t>
            </w:r>
          </w:fldSimple>
          <w:r>
            <w:t>. All rights reserved.</w:t>
          </w:r>
        </w:p>
      </w:tc>
    </w:tr>
    <w:tr w:rsidR="00340BF1" w14:paraId="3A78B51B" w14:textId="77777777" w:rsidTr="008D2FBB">
      <w:trPr>
        <w:cantSplit/>
        <w:trHeight w:val="280"/>
      </w:trPr>
      <w:tc>
        <w:tcPr>
          <w:tcW w:w="3300" w:type="dxa"/>
          <w:tcMar>
            <w:top w:w="80" w:type="dxa"/>
          </w:tcMar>
        </w:tcPr>
        <w:p w14:paraId="01C602FA" w14:textId="6104B7EF" w:rsidR="00340BF1" w:rsidRDefault="00000000" w:rsidP="0079780C">
          <w:pPr>
            <w:pStyle w:val="zFooterBottomLeft"/>
          </w:pPr>
          <w:fldSimple w:instr=" DOCPROPERTY &quot;Specification status&quot;  \* MERGEFORMAT ">
            <w:r w:rsidR="006354B6">
              <w:t>Release Notes</w:t>
            </w:r>
          </w:fldSimple>
        </w:p>
      </w:tc>
      <w:tc>
        <w:tcPr>
          <w:tcW w:w="3300" w:type="dxa"/>
          <w:tcMar>
            <w:top w:w="80" w:type="dxa"/>
          </w:tcMar>
        </w:tcPr>
        <w:p w14:paraId="246CDB02" w14:textId="4144BB2E" w:rsidR="00340BF1" w:rsidRDefault="00000000" w:rsidP="0079780C">
          <w:pPr>
            <w:pStyle w:val="zFooterBottomCenter"/>
          </w:pPr>
          <w:fldSimple w:instr=" DOCPROPERTY &quot;Revision&quot;  \* MERGEFORMAT ">
            <w:r w:rsidR="006354B6">
              <w:t>Rev. 0.1</w:t>
            </w:r>
          </w:fldSimple>
          <w:r w:rsidR="00340BF1">
            <w:t> — </w:t>
          </w:r>
          <w:fldSimple w:instr=" DOCPROPERTY &quot;Modification date&quot;  \* MERGEFORMAT ">
            <w:r w:rsidR="006354B6">
              <w:t xml:space="preserve">Feb </w:t>
            </w:r>
            <w:r w:rsidR="00605C14">
              <w:t>8</w:t>
            </w:r>
            <w:r w:rsidR="006354B6">
              <w:t>, 202</w:t>
            </w:r>
            <w:r w:rsidR="00605C14">
              <w:t>3</w:t>
            </w:r>
          </w:fldSimple>
        </w:p>
      </w:tc>
      <w:tc>
        <w:tcPr>
          <w:tcW w:w="3300" w:type="dxa"/>
          <w:tcMar>
            <w:top w:w="80" w:type="dxa"/>
          </w:tcMar>
        </w:tcPr>
        <w:p w14:paraId="7F1A9951" w14:textId="77777777" w:rsidR="00340BF1" w:rsidRDefault="00340BF1" w:rsidP="0079780C">
          <w:pPr>
            <w:pStyle w:val="zFooterBottomRight"/>
          </w:pPr>
          <w:r>
            <w:fldChar w:fldCharType="begin"/>
          </w:r>
          <w:r>
            <w:instrText xml:space="preserve"> PAGE  \* MERGEFORMAT </w:instrText>
          </w:r>
          <w:r>
            <w:fldChar w:fldCharType="separate"/>
          </w:r>
          <w:r>
            <w:rPr>
              <w:noProof/>
            </w:rPr>
            <w:t>6</w:t>
          </w:r>
          <w:r>
            <w:rPr>
              <w:noProof/>
            </w:rPr>
            <w:fldChar w:fldCharType="end"/>
          </w:r>
          <w:r>
            <w:t> of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c>
    </w:tr>
  </w:tbl>
  <w:p w14:paraId="43C8B03D" w14:textId="7ECC6F45" w:rsidR="00340BF1" w:rsidRDefault="00340BF1" w:rsidP="002F33A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14921"/>
      <w:tblOverlap w:val="never"/>
      <w:tblW w:w="0" w:type="auto"/>
      <w:tblBorders>
        <w:insideH w:val="single" w:sz="2" w:space="0" w:color="005042"/>
      </w:tblBorders>
      <w:tblLayout w:type="fixed"/>
      <w:tblCellMar>
        <w:left w:w="0" w:type="dxa"/>
        <w:right w:w="0" w:type="dxa"/>
      </w:tblCellMar>
      <w:tblLook w:val="0000" w:firstRow="0" w:lastRow="0" w:firstColumn="0" w:lastColumn="0" w:noHBand="0" w:noVBand="0"/>
    </w:tblPr>
    <w:tblGrid>
      <w:gridCol w:w="3300"/>
      <w:gridCol w:w="3300"/>
      <w:gridCol w:w="3300"/>
    </w:tblGrid>
    <w:tr w:rsidR="00340BF1" w14:paraId="1EBD8C12" w14:textId="77777777" w:rsidTr="008D2FBB">
      <w:trPr>
        <w:cantSplit/>
        <w:trHeight w:hRule="exact" w:val="140"/>
      </w:trPr>
      <w:tc>
        <w:tcPr>
          <w:tcW w:w="3300" w:type="dxa"/>
          <w:tcMar>
            <w:top w:w="20" w:type="dxa"/>
          </w:tcMar>
        </w:tcPr>
        <w:p w14:paraId="5259E314" w14:textId="243F459B" w:rsidR="00340BF1" w:rsidRDefault="00000000" w:rsidP="0079780C">
          <w:pPr>
            <w:pStyle w:val="zFooterTopLeft"/>
          </w:pPr>
          <w:fldSimple w:instr=" DOCPROPERTY &quot;Document identifier&quot;  \* MERGEFORMAT ">
            <w:r w:rsidR="006354B6">
              <w:t>Release Notes</w:t>
            </w:r>
          </w:fldSimple>
        </w:p>
      </w:tc>
      <w:tc>
        <w:tcPr>
          <w:tcW w:w="3300" w:type="dxa"/>
          <w:tcMar>
            <w:top w:w="20" w:type="dxa"/>
          </w:tcMar>
        </w:tcPr>
        <w:p w14:paraId="5D69629C" w14:textId="77777777" w:rsidR="00340BF1" w:rsidRDefault="00340BF1" w:rsidP="0079780C">
          <w:pPr>
            <w:pStyle w:val="zFooterTopCenter"/>
            <w:framePr w:wrap="auto" w:vAnchor="margin" w:yAlign="inline"/>
            <w:suppressOverlap w:val="0"/>
          </w:pPr>
          <w:r w:rsidRPr="009056A4">
            <w:t>All information provided in this document is subject to legal disclaimers.</w:t>
          </w:r>
        </w:p>
      </w:tc>
      <w:tc>
        <w:tcPr>
          <w:tcW w:w="3300" w:type="dxa"/>
          <w:tcMar>
            <w:top w:w="20" w:type="dxa"/>
          </w:tcMar>
        </w:tcPr>
        <w:p w14:paraId="2EF8ED8A" w14:textId="0B928ED4" w:rsidR="00340BF1" w:rsidRDefault="00340BF1" w:rsidP="0079780C">
          <w:pPr>
            <w:pStyle w:val="zFooterTopRight"/>
          </w:pPr>
          <w:r>
            <w:t xml:space="preserve">© NXP </w:t>
          </w:r>
          <w:r w:rsidRPr="009E63C6">
            <w:t xml:space="preserve">Semiconductors </w:t>
          </w:r>
          <w:r>
            <w:t xml:space="preserve">N.V. </w:t>
          </w:r>
          <w:fldSimple w:instr=" DOCPROPERTY &quot;Copyright date&quot;  \* MERGEFORMAT ">
            <w:r w:rsidR="006354B6">
              <w:t>202</w:t>
            </w:r>
            <w:r w:rsidR="00733FB3">
              <w:t>3</w:t>
            </w:r>
          </w:fldSimple>
          <w:r>
            <w:t>. All rights reserved.</w:t>
          </w:r>
        </w:p>
      </w:tc>
    </w:tr>
    <w:tr w:rsidR="00340BF1" w14:paraId="3F3E3109" w14:textId="77777777" w:rsidTr="008D2FBB">
      <w:trPr>
        <w:cantSplit/>
        <w:trHeight w:val="280"/>
      </w:trPr>
      <w:tc>
        <w:tcPr>
          <w:tcW w:w="3300" w:type="dxa"/>
          <w:tcMar>
            <w:top w:w="80" w:type="dxa"/>
          </w:tcMar>
        </w:tcPr>
        <w:p w14:paraId="68B34635" w14:textId="237F46A8" w:rsidR="00340BF1" w:rsidRDefault="00000000" w:rsidP="0079780C">
          <w:pPr>
            <w:pStyle w:val="zFooterBottomLeft"/>
          </w:pPr>
          <w:fldSimple w:instr=" DOCPROPERTY &quot;Specification status&quot;  \* MERGEFORMAT ">
            <w:r w:rsidR="006354B6">
              <w:t>Release Notes</w:t>
            </w:r>
          </w:fldSimple>
        </w:p>
      </w:tc>
      <w:tc>
        <w:tcPr>
          <w:tcW w:w="3300" w:type="dxa"/>
          <w:tcMar>
            <w:top w:w="80" w:type="dxa"/>
          </w:tcMar>
        </w:tcPr>
        <w:p w14:paraId="40995DE2" w14:textId="40855EC5" w:rsidR="00340BF1" w:rsidRDefault="00000000" w:rsidP="0079780C">
          <w:pPr>
            <w:pStyle w:val="zFooterBottomCenter"/>
          </w:pPr>
          <w:fldSimple w:instr=" DOCPROPERTY &quot;Revision&quot;  \* MERGEFORMAT ">
            <w:r w:rsidR="006354B6">
              <w:t>Rev. 0.1</w:t>
            </w:r>
          </w:fldSimple>
          <w:r w:rsidR="00340BF1">
            <w:t> — </w:t>
          </w:r>
          <w:fldSimple w:instr=" DOCPROPERTY &quot;Modification date&quot;  \* MERGEFORMAT ">
            <w:r w:rsidR="006354B6">
              <w:t xml:space="preserve">Feb </w:t>
            </w:r>
            <w:r w:rsidR="007829BA">
              <w:t>8</w:t>
            </w:r>
            <w:r w:rsidR="006354B6">
              <w:t>, 202</w:t>
            </w:r>
            <w:r w:rsidR="007829BA">
              <w:t>3</w:t>
            </w:r>
          </w:fldSimple>
        </w:p>
      </w:tc>
      <w:tc>
        <w:tcPr>
          <w:tcW w:w="3300" w:type="dxa"/>
          <w:tcMar>
            <w:top w:w="80" w:type="dxa"/>
          </w:tcMar>
        </w:tcPr>
        <w:p w14:paraId="56B37FE4" w14:textId="77777777" w:rsidR="00340BF1" w:rsidRDefault="00340BF1" w:rsidP="0079780C">
          <w:pPr>
            <w:pStyle w:val="zFooterBottomRight"/>
          </w:pPr>
          <w:r>
            <w:fldChar w:fldCharType="begin"/>
          </w:r>
          <w:r>
            <w:instrText xml:space="preserve"> PAGE  \* MERGEFORMAT </w:instrText>
          </w:r>
          <w:r>
            <w:fldChar w:fldCharType="separate"/>
          </w:r>
          <w:r>
            <w:rPr>
              <w:noProof/>
            </w:rPr>
            <w:t>7</w:t>
          </w:r>
          <w:r>
            <w:rPr>
              <w:noProof/>
            </w:rPr>
            <w:fldChar w:fldCharType="end"/>
          </w:r>
          <w:r>
            <w:t> of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c>
    </w:tr>
  </w:tbl>
  <w:p w14:paraId="4FEBECA0" w14:textId="77777777" w:rsidR="00340BF1" w:rsidRDefault="00340BF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14921"/>
      <w:tblOverlap w:val="never"/>
      <w:tblW w:w="0" w:type="auto"/>
      <w:tblBorders>
        <w:insideH w:val="single" w:sz="2" w:space="0" w:color="4B186E"/>
      </w:tblBorders>
      <w:tblLayout w:type="fixed"/>
      <w:tblCellMar>
        <w:left w:w="0" w:type="dxa"/>
        <w:right w:w="0" w:type="dxa"/>
      </w:tblCellMar>
      <w:tblLook w:val="0000" w:firstRow="0" w:lastRow="0" w:firstColumn="0" w:lastColumn="0" w:noHBand="0" w:noVBand="0"/>
    </w:tblPr>
    <w:tblGrid>
      <w:gridCol w:w="3300"/>
      <w:gridCol w:w="3300"/>
      <w:gridCol w:w="3300"/>
    </w:tblGrid>
    <w:tr w:rsidR="00340BF1" w14:paraId="78249AF6" w14:textId="77777777">
      <w:trPr>
        <w:cantSplit/>
        <w:trHeight w:hRule="exact" w:val="120"/>
      </w:trPr>
      <w:tc>
        <w:tcPr>
          <w:tcW w:w="3300" w:type="dxa"/>
          <w:tcBorders>
            <w:top w:val="nil"/>
            <w:bottom w:val="single" w:sz="2" w:space="0" w:color="992C96"/>
          </w:tcBorders>
        </w:tcPr>
        <w:p w14:paraId="2BE66E7F" w14:textId="05E9A62D" w:rsidR="00340BF1" w:rsidRDefault="00000000">
          <w:pPr>
            <w:pStyle w:val="zFooterTopLeft"/>
          </w:pPr>
          <w:fldSimple w:instr=" DOCPROPERTY &quot;Document identifier&quot;  \* MERGEFORMAT ">
            <w:r w:rsidR="00340BF1">
              <w:t>Release Notes</w:t>
            </w:r>
          </w:fldSimple>
        </w:p>
      </w:tc>
      <w:tc>
        <w:tcPr>
          <w:tcW w:w="3300" w:type="dxa"/>
          <w:tcBorders>
            <w:top w:val="nil"/>
            <w:bottom w:val="single" w:sz="2" w:space="0" w:color="992C96"/>
          </w:tcBorders>
        </w:tcPr>
        <w:p w14:paraId="4229C17F" w14:textId="77777777" w:rsidR="00340BF1" w:rsidRDefault="00340BF1"/>
      </w:tc>
      <w:tc>
        <w:tcPr>
          <w:tcW w:w="3300" w:type="dxa"/>
          <w:tcBorders>
            <w:top w:val="nil"/>
            <w:bottom w:val="single" w:sz="2" w:space="0" w:color="992C96"/>
          </w:tcBorders>
        </w:tcPr>
        <w:p w14:paraId="56F10A4A" w14:textId="522931A4" w:rsidR="00340BF1" w:rsidRDefault="00340BF1">
          <w:pPr>
            <w:pStyle w:val="zFooterTopRight"/>
          </w:pPr>
          <w:r>
            <w:t xml:space="preserve">© NXP Semiconductors </w:t>
          </w:r>
          <w:fldSimple w:instr=" DOCPROPERTY &quot;Copyright date&quot;  \* MERGEFORMAT ">
            <w:r>
              <w:t>2020</w:t>
            </w:r>
          </w:fldSimple>
          <w:r>
            <w:t>. All rights reserved.</w:t>
          </w:r>
        </w:p>
      </w:tc>
    </w:tr>
    <w:tr w:rsidR="00340BF1" w14:paraId="51F51152" w14:textId="77777777">
      <w:trPr>
        <w:cantSplit/>
        <w:trHeight w:hRule="exact" w:val="280"/>
      </w:trPr>
      <w:tc>
        <w:tcPr>
          <w:tcW w:w="3300" w:type="dxa"/>
          <w:tcBorders>
            <w:top w:val="single" w:sz="2" w:space="0" w:color="992C96"/>
          </w:tcBorders>
          <w:vAlign w:val="bottom"/>
        </w:tcPr>
        <w:p w14:paraId="2F59C6A8" w14:textId="03D1C53B" w:rsidR="00340BF1" w:rsidRDefault="00000000">
          <w:pPr>
            <w:pStyle w:val="zFooterBottomLeft"/>
          </w:pPr>
          <w:fldSimple w:instr=" DOCPROPERTY &quot;Specification status&quot;  \* MERGEFORMAT ">
            <w:r w:rsidR="00340BF1">
              <w:t>Release Notes</w:t>
            </w:r>
          </w:fldSimple>
        </w:p>
      </w:tc>
      <w:tc>
        <w:tcPr>
          <w:tcW w:w="3300" w:type="dxa"/>
          <w:tcBorders>
            <w:top w:val="single" w:sz="2" w:space="0" w:color="992C96"/>
          </w:tcBorders>
          <w:vAlign w:val="bottom"/>
        </w:tcPr>
        <w:p w14:paraId="2226D51A" w14:textId="715C11B2" w:rsidR="00340BF1" w:rsidRDefault="00000000">
          <w:pPr>
            <w:pStyle w:val="zFooterBottomCenter"/>
          </w:pPr>
          <w:fldSimple w:instr=" DOCPROPERTY &quot;Revision&quot;  \* MERGEFORMAT ">
            <w:r w:rsidR="00340BF1">
              <w:t>Rev. 2.3</w:t>
            </w:r>
          </w:fldSimple>
          <w:r w:rsidR="00340BF1">
            <w:t> — </w:t>
          </w:r>
          <w:fldSimple w:instr=" DOCPROPERTY &quot;Modification date&quot;  \* MERGEFORMAT ">
            <w:r w:rsidR="00340BF1">
              <w:t>19 June 2020</w:t>
            </w:r>
          </w:fldSimple>
        </w:p>
      </w:tc>
      <w:tc>
        <w:tcPr>
          <w:tcW w:w="3300" w:type="dxa"/>
          <w:tcBorders>
            <w:top w:val="single" w:sz="2" w:space="0" w:color="992C96"/>
          </w:tcBorders>
          <w:vAlign w:val="bottom"/>
        </w:tcPr>
        <w:p w14:paraId="46CA1785" w14:textId="77777777" w:rsidR="00340BF1" w:rsidRDefault="00340BF1">
          <w:pPr>
            <w:pStyle w:val="zFooterBottomRight"/>
          </w:pPr>
          <w:r>
            <w:fldChar w:fldCharType="begin"/>
          </w:r>
          <w:r>
            <w:instrText xml:space="preserve"> PAGE  \* MERGEFORMAT </w:instrText>
          </w:r>
          <w:r>
            <w:fldChar w:fldCharType="separate"/>
          </w:r>
          <w:r>
            <w:rPr>
              <w:noProof/>
            </w:rPr>
            <w:t>6</w:t>
          </w:r>
          <w:r>
            <w:rPr>
              <w:noProof/>
            </w:rPr>
            <w:fldChar w:fldCharType="end"/>
          </w:r>
          <w:r>
            <w:t> of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c>
    </w:tr>
  </w:tbl>
  <w:p w14:paraId="41A665FC" w14:textId="77777777" w:rsidR="00340BF1" w:rsidRDefault="00340BF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topFromText="20" w:vertAnchor="page" w:horzAnchor="page" w:tblpX="1001" w:tblpY="14921"/>
      <w:tblOverlap w:val="never"/>
      <w:tblW w:w="9900" w:type="dxa"/>
      <w:tblBorders>
        <w:insideH w:val="single" w:sz="2" w:space="0" w:color="005042"/>
      </w:tblBorders>
      <w:tblLayout w:type="fixed"/>
      <w:tblCellMar>
        <w:left w:w="0" w:type="dxa"/>
        <w:right w:w="0" w:type="dxa"/>
      </w:tblCellMar>
      <w:tblLook w:val="01E0" w:firstRow="1" w:lastRow="1" w:firstColumn="1" w:lastColumn="1" w:noHBand="0" w:noVBand="0"/>
    </w:tblPr>
    <w:tblGrid>
      <w:gridCol w:w="3300"/>
      <w:gridCol w:w="3300"/>
      <w:gridCol w:w="3300"/>
    </w:tblGrid>
    <w:tr w:rsidR="00340BF1" w14:paraId="27BE1B45" w14:textId="77777777" w:rsidTr="004D5469">
      <w:trPr>
        <w:cantSplit/>
        <w:trHeight w:hRule="exact" w:val="140"/>
      </w:trPr>
      <w:tc>
        <w:tcPr>
          <w:tcW w:w="3300" w:type="dxa"/>
          <w:shd w:val="clear" w:color="auto" w:fill="auto"/>
          <w:tcMar>
            <w:top w:w="20" w:type="dxa"/>
          </w:tcMar>
        </w:tcPr>
        <w:p w14:paraId="54C34583" w14:textId="29C7E6E8" w:rsidR="00340BF1" w:rsidRDefault="00000000" w:rsidP="0079780C">
          <w:pPr>
            <w:pStyle w:val="zFooterTopLeft"/>
          </w:pPr>
          <w:fldSimple w:instr=" DOCPROPERTY &quot;Document identifier&quot;  \* MERGEFORMAT ">
            <w:r w:rsidR="00340BF1">
              <w:t>Release Notes</w:t>
            </w:r>
          </w:fldSimple>
        </w:p>
      </w:tc>
      <w:tc>
        <w:tcPr>
          <w:tcW w:w="3300" w:type="dxa"/>
          <w:shd w:val="clear" w:color="auto" w:fill="auto"/>
          <w:tcMar>
            <w:top w:w="20" w:type="dxa"/>
          </w:tcMar>
        </w:tcPr>
        <w:p w14:paraId="624EA514" w14:textId="77777777" w:rsidR="00340BF1" w:rsidRDefault="00340BF1" w:rsidP="0079780C">
          <w:pPr>
            <w:pStyle w:val="zFooterTopCenter"/>
            <w:framePr w:wrap="auto" w:vAnchor="margin" w:yAlign="inline"/>
            <w:suppressOverlap w:val="0"/>
          </w:pPr>
          <w:r w:rsidRPr="009056A4">
            <w:t>All information provided in this document is subject to legal disclaimers.</w:t>
          </w:r>
        </w:p>
      </w:tc>
      <w:tc>
        <w:tcPr>
          <w:tcW w:w="3300" w:type="dxa"/>
          <w:shd w:val="clear" w:color="auto" w:fill="auto"/>
          <w:tcMar>
            <w:top w:w="20" w:type="dxa"/>
          </w:tcMar>
        </w:tcPr>
        <w:p w14:paraId="7E1FDF15" w14:textId="09D2B018" w:rsidR="00340BF1" w:rsidRDefault="00340BF1" w:rsidP="0079780C">
          <w:pPr>
            <w:pStyle w:val="zFooterTopRight"/>
          </w:pPr>
          <w:r>
            <w:t xml:space="preserve">© NXP </w:t>
          </w:r>
          <w:r w:rsidRPr="009E63C6">
            <w:t xml:space="preserve">Semiconductors </w:t>
          </w:r>
          <w:r>
            <w:t xml:space="preserve">N.V. </w:t>
          </w:r>
          <w:fldSimple w:instr=" DOCPROPERTY &quot;Copyright date&quot;  \* MERGEFORMAT ">
            <w:r>
              <w:t>2020</w:t>
            </w:r>
          </w:fldSimple>
          <w:r>
            <w:t>. All rights reserved.</w:t>
          </w:r>
        </w:p>
      </w:tc>
    </w:tr>
    <w:tr w:rsidR="00340BF1" w14:paraId="6901B235" w14:textId="77777777" w:rsidTr="004D5469">
      <w:trPr>
        <w:cantSplit/>
        <w:trHeight w:val="280"/>
      </w:trPr>
      <w:tc>
        <w:tcPr>
          <w:tcW w:w="3300" w:type="dxa"/>
          <w:shd w:val="clear" w:color="auto" w:fill="auto"/>
          <w:tcMar>
            <w:top w:w="80" w:type="dxa"/>
          </w:tcMar>
        </w:tcPr>
        <w:p w14:paraId="4328FC9C" w14:textId="6B7C34AA" w:rsidR="00340BF1" w:rsidRDefault="00000000" w:rsidP="0079780C">
          <w:pPr>
            <w:pStyle w:val="zFooterBottomLeft"/>
          </w:pPr>
          <w:fldSimple w:instr=" DOCPROPERTY &quot;Specification status&quot;  \* MERGEFORMAT ">
            <w:r w:rsidR="00340BF1">
              <w:t>Release Notes</w:t>
            </w:r>
          </w:fldSimple>
        </w:p>
      </w:tc>
      <w:tc>
        <w:tcPr>
          <w:tcW w:w="3300" w:type="dxa"/>
          <w:shd w:val="clear" w:color="auto" w:fill="auto"/>
          <w:tcMar>
            <w:top w:w="80" w:type="dxa"/>
          </w:tcMar>
        </w:tcPr>
        <w:p w14:paraId="166FBEA5" w14:textId="1C23438E" w:rsidR="00340BF1" w:rsidRDefault="00000000" w:rsidP="0079780C">
          <w:pPr>
            <w:pStyle w:val="zFooterBottomCenter"/>
          </w:pPr>
          <w:fldSimple w:instr=" DOCPROPERTY &quot;Revision&quot;  \* MERGEFORMAT ">
            <w:r w:rsidR="00340BF1">
              <w:t>Rev. 2.3</w:t>
            </w:r>
          </w:fldSimple>
          <w:r w:rsidR="00340BF1">
            <w:t> — </w:t>
          </w:r>
          <w:fldSimple w:instr=" DOCPROPERTY &quot;Modification date&quot;  \* MERGEFORMAT ">
            <w:r w:rsidR="00340BF1">
              <w:t>19 June 2020</w:t>
            </w:r>
          </w:fldSimple>
        </w:p>
      </w:tc>
      <w:tc>
        <w:tcPr>
          <w:tcW w:w="3300" w:type="dxa"/>
          <w:shd w:val="clear" w:color="auto" w:fill="auto"/>
          <w:tcMar>
            <w:top w:w="80" w:type="dxa"/>
          </w:tcMar>
        </w:tcPr>
        <w:p w14:paraId="57F18ED7" w14:textId="77777777" w:rsidR="00340BF1" w:rsidRDefault="00340BF1" w:rsidP="0079780C">
          <w:pPr>
            <w:pStyle w:val="zFooterBottomRight"/>
          </w:pPr>
          <w:r>
            <w:fldChar w:fldCharType="begin"/>
          </w:r>
          <w:r>
            <w:instrText xml:space="preserve"> PAGE  \* MERGEFORMAT </w:instrText>
          </w:r>
          <w:r>
            <w:fldChar w:fldCharType="separate"/>
          </w:r>
          <w:r>
            <w:rPr>
              <w:noProof/>
            </w:rPr>
            <w:t>6</w:t>
          </w:r>
          <w:r>
            <w:rPr>
              <w:noProof/>
            </w:rPr>
            <w:fldChar w:fldCharType="end"/>
          </w:r>
          <w:r>
            <w:t> of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c>
    </w:tr>
  </w:tbl>
  <w:p w14:paraId="011E8EDF" w14:textId="77777777" w:rsidR="00340BF1" w:rsidRPr="000412D0" w:rsidRDefault="00340BF1" w:rsidP="000412D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topFromText="20" w:vertAnchor="page" w:horzAnchor="page" w:tblpX="1001" w:tblpY="14921"/>
      <w:tblOverlap w:val="never"/>
      <w:tblW w:w="9900" w:type="dxa"/>
      <w:tblBorders>
        <w:insideH w:val="single" w:sz="2" w:space="0" w:color="005042"/>
      </w:tblBorders>
      <w:tblLayout w:type="fixed"/>
      <w:tblCellMar>
        <w:left w:w="0" w:type="dxa"/>
        <w:right w:w="0" w:type="dxa"/>
      </w:tblCellMar>
      <w:tblLook w:val="01E0" w:firstRow="1" w:lastRow="1" w:firstColumn="1" w:lastColumn="1" w:noHBand="0" w:noVBand="0"/>
    </w:tblPr>
    <w:tblGrid>
      <w:gridCol w:w="3300"/>
      <w:gridCol w:w="3300"/>
      <w:gridCol w:w="3300"/>
    </w:tblGrid>
    <w:tr w:rsidR="00340BF1" w14:paraId="024D7676" w14:textId="77777777" w:rsidTr="004D5469">
      <w:trPr>
        <w:cantSplit/>
        <w:trHeight w:hRule="exact" w:val="140"/>
      </w:trPr>
      <w:tc>
        <w:tcPr>
          <w:tcW w:w="3300" w:type="dxa"/>
          <w:shd w:val="clear" w:color="auto" w:fill="auto"/>
          <w:tcMar>
            <w:top w:w="20" w:type="dxa"/>
          </w:tcMar>
        </w:tcPr>
        <w:p w14:paraId="1AE2836A" w14:textId="7BDF0DA6" w:rsidR="00340BF1" w:rsidRDefault="00000000" w:rsidP="0079780C">
          <w:pPr>
            <w:pStyle w:val="zFooterTopLeft"/>
          </w:pPr>
          <w:fldSimple w:instr=" DOCPROPERTY &quot;Document identifier&quot;  \* MERGEFORMAT ">
            <w:r w:rsidR="00340BF1">
              <w:t>Release Notes</w:t>
            </w:r>
          </w:fldSimple>
        </w:p>
      </w:tc>
      <w:tc>
        <w:tcPr>
          <w:tcW w:w="3300" w:type="dxa"/>
          <w:shd w:val="clear" w:color="auto" w:fill="auto"/>
          <w:tcMar>
            <w:top w:w="20" w:type="dxa"/>
          </w:tcMar>
        </w:tcPr>
        <w:p w14:paraId="7ED84076" w14:textId="77777777" w:rsidR="00340BF1" w:rsidRDefault="00340BF1" w:rsidP="0079780C">
          <w:pPr>
            <w:pStyle w:val="zFooterTopCenter"/>
            <w:framePr w:wrap="auto" w:vAnchor="margin" w:yAlign="inline"/>
            <w:suppressOverlap w:val="0"/>
          </w:pPr>
          <w:r w:rsidRPr="009056A4">
            <w:t>All information provided in this document is subject to legal disclaimers.</w:t>
          </w:r>
        </w:p>
      </w:tc>
      <w:tc>
        <w:tcPr>
          <w:tcW w:w="3300" w:type="dxa"/>
          <w:shd w:val="clear" w:color="auto" w:fill="auto"/>
          <w:tcMar>
            <w:top w:w="20" w:type="dxa"/>
          </w:tcMar>
        </w:tcPr>
        <w:p w14:paraId="492DEF98" w14:textId="356D498C" w:rsidR="00340BF1" w:rsidRDefault="00340BF1" w:rsidP="0079780C">
          <w:pPr>
            <w:pStyle w:val="zFooterTopRight"/>
          </w:pPr>
          <w:r>
            <w:t xml:space="preserve">© NXP </w:t>
          </w:r>
          <w:r w:rsidRPr="009E63C6">
            <w:t xml:space="preserve">Semiconductors </w:t>
          </w:r>
          <w:r>
            <w:t xml:space="preserve">N.V. </w:t>
          </w:r>
          <w:fldSimple w:instr=" DOCPROPERTY &quot;Copyright date&quot;  \* MERGEFORMAT ">
            <w:r>
              <w:t>2020</w:t>
            </w:r>
          </w:fldSimple>
          <w:r>
            <w:t>. All rights reserved.</w:t>
          </w:r>
        </w:p>
      </w:tc>
    </w:tr>
    <w:tr w:rsidR="00340BF1" w14:paraId="742F7C1F" w14:textId="77777777" w:rsidTr="004D5469">
      <w:trPr>
        <w:cantSplit/>
        <w:trHeight w:val="280"/>
      </w:trPr>
      <w:tc>
        <w:tcPr>
          <w:tcW w:w="3300" w:type="dxa"/>
          <w:shd w:val="clear" w:color="auto" w:fill="auto"/>
          <w:tcMar>
            <w:top w:w="80" w:type="dxa"/>
          </w:tcMar>
        </w:tcPr>
        <w:p w14:paraId="70C630FB" w14:textId="14D956FC" w:rsidR="00340BF1" w:rsidRDefault="00000000" w:rsidP="0079780C">
          <w:pPr>
            <w:pStyle w:val="zFooterBottomLeft"/>
          </w:pPr>
          <w:fldSimple w:instr=" DOCPROPERTY &quot;Specification status&quot;  \* MERGEFORMAT ">
            <w:r w:rsidR="00340BF1">
              <w:t>Release Notes</w:t>
            </w:r>
          </w:fldSimple>
        </w:p>
      </w:tc>
      <w:tc>
        <w:tcPr>
          <w:tcW w:w="3300" w:type="dxa"/>
          <w:shd w:val="clear" w:color="auto" w:fill="auto"/>
          <w:tcMar>
            <w:top w:w="80" w:type="dxa"/>
          </w:tcMar>
        </w:tcPr>
        <w:p w14:paraId="7E51FC27" w14:textId="38EDD0B3" w:rsidR="00340BF1" w:rsidRDefault="00000000" w:rsidP="0079780C">
          <w:pPr>
            <w:pStyle w:val="zFooterBottomCenter"/>
          </w:pPr>
          <w:fldSimple w:instr=" DOCPROPERTY &quot;Revision&quot;  \* MERGEFORMAT ">
            <w:r w:rsidR="00340BF1">
              <w:t>Rev. 2.3</w:t>
            </w:r>
          </w:fldSimple>
          <w:r w:rsidR="00340BF1">
            <w:t> — </w:t>
          </w:r>
          <w:fldSimple w:instr=" DOCPROPERTY &quot;Modification date&quot;  \* MERGEFORMAT ">
            <w:r w:rsidR="00340BF1">
              <w:t>19 June 2020</w:t>
            </w:r>
          </w:fldSimple>
        </w:p>
      </w:tc>
      <w:tc>
        <w:tcPr>
          <w:tcW w:w="3300" w:type="dxa"/>
          <w:shd w:val="clear" w:color="auto" w:fill="auto"/>
          <w:tcMar>
            <w:top w:w="80" w:type="dxa"/>
          </w:tcMar>
        </w:tcPr>
        <w:p w14:paraId="2A435563" w14:textId="77777777" w:rsidR="00340BF1" w:rsidRDefault="00340BF1" w:rsidP="0079780C">
          <w:pPr>
            <w:pStyle w:val="zFooterBottomRight"/>
          </w:pPr>
          <w:r>
            <w:fldChar w:fldCharType="begin"/>
          </w:r>
          <w:r>
            <w:instrText xml:space="preserve"> PAGE  \* MERGEFORMAT </w:instrText>
          </w:r>
          <w:r>
            <w:fldChar w:fldCharType="separate"/>
          </w:r>
          <w:r>
            <w:rPr>
              <w:noProof/>
            </w:rPr>
            <w:t>6</w:t>
          </w:r>
          <w:r>
            <w:rPr>
              <w:noProof/>
            </w:rPr>
            <w:fldChar w:fldCharType="end"/>
          </w:r>
          <w:r>
            <w:t> of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c>
    </w:tr>
  </w:tbl>
  <w:p w14:paraId="5CB9A433" w14:textId="77777777" w:rsidR="00340BF1" w:rsidRPr="00432F70" w:rsidRDefault="00340BF1" w:rsidP="00432F7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13093"/>
      <w:tblOverlap w:val="never"/>
      <w:tblW w:w="0" w:type="auto"/>
      <w:tblLayout w:type="fixed"/>
      <w:tblCellMar>
        <w:left w:w="0" w:type="dxa"/>
        <w:right w:w="0" w:type="dxa"/>
      </w:tblCellMar>
      <w:tblLook w:val="01E0" w:firstRow="1" w:lastRow="1" w:firstColumn="1" w:lastColumn="1" w:noHBand="0" w:noVBand="0"/>
    </w:tblPr>
    <w:tblGrid>
      <w:gridCol w:w="4770"/>
      <w:gridCol w:w="360"/>
      <w:gridCol w:w="4770"/>
    </w:tblGrid>
    <w:tr w:rsidR="00340BF1" w14:paraId="74097121" w14:textId="77777777" w:rsidTr="0079780C">
      <w:trPr>
        <w:cantSplit/>
        <w:trHeight w:hRule="exact" w:val="700"/>
      </w:trPr>
      <w:tc>
        <w:tcPr>
          <w:tcW w:w="4770" w:type="dxa"/>
          <w:shd w:val="clear" w:color="auto" w:fill="auto"/>
        </w:tcPr>
        <w:p w14:paraId="45201882" w14:textId="77777777" w:rsidR="00340BF1" w:rsidRDefault="00340BF1" w:rsidP="0079780C">
          <w:pPr>
            <w:pStyle w:val="Footer"/>
          </w:pPr>
        </w:p>
      </w:tc>
      <w:tc>
        <w:tcPr>
          <w:tcW w:w="360" w:type="dxa"/>
          <w:shd w:val="clear" w:color="auto" w:fill="auto"/>
        </w:tcPr>
        <w:p w14:paraId="7B591767" w14:textId="77777777" w:rsidR="00340BF1" w:rsidRDefault="00340BF1" w:rsidP="0079780C">
          <w:pPr>
            <w:pStyle w:val="Footer"/>
          </w:pPr>
        </w:p>
      </w:tc>
      <w:tc>
        <w:tcPr>
          <w:tcW w:w="4770" w:type="dxa"/>
          <w:shd w:val="clear" w:color="auto" w:fill="auto"/>
        </w:tcPr>
        <w:p w14:paraId="23E3C501" w14:textId="77777777" w:rsidR="00340BF1" w:rsidRDefault="00340BF1" w:rsidP="0079780C">
          <w:pPr>
            <w:pStyle w:val="zBackPageFooterBorder"/>
          </w:pPr>
          <w:r>
            <w:t>Please be aware that important notices concerning this document and the product(s) described herein, have been included in the section 'Legal information'.</w:t>
          </w:r>
        </w:p>
      </w:tc>
    </w:tr>
    <w:tr w:rsidR="00340BF1" w14:paraId="1DB48828" w14:textId="77777777" w:rsidTr="0079780C">
      <w:trPr>
        <w:cantSplit/>
        <w:trHeight w:hRule="exact" w:val="300"/>
      </w:trPr>
      <w:tc>
        <w:tcPr>
          <w:tcW w:w="4770" w:type="dxa"/>
          <w:shd w:val="clear" w:color="auto" w:fill="auto"/>
        </w:tcPr>
        <w:p w14:paraId="294600EA" w14:textId="77777777" w:rsidR="00340BF1" w:rsidRDefault="00340BF1" w:rsidP="0079780C">
          <w:pPr>
            <w:pStyle w:val="Footer"/>
          </w:pPr>
        </w:p>
      </w:tc>
      <w:tc>
        <w:tcPr>
          <w:tcW w:w="360" w:type="dxa"/>
          <w:shd w:val="clear" w:color="auto" w:fill="auto"/>
        </w:tcPr>
        <w:p w14:paraId="7D9DE9A5" w14:textId="77777777" w:rsidR="00340BF1" w:rsidRDefault="00340BF1" w:rsidP="0079780C">
          <w:pPr>
            <w:pStyle w:val="Footer"/>
          </w:pPr>
        </w:p>
      </w:tc>
      <w:tc>
        <w:tcPr>
          <w:tcW w:w="4770" w:type="dxa"/>
          <w:shd w:val="clear" w:color="auto" w:fill="auto"/>
        </w:tcPr>
        <w:p w14:paraId="2E195A93" w14:textId="77777777" w:rsidR="00340BF1" w:rsidRDefault="00340BF1" w:rsidP="0079780C">
          <w:pPr>
            <w:pStyle w:val="Footer"/>
          </w:pPr>
        </w:p>
      </w:tc>
    </w:tr>
    <w:tr w:rsidR="00340BF1" w14:paraId="2B206AF3" w14:textId="77777777" w:rsidTr="0079780C">
      <w:trPr>
        <w:cantSplit/>
        <w:trHeight w:val="1100"/>
      </w:trPr>
      <w:tc>
        <w:tcPr>
          <w:tcW w:w="4770" w:type="dxa"/>
          <w:shd w:val="clear" w:color="auto" w:fill="auto"/>
          <w:vAlign w:val="bottom"/>
        </w:tcPr>
        <w:p w14:paraId="31D81656" w14:textId="77777777" w:rsidR="00340BF1" w:rsidRDefault="00340BF1" w:rsidP="0079780C">
          <w:pPr>
            <w:pStyle w:val="Footer"/>
          </w:pPr>
        </w:p>
      </w:tc>
      <w:tc>
        <w:tcPr>
          <w:tcW w:w="360" w:type="dxa"/>
          <w:shd w:val="clear" w:color="auto" w:fill="auto"/>
          <w:vAlign w:val="bottom"/>
        </w:tcPr>
        <w:p w14:paraId="49DDB6BC" w14:textId="77777777" w:rsidR="00340BF1" w:rsidRDefault="00340BF1" w:rsidP="0079780C">
          <w:pPr>
            <w:pStyle w:val="Footer"/>
          </w:pPr>
        </w:p>
      </w:tc>
      <w:tc>
        <w:tcPr>
          <w:tcW w:w="4770" w:type="dxa"/>
          <w:shd w:val="clear" w:color="auto" w:fill="auto"/>
          <w:vAlign w:val="bottom"/>
        </w:tcPr>
        <w:p w14:paraId="59B82DCD" w14:textId="4A1B06B8" w:rsidR="00340BF1" w:rsidRDefault="00340BF1" w:rsidP="0079780C">
          <w:pPr>
            <w:pStyle w:val="zBackPageFooterBold"/>
          </w:pPr>
          <w:r>
            <w:t xml:space="preserve">© NXP </w:t>
          </w:r>
          <w:r w:rsidRPr="009E63C6">
            <w:t xml:space="preserve">Semiconductors </w:t>
          </w:r>
          <w:r>
            <w:t xml:space="preserve">N.V. </w:t>
          </w:r>
          <w:fldSimple w:instr=" DOCPROPERTY &quot;Copyright date&quot; \* MERGEFORMAT ">
            <w:r w:rsidR="006354B6">
              <w:t>2022</w:t>
            </w:r>
          </w:fldSimple>
          <w:r>
            <w:t>.</w:t>
          </w:r>
          <w:r>
            <w:tab/>
            <w:t xml:space="preserve"> All rights reserved.</w:t>
          </w:r>
        </w:p>
        <w:p w14:paraId="09C1F3B5" w14:textId="77777777" w:rsidR="00340BF1" w:rsidRDefault="00340BF1" w:rsidP="0079780C">
          <w:pPr>
            <w:pStyle w:val="zBackPageFooterLeft"/>
          </w:pPr>
          <w:r>
            <w:t>For more information, please visit: http://www.nxp.com</w:t>
          </w:r>
        </w:p>
        <w:p w14:paraId="70AF1F3F" w14:textId="16BD4F27" w:rsidR="00340BF1" w:rsidRDefault="00340BF1" w:rsidP="0079780C">
          <w:pPr>
            <w:pStyle w:val="zBackPageFooterBottomRight"/>
          </w:pPr>
          <w:r>
            <w:t xml:space="preserve">Date of release: </w:t>
          </w:r>
          <w:fldSimple w:instr=" DOCPROPERTY &quot;Modification date&quot;  \* MERGEFORMAT ">
            <w:r w:rsidR="006354B6">
              <w:t>Feb 24, 2022</w:t>
            </w:r>
          </w:fldSimple>
        </w:p>
        <w:p w14:paraId="094EB272" w14:textId="42151F1F" w:rsidR="00340BF1" w:rsidRDefault="00340BF1" w:rsidP="0079780C">
          <w:pPr>
            <w:pStyle w:val="zBackPageFooterBottomRight"/>
          </w:pPr>
          <w:r>
            <w:t xml:space="preserve">Document identifier: </w:t>
          </w:r>
          <w:fldSimple w:instr=" DOCPROPERTY &quot;Document identifier&quot;  \* MERGEFORMAT ">
            <w:r w:rsidR="006354B6">
              <w:t>Release Notes</w:t>
            </w:r>
          </w:fldSimple>
        </w:p>
      </w:tc>
    </w:tr>
  </w:tbl>
  <w:p w14:paraId="15B3B436" w14:textId="77777777" w:rsidR="00340BF1" w:rsidRPr="000412D0" w:rsidRDefault="00340BF1" w:rsidP="00041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91906" w14:textId="77777777" w:rsidR="00C814B1" w:rsidRDefault="00C814B1">
      <w:pPr>
        <w:pStyle w:val="FootnoteSeparator"/>
      </w:pPr>
      <w:r>
        <w:drawing>
          <wp:inline distT="0" distB="0" distL="0" distR="0" wp14:anchorId="5F91C163" wp14:editId="75B4D45E">
            <wp:extent cx="2162175" cy="57150"/>
            <wp:effectExtent l="19050" t="0" r="9525" b="0"/>
            <wp:docPr id="1" name="Picture 1" descr="Footnote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noteSeparator"/>
                    <pic:cNvPicPr>
                      <a:picLocks noChangeAspect="1" noChangeArrowheads="1"/>
                    </pic:cNvPicPr>
                  </pic:nvPicPr>
                  <pic:blipFill>
                    <a:blip r:embed="rId1"/>
                    <a:srcRect/>
                    <a:stretch>
                      <a:fillRect/>
                    </a:stretch>
                  </pic:blipFill>
                  <pic:spPr bwMode="auto">
                    <a:xfrm>
                      <a:off x="0" y="0"/>
                      <a:ext cx="2162175" cy="57150"/>
                    </a:xfrm>
                    <a:prstGeom prst="rect">
                      <a:avLst/>
                    </a:prstGeom>
                    <a:noFill/>
                    <a:ln w="9525">
                      <a:noFill/>
                      <a:miter lim="800000"/>
                      <a:headEnd/>
                      <a:tailEnd/>
                    </a:ln>
                  </pic:spPr>
                </pic:pic>
              </a:graphicData>
            </a:graphic>
          </wp:inline>
        </w:drawing>
      </w:r>
      <w:r>
        <w:drawing>
          <wp:inline distT="0" distB="0" distL="0" distR="0" wp14:anchorId="35441F72" wp14:editId="117737A7">
            <wp:extent cx="2162175" cy="57150"/>
            <wp:effectExtent l="19050" t="0" r="9525" b="0"/>
            <wp:docPr id="3" name="Picture 3" descr="Footnote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noteSeparator"/>
                    <pic:cNvPicPr>
                      <a:picLocks noChangeAspect="1" noChangeArrowheads="1"/>
                    </pic:cNvPicPr>
                  </pic:nvPicPr>
                  <pic:blipFill>
                    <a:blip r:embed="rId1"/>
                    <a:srcRect/>
                    <a:stretch>
                      <a:fillRect/>
                    </a:stretch>
                  </pic:blipFill>
                  <pic:spPr bwMode="auto">
                    <a:xfrm>
                      <a:off x="0" y="0"/>
                      <a:ext cx="2162175" cy="57150"/>
                    </a:xfrm>
                    <a:prstGeom prst="rect">
                      <a:avLst/>
                    </a:prstGeom>
                    <a:noFill/>
                    <a:ln w="9525">
                      <a:noFill/>
                      <a:miter lim="800000"/>
                      <a:headEnd/>
                      <a:tailEnd/>
                    </a:ln>
                  </pic:spPr>
                </pic:pic>
              </a:graphicData>
            </a:graphic>
          </wp:inline>
        </w:drawing>
      </w:r>
    </w:p>
  </w:footnote>
  <w:footnote w:type="continuationSeparator" w:id="0">
    <w:p w14:paraId="53D1C709" w14:textId="77777777" w:rsidR="00C814B1" w:rsidRDefault="00C814B1">
      <w:r>
        <w:continuationSeparator/>
      </w:r>
    </w:p>
  </w:footnote>
  <w:footnote w:type="continuationNotice" w:id="1">
    <w:p w14:paraId="35B90F55" w14:textId="77777777" w:rsidR="00C814B1" w:rsidRDefault="00C814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701"/>
      <w:tblOverlap w:val="never"/>
      <w:tblW w:w="9944" w:type="dxa"/>
      <w:tblLayout w:type="fixed"/>
      <w:tblCellMar>
        <w:left w:w="0" w:type="dxa"/>
        <w:right w:w="0" w:type="dxa"/>
      </w:tblCellMar>
      <w:tblLook w:val="0000" w:firstRow="0" w:lastRow="0" w:firstColumn="0" w:lastColumn="0" w:noHBand="0" w:noVBand="0"/>
    </w:tblPr>
    <w:tblGrid>
      <w:gridCol w:w="1900"/>
      <w:gridCol w:w="100"/>
      <w:gridCol w:w="140"/>
      <w:gridCol w:w="140"/>
      <w:gridCol w:w="3800"/>
      <w:gridCol w:w="400"/>
      <w:gridCol w:w="3416"/>
      <w:gridCol w:w="48"/>
    </w:tblGrid>
    <w:tr w:rsidR="00340BF1" w14:paraId="29DE423A" w14:textId="77777777">
      <w:trPr>
        <w:gridAfter w:val="1"/>
        <w:wAfter w:w="48" w:type="dxa"/>
        <w:cantSplit/>
        <w:trHeight w:val="600"/>
      </w:trPr>
      <w:tc>
        <w:tcPr>
          <w:tcW w:w="1900" w:type="dxa"/>
          <w:vMerge w:val="restart"/>
        </w:tcPr>
        <w:p w14:paraId="142022E1" w14:textId="77777777" w:rsidR="00340BF1" w:rsidRDefault="00340BF1">
          <w:pPr>
            <w:pStyle w:val="Body"/>
            <w:spacing w:before="0" w:after="0" w:line="240" w:lineRule="auto"/>
          </w:pPr>
        </w:p>
      </w:tc>
      <w:tc>
        <w:tcPr>
          <w:tcW w:w="100" w:type="dxa"/>
          <w:vMerge w:val="restart"/>
        </w:tcPr>
        <w:p w14:paraId="2FE6DFBD" w14:textId="77777777" w:rsidR="00340BF1" w:rsidRDefault="00340BF1">
          <w:pPr>
            <w:pStyle w:val="Body"/>
            <w:spacing w:before="0" w:after="0" w:line="240" w:lineRule="auto"/>
            <w:jc w:val="right"/>
          </w:pPr>
        </w:p>
      </w:tc>
      <w:tc>
        <w:tcPr>
          <w:tcW w:w="140" w:type="dxa"/>
          <w:vMerge w:val="restart"/>
          <w:shd w:val="clear" w:color="auto" w:fill="992C96"/>
        </w:tcPr>
        <w:p w14:paraId="472232DF" w14:textId="77777777" w:rsidR="00340BF1" w:rsidRDefault="00340BF1">
          <w:pPr>
            <w:pStyle w:val="Body"/>
            <w:spacing w:before="0" w:after="0" w:line="240" w:lineRule="auto"/>
          </w:pPr>
        </w:p>
      </w:tc>
      <w:tc>
        <w:tcPr>
          <w:tcW w:w="140" w:type="dxa"/>
          <w:vMerge w:val="restart"/>
        </w:tcPr>
        <w:p w14:paraId="06066D5B" w14:textId="77777777" w:rsidR="00340BF1" w:rsidRDefault="00340BF1">
          <w:pPr>
            <w:pStyle w:val="Body"/>
            <w:spacing w:before="0" w:after="0" w:line="240" w:lineRule="auto"/>
          </w:pPr>
        </w:p>
      </w:tc>
      <w:tc>
        <w:tcPr>
          <w:tcW w:w="7616" w:type="dxa"/>
          <w:gridSpan w:val="3"/>
          <w:vAlign w:val="center"/>
        </w:tcPr>
        <w:p w14:paraId="3F9DF574" w14:textId="31B738D7" w:rsidR="00340BF1" w:rsidRDefault="00000000">
          <w:pPr>
            <w:pStyle w:val="zFrontPageHeaderTopLeft"/>
            <w:framePr w:wrap="auto" w:vAnchor="margin" w:hAnchor="text" w:xAlign="left" w:yAlign="inline"/>
            <w:suppressOverlap w:val="0"/>
          </w:pPr>
          <w:r>
            <w:fldChar w:fldCharType="begin"/>
          </w:r>
          <w:r>
            <w:instrText xml:space="preserve"> DOCPROPERTY "Product name title"  \* MERGEFORMAT </w:instrText>
          </w:r>
          <w:r>
            <w:fldChar w:fldCharType="separate"/>
          </w:r>
          <w:proofErr w:type="spellStart"/>
          <w:r w:rsidR="00340BF1">
            <w:t>RoadLINK</w:t>
          </w:r>
          <w:proofErr w:type="spellEnd"/>
          <w:r w:rsidR="00340BF1">
            <w:t xml:space="preserve"> Evaluation Kit 2.0</w:t>
          </w:r>
          <w:r>
            <w:fldChar w:fldCharType="end"/>
          </w:r>
        </w:p>
      </w:tc>
    </w:tr>
    <w:tr w:rsidR="00340BF1" w14:paraId="2E267792" w14:textId="77777777">
      <w:trPr>
        <w:gridAfter w:val="1"/>
        <w:wAfter w:w="48" w:type="dxa"/>
        <w:cantSplit/>
        <w:trHeight w:val="400"/>
      </w:trPr>
      <w:tc>
        <w:tcPr>
          <w:tcW w:w="1900" w:type="dxa"/>
          <w:vMerge/>
        </w:tcPr>
        <w:p w14:paraId="4E9F71CD" w14:textId="77777777" w:rsidR="00340BF1" w:rsidRDefault="00340BF1">
          <w:pPr>
            <w:pStyle w:val="Body"/>
            <w:spacing w:before="0" w:after="0" w:line="240" w:lineRule="auto"/>
          </w:pPr>
        </w:p>
      </w:tc>
      <w:tc>
        <w:tcPr>
          <w:tcW w:w="100" w:type="dxa"/>
          <w:vMerge/>
        </w:tcPr>
        <w:p w14:paraId="55DDB14B" w14:textId="77777777" w:rsidR="00340BF1" w:rsidRDefault="00340BF1">
          <w:pPr>
            <w:pStyle w:val="Body"/>
            <w:spacing w:before="0" w:after="0" w:line="240" w:lineRule="auto"/>
          </w:pPr>
        </w:p>
      </w:tc>
      <w:tc>
        <w:tcPr>
          <w:tcW w:w="140" w:type="dxa"/>
          <w:vMerge/>
          <w:shd w:val="clear" w:color="auto" w:fill="992C96"/>
        </w:tcPr>
        <w:p w14:paraId="34E772B2" w14:textId="77777777" w:rsidR="00340BF1" w:rsidRDefault="00340BF1">
          <w:pPr>
            <w:pStyle w:val="Body"/>
            <w:spacing w:before="0" w:after="0" w:line="240" w:lineRule="auto"/>
          </w:pPr>
        </w:p>
      </w:tc>
      <w:tc>
        <w:tcPr>
          <w:tcW w:w="140" w:type="dxa"/>
          <w:vMerge/>
        </w:tcPr>
        <w:p w14:paraId="2E27F872" w14:textId="77777777" w:rsidR="00340BF1" w:rsidRDefault="00340BF1">
          <w:pPr>
            <w:pStyle w:val="Body"/>
            <w:spacing w:before="0" w:after="0" w:line="240" w:lineRule="auto"/>
          </w:pPr>
        </w:p>
      </w:tc>
      <w:tc>
        <w:tcPr>
          <w:tcW w:w="7616" w:type="dxa"/>
          <w:gridSpan w:val="3"/>
          <w:tcBorders>
            <w:bottom w:val="single" w:sz="2" w:space="0" w:color="992C96"/>
          </w:tcBorders>
          <w:vAlign w:val="center"/>
        </w:tcPr>
        <w:p w14:paraId="4E7308D3" w14:textId="3D01E059" w:rsidR="00340BF1" w:rsidRDefault="00000000">
          <w:pPr>
            <w:pStyle w:val="zFrontPageHeaderCenterLeft"/>
            <w:framePr w:wrap="auto" w:vAnchor="margin" w:hAnchor="text" w:xAlign="left" w:yAlign="inline"/>
            <w:suppressOverlap w:val="0"/>
          </w:pPr>
          <w:fldSimple w:instr=" DOCPROPERTY &quot;Descriptive title&quot;  \* MERGEFORMAT ">
            <w:r w:rsidR="00340BF1">
              <w:t>Release Notes: v0.12 Release</w:t>
            </w:r>
          </w:fldSimple>
        </w:p>
      </w:tc>
    </w:tr>
    <w:tr w:rsidR="00340BF1" w14:paraId="36B90622" w14:textId="77777777">
      <w:trPr>
        <w:cantSplit/>
        <w:trHeight w:hRule="exact" w:val="300"/>
      </w:trPr>
      <w:tc>
        <w:tcPr>
          <w:tcW w:w="1900" w:type="dxa"/>
          <w:vMerge/>
        </w:tcPr>
        <w:p w14:paraId="14C5EB9E" w14:textId="77777777" w:rsidR="00340BF1" w:rsidRDefault="00340BF1">
          <w:pPr>
            <w:pStyle w:val="Body"/>
            <w:spacing w:before="0" w:after="0" w:line="240" w:lineRule="auto"/>
          </w:pPr>
        </w:p>
      </w:tc>
      <w:tc>
        <w:tcPr>
          <w:tcW w:w="100" w:type="dxa"/>
          <w:vMerge/>
        </w:tcPr>
        <w:p w14:paraId="07ECBC22" w14:textId="77777777" w:rsidR="00340BF1" w:rsidRDefault="00340BF1">
          <w:pPr>
            <w:pStyle w:val="Body"/>
            <w:spacing w:before="0" w:after="0" w:line="240" w:lineRule="auto"/>
          </w:pPr>
        </w:p>
      </w:tc>
      <w:tc>
        <w:tcPr>
          <w:tcW w:w="140" w:type="dxa"/>
          <w:vMerge/>
          <w:shd w:val="clear" w:color="auto" w:fill="992C96"/>
        </w:tcPr>
        <w:p w14:paraId="1FFA0C84" w14:textId="77777777" w:rsidR="00340BF1" w:rsidRDefault="00340BF1">
          <w:pPr>
            <w:pStyle w:val="Body"/>
            <w:spacing w:before="0" w:after="0" w:line="260" w:lineRule="exact"/>
          </w:pPr>
        </w:p>
      </w:tc>
      <w:tc>
        <w:tcPr>
          <w:tcW w:w="140" w:type="dxa"/>
          <w:vMerge/>
        </w:tcPr>
        <w:p w14:paraId="56BEE537" w14:textId="77777777" w:rsidR="00340BF1" w:rsidRDefault="00340BF1">
          <w:pPr>
            <w:pStyle w:val="Body"/>
            <w:spacing w:before="0" w:after="0" w:line="260" w:lineRule="exact"/>
          </w:pPr>
        </w:p>
      </w:tc>
      <w:tc>
        <w:tcPr>
          <w:tcW w:w="4200" w:type="dxa"/>
          <w:gridSpan w:val="2"/>
          <w:tcBorders>
            <w:top w:val="single" w:sz="2" w:space="0" w:color="992C96"/>
          </w:tcBorders>
          <w:vAlign w:val="center"/>
        </w:tcPr>
        <w:p w14:paraId="746C50D5" w14:textId="7F7F715C" w:rsidR="00340BF1" w:rsidRDefault="00000000">
          <w:pPr>
            <w:pStyle w:val="zFrontPageHeaderBottomLeft"/>
            <w:framePr w:wrap="auto" w:vAnchor="margin" w:hAnchor="text" w:xAlign="left" w:yAlign="inline"/>
            <w:suppressOverlap w:val="0"/>
          </w:pPr>
          <w:r>
            <w:fldChar w:fldCharType="begin"/>
          </w:r>
          <w:r>
            <w:instrText xml:space="preserve"> DOCPROPERTY "Revision" </w:instrText>
          </w:r>
          <w:r>
            <w:fldChar w:fldCharType="separate"/>
          </w:r>
          <w:r w:rsidR="00340BF1">
            <w:t>Rev. 2.3</w:t>
          </w:r>
          <w:r>
            <w:fldChar w:fldCharType="end"/>
          </w:r>
          <w:r w:rsidR="00340BF1">
            <w:t xml:space="preserve"> — </w:t>
          </w:r>
          <w:fldSimple w:instr=" DOCPROPERTY &quot;Modification date&quot;  \* MERGEFORMAT">
            <w:r w:rsidR="00340BF1">
              <w:t>19 June 2020</w:t>
            </w:r>
          </w:fldSimple>
        </w:p>
      </w:tc>
      <w:tc>
        <w:tcPr>
          <w:tcW w:w="3420" w:type="dxa"/>
          <w:gridSpan w:val="2"/>
          <w:tcBorders>
            <w:top w:val="single" w:sz="2" w:space="0" w:color="992C96"/>
          </w:tcBorders>
          <w:vAlign w:val="center"/>
        </w:tcPr>
        <w:p w14:paraId="7A66041F" w14:textId="6DCB0E86" w:rsidR="00340BF1" w:rsidRDefault="00000000">
          <w:pPr>
            <w:pStyle w:val="zFrontPageHeaderBottomRight"/>
            <w:framePr w:wrap="auto" w:vAnchor="margin" w:hAnchor="text" w:xAlign="left" w:yAlign="inline"/>
            <w:suppressOverlap w:val="0"/>
          </w:pPr>
          <w:fldSimple w:instr=" DOCPROPERTY &quot;Specification status&quot;  \* MERGEFORMAT ">
            <w:r w:rsidR="00340BF1">
              <w:t>Release Notes</w:t>
            </w:r>
          </w:fldSimple>
        </w:p>
      </w:tc>
    </w:tr>
    <w:tr w:rsidR="00340BF1" w14:paraId="15C3772A" w14:textId="77777777">
      <w:trPr>
        <w:gridAfter w:val="1"/>
        <w:wAfter w:w="48" w:type="dxa"/>
        <w:cantSplit/>
        <w:trHeight w:val="200"/>
      </w:trPr>
      <w:tc>
        <w:tcPr>
          <w:tcW w:w="1900" w:type="dxa"/>
          <w:vMerge/>
        </w:tcPr>
        <w:p w14:paraId="732D1D57" w14:textId="77777777" w:rsidR="00340BF1" w:rsidRDefault="00340BF1">
          <w:pPr>
            <w:pStyle w:val="Body"/>
            <w:spacing w:before="0" w:after="0" w:line="240" w:lineRule="auto"/>
          </w:pPr>
        </w:p>
      </w:tc>
      <w:tc>
        <w:tcPr>
          <w:tcW w:w="100" w:type="dxa"/>
        </w:tcPr>
        <w:p w14:paraId="24CB8E64" w14:textId="77777777" w:rsidR="00340BF1" w:rsidRDefault="00340BF1">
          <w:pPr>
            <w:pStyle w:val="Body"/>
            <w:spacing w:before="0" w:after="0" w:line="240" w:lineRule="auto"/>
          </w:pPr>
        </w:p>
      </w:tc>
      <w:tc>
        <w:tcPr>
          <w:tcW w:w="140" w:type="dxa"/>
        </w:tcPr>
        <w:p w14:paraId="30224881" w14:textId="77777777" w:rsidR="00340BF1" w:rsidRDefault="00340BF1">
          <w:pPr>
            <w:pStyle w:val="Body"/>
            <w:spacing w:before="0" w:after="0" w:line="240" w:lineRule="auto"/>
          </w:pPr>
        </w:p>
      </w:tc>
      <w:tc>
        <w:tcPr>
          <w:tcW w:w="140" w:type="dxa"/>
        </w:tcPr>
        <w:p w14:paraId="2E443CDA" w14:textId="77777777" w:rsidR="00340BF1" w:rsidRDefault="00340BF1">
          <w:pPr>
            <w:pStyle w:val="Body"/>
            <w:spacing w:before="0" w:after="0" w:line="240" w:lineRule="auto"/>
          </w:pPr>
        </w:p>
      </w:tc>
      <w:tc>
        <w:tcPr>
          <w:tcW w:w="3800" w:type="dxa"/>
        </w:tcPr>
        <w:p w14:paraId="0ADF55AF" w14:textId="77777777" w:rsidR="00340BF1" w:rsidRDefault="00340BF1">
          <w:pPr>
            <w:pStyle w:val="Body"/>
            <w:spacing w:before="0" w:after="0" w:line="240" w:lineRule="auto"/>
          </w:pPr>
        </w:p>
      </w:tc>
      <w:tc>
        <w:tcPr>
          <w:tcW w:w="3816" w:type="dxa"/>
          <w:gridSpan w:val="2"/>
        </w:tcPr>
        <w:p w14:paraId="34E6CFED" w14:textId="77777777" w:rsidR="00340BF1" w:rsidRDefault="00340BF1">
          <w:pPr>
            <w:pStyle w:val="Body"/>
            <w:spacing w:before="0" w:after="0" w:line="240" w:lineRule="auto"/>
          </w:pPr>
        </w:p>
      </w:tc>
    </w:tr>
  </w:tbl>
  <w:p w14:paraId="06BF455A" w14:textId="77777777" w:rsidR="00340BF1" w:rsidRDefault="00340B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701"/>
      <w:tblOverlap w:val="never"/>
      <w:tblW w:w="0" w:type="auto"/>
      <w:tblLayout w:type="fixed"/>
      <w:tblCellMar>
        <w:left w:w="0" w:type="dxa"/>
        <w:right w:w="0" w:type="dxa"/>
      </w:tblCellMar>
      <w:tblLook w:val="0000" w:firstRow="0" w:lastRow="0" w:firstColumn="0" w:lastColumn="0" w:noHBand="0" w:noVBand="0"/>
    </w:tblPr>
    <w:tblGrid>
      <w:gridCol w:w="1899"/>
      <w:gridCol w:w="100"/>
      <w:gridCol w:w="140"/>
      <w:gridCol w:w="140"/>
      <w:gridCol w:w="4198"/>
      <w:gridCol w:w="3420"/>
    </w:tblGrid>
    <w:tr w:rsidR="00340BF1" w14:paraId="56EEA0E8" w14:textId="77777777" w:rsidTr="00D3037D">
      <w:trPr>
        <w:cantSplit/>
        <w:trHeight w:val="600"/>
      </w:trPr>
      <w:tc>
        <w:tcPr>
          <w:tcW w:w="1899" w:type="dxa"/>
          <w:vMerge w:val="restart"/>
        </w:tcPr>
        <w:p w14:paraId="537ECA89" w14:textId="77777777" w:rsidR="00340BF1" w:rsidRDefault="00340BF1">
          <w:pPr>
            <w:pStyle w:val="Body"/>
            <w:spacing w:before="0" w:after="0" w:line="240" w:lineRule="auto"/>
          </w:pPr>
        </w:p>
      </w:tc>
      <w:tc>
        <w:tcPr>
          <w:tcW w:w="100" w:type="dxa"/>
          <w:vMerge w:val="restart"/>
        </w:tcPr>
        <w:p w14:paraId="422CCBB3" w14:textId="77777777" w:rsidR="00340BF1" w:rsidRDefault="00340BF1">
          <w:pPr>
            <w:pStyle w:val="Body"/>
            <w:spacing w:before="0" w:after="0" w:line="240" w:lineRule="auto"/>
            <w:jc w:val="right"/>
          </w:pPr>
        </w:p>
      </w:tc>
      <w:tc>
        <w:tcPr>
          <w:tcW w:w="140" w:type="dxa"/>
          <w:vMerge w:val="restart"/>
          <w:shd w:val="clear" w:color="auto" w:fill="005042"/>
        </w:tcPr>
        <w:p w14:paraId="4B8F7B60" w14:textId="77777777" w:rsidR="00340BF1" w:rsidRDefault="00340BF1">
          <w:pPr>
            <w:pStyle w:val="Body"/>
            <w:spacing w:before="0" w:after="0" w:line="240" w:lineRule="auto"/>
          </w:pPr>
        </w:p>
      </w:tc>
      <w:tc>
        <w:tcPr>
          <w:tcW w:w="140" w:type="dxa"/>
          <w:vMerge w:val="restart"/>
        </w:tcPr>
        <w:p w14:paraId="5A7CFA8C" w14:textId="77777777" w:rsidR="00340BF1" w:rsidRDefault="00340BF1">
          <w:pPr>
            <w:pStyle w:val="Body"/>
            <w:spacing w:before="0" w:after="0" w:line="240" w:lineRule="auto"/>
          </w:pPr>
        </w:p>
      </w:tc>
      <w:tc>
        <w:tcPr>
          <w:tcW w:w="7618" w:type="dxa"/>
          <w:gridSpan w:val="2"/>
          <w:vAlign w:val="center"/>
        </w:tcPr>
        <w:p w14:paraId="07A4C38D" w14:textId="49B6CBCB" w:rsidR="00340BF1" w:rsidRDefault="00000000">
          <w:pPr>
            <w:pStyle w:val="zFrontPageHeaderTopLeft"/>
            <w:framePr w:wrap="auto" w:vAnchor="margin" w:hAnchor="text" w:xAlign="left" w:yAlign="inline"/>
            <w:suppressOverlap w:val="0"/>
          </w:pPr>
          <w:fldSimple w:instr=" DOCPROPERTY &quot;Product name title&quot;  \* MERGEFORMAT ">
            <w:r w:rsidR="00AF2C31">
              <w:t>MR-</w:t>
            </w:r>
            <w:r w:rsidR="00605C14">
              <w:t>CANHUBK3</w:t>
            </w:r>
            <w:r w:rsidR="00AF2C31">
              <w:t xml:space="preserve"> Software</w:t>
            </w:r>
          </w:fldSimple>
        </w:p>
      </w:tc>
    </w:tr>
    <w:tr w:rsidR="00340BF1" w14:paraId="30F626A3" w14:textId="77777777" w:rsidTr="0022793E">
      <w:trPr>
        <w:cantSplit/>
        <w:trHeight w:val="400"/>
      </w:trPr>
      <w:tc>
        <w:tcPr>
          <w:tcW w:w="1899" w:type="dxa"/>
          <w:vMerge/>
        </w:tcPr>
        <w:p w14:paraId="1B9FD653" w14:textId="77777777" w:rsidR="00340BF1" w:rsidRDefault="00340BF1">
          <w:pPr>
            <w:pStyle w:val="Body"/>
            <w:spacing w:before="0" w:after="0" w:line="240" w:lineRule="auto"/>
          </w:pPr>
        </w:p>
      </w:tc>
      <w:tc>
        <w:tcPr>
          <w:tcW w:w="100" w:type="dxa"/>
          <w:vMerge/>
        </w:tcPr>
        <w:p w14:paraId="5DEDF329" w14:textId="77777777" w:rsidR="00340BF1" w:rsidRDefault="00340BF1">
          <w:pPr>
            <w:pStyle w:val="Body"/>
            <w:spacing w:before="0" w:after="0" w:line="240" w:lineRule="auto"/>
          </w:pPr>
        </w:p>
      </w:tc>
      <w:tc>
        <w:tcPr>
          <w:tcW w:w="140" w:type="dxa"/>
          <w:vMerge/>
          <w:shd w:val="clear" w:color="auto" w:fill="005042"/>
        </w:tcPr>
        <w:p w14:paraId="0C9650E7" w14:textId="77777777" w:rsidR="00340BF1" w:rsidRDefault="00340BF1">
          <w:pPr>
            <w:pStyle w:val="Body"/>
            <w:spacing w:before="0" w:after="0" w:line="240" w:lineRule="auto"/>
          </w:pPr>
        </w:p>
      </w:tc>
      <w:tc>
        <w:tcPr>
          <w:tcW w:w="140" w:type="dxa"/>
          <w:vMerge/>
        </w:tcPr>
        <w:p w14:paraId="7DAA5BB2" w14:textId="77777777" w:rsidR="00340BF1" w:rsidRDefault="00340BF1">
          <w:pPr>
            <w:pStyle w:val="Body"/>
            <w:spacing w:before="0" w:after="0" w:line="240" w:lineRule="auto"/>
          </w:pPr>
        </w:p>
      </w:tc>
      <w:tc>
        <w:tcPr>
          <w:tcW w:w="7618" w:type="dxa"/>
          <w:gridSpan w:val="2"/>
          <w:tcBorders>
            <w:bottom w:val="single" w:sz="2" w:space="0" w:color="005042"/>
          </w:tcBorders>
          <w:vAlign w:val="center"/>
        </w:tcPr>
        <w:p w14:paraId="0B8CBB32" w14:textId="5D274DBC" w:rsidR="00340BF1" w:rsidRDefault="00000000">
          <w:pPr>
            <w:pStyle w:val="zFrontPageHeaderCenterLeft"/>
            <w:framePr w:wrap="auto" w:vAnchor="margin" w:hAnchor="text" w:xAlign="left" w:yAlign="inline"/>
            <w:suppressOverlap w:val="0"/>
          </w:pPr>
          <w:fldSimple w:instr=" DOCPROPERTY &quot;Descriptive title&quot;  \* MERGEFORMAT ">
            <w:r w:rsidR="00AF2C31">
              <w:t>Release Notes: v</w:t>
            </w:r>
            <w:r w:rsidR="00605C14">
              <w:t>1</w:t>
            </w:r>
            <w:r w:rsidR="00AF2C31">
              <w:t>.</w:t>
            </w:r>
            <w:r w:rsidR="00605C14">
              <w:t>0</w:t>
            </w:r>
            <w:r w:rsidR="00AF2C31">
              <w:t xml:space="preserve"> Release</w:t>
            </w:r>
          </w:fldSimple>
        </w:p>
      </w:tc>
    </w:tr>
    <w:tr w:rsidR="00340BF1" w14:paraId="02F7261A" w14:textId="77777777" w:rsidTr="0022793E">
      <w:trPr>
        <w:cantSplit/>
        <w:trHeight w:val="300"/>
      </w:trPr>
      <w:tc>
        <w:tcPr>
          <w:tcW w:w="1899" w:type="dxa"/>
          <w:vMerge/>
        </w:tcPr>
        <w:p w14:paraId="6E34FAE7" w14:textId="77777777" w:rsidR="00340BF1" w:rsidRDefault="00340BF1">
          <w:pPr>
            <w:pStyle w:val="Body"/>
            <w:spacing w:before="0" w:after="0" w:line="240" w:lineRule="auto"/>
          </w:pPr>
        </w:p>
      </w:tc>
      <w:tc>
        <w:tcPr>
          <w:tcW w:w="100" w:type="dxa"/>
          <w:vMerge/>
        </w:tcPr>
        <w:p w14:paraId="018A58E6" w14:textId="77777777" w:rsidR="00340BF1" w:rsidRDefault="00340BF1">
          <w:pPr>
            <w:pStyle w:val="Body"/>
            <w:spacing w:before="0" w:after="0" w:line="240" w:lineRule="auto"/>
          </w:pPr>
        </w:p>
      </w:tc>
      <w:tc>
        <w:tcPr>
          <w:tcW w:w="140" w:type="dxa"/>
          <w:vMerge/>
          <w:shd w:val="clear" w:color="auto" w:fill="005042"/>
        </w:tcPr>
        <w:p w14:paraId="33810F1A" w14:textId="77777777" w:rsidR="00340BF1" w:rsidRDefault="00340BF1">
          <w:pPr>
            <w:pStyle w:val="Body"/>
            <w:spacing w:before="0" w:after="0" w:line="260" w:lineRule="exact"/>
          </w:pPr>
        </w:p>
      </w:tc>
      <w:tc>
        <w:tcPr>
          <w:tcW w:w="140" w:type="dxa"/>
          <w:vMerge/>
        </w:tcPr>
        <w:p w14:paraId="792D1DFA" w14:textId="77777777" w:rsidR="00340BF1" w:rsidRDefault="00340BF1">
          <w:pPr>
            <w:pStyle w:val="Body"/>
            <w:spacing w:before="0" w:after="0" w:line="260" w:lineRule="exact"/>
          </w:pPr>
        </w:p>
      </w:tc>
      <w:tc>
        <w:tcPr>
          <w:tcW w:w="4198" w:type="dxa"/>
          <w:tcBorders>
            <w:top w:val="single" w:sz="2" w:space="0" w:color="005042"/>
          </w:tcBorders>
          <w:vAlign w:val="center"/>
        </w:tcPr>
        <w:p w14:paraId="52E3FABD" w14:textId="7C34E6DF" w:rsidR="00340BF1" w:rsidRDefault="00000000">
          <w:pPr>
            <w:pStyle w:val="zFrontPageHeaderBottomLeft"/>
            <w:framePr w:wrap="auto" w:vAnchor="margin" w:hAnchor="text" w:xAlign="left" w:yAlign="inline"/>
            <w:suppressOverlap w:val="0"/>
          </w:pPr>
          <w:r>
            <w:fldChar w:fldCharType="begin"/>
          </w:r>
          <w:r>
            <w:instrText xml:space="preserve"> DOCPROPERTY "Revision" </w:instrText>
          </w:r>
          <w:r>
            <w:fldChar w:fldCharType="separate"/>
          </w:r>
          <w:r w:rsidR="00AF2C31">
            <w:t>Rev. 0.1</w:t>
          </w:r>
          <w:r>
            <w:fldChar w:fldCharType="end"/>
          </w:r>
          <w:r w:rsidR="00340BF1">
            <w:t xml:space="preserve"> — </w:t>
          </w:r>
          <w:fldSimple w:instr=" DOCPROPERTY  &quot;Modification date&quot;  \* MERGEFORMAT ">
            <w:r w:rsidR="00AF2C31">
              <w:t xml:space="preserve">Feb </w:t>
            </w:r>
            <w:r w:rsidR="00605C14">
              <w:t>8</w:t>
            </w:r>
            <w:r w:rsidR="00AF2C31">
              <w:t>, 202</w:t>
            </w:r>
            <w:r w:rsidR="00605C14">
              <w:t>3</w:t>
            </w:r>
          </w:fldSimple>
        </w:p>
      </w:tc>
      <w:tc>
        <w:tcPr>
          <w:tcW w:w="3419" w:type="dxa"/>
          <w:tcBorders>
            <w:top w:val="single" w:sz="2" w:space="0" w:color="005042"/>
          </w:tcBorders>
          <w:vAlign w:val="center"/>
        </w:tcPr>
        <w:p w14:paraId="0F171116" w14:textId="18DFF0D2" w:rsidR="00340BF1" w:rsidRDefault="00000000">
          <w:pPr>
            <w:pStyle w:val="zFrontPageHeaderBottomRight"/>
            <w:framePr w:wrap="auto" w:vAnchor="margin" w:hAnchor="text" w:xAlign="left" w:yAlign="inline"/>
            <w:suppressOverlap w:val="0"/>
          </w:pPr>
          <w:fldSimple w:instr=" DOCPROPERTY &quot;Specification status&quot;  \* MERGEFORMAT ">
            <w:r w:rsidR="00AF2C31">
              <w:t>Release Notes</w:t>
            </w:r>
          </w:fldSimple>
        </w:p>
      </w:tc>
    </w:tr>
    <w:tr w:rsidR="00340BF1" w14:paraId="599DB711" w14:textId="77777777" w:rsidTr="00A14990">
      <w:trPr>
        <w:cantSplit/>
        <w:trHeight w:val="200"/>
      </w:trPr>
      <w:tc>
        <w:tcPr>
          <w:tcW w:w="1899" w:type="dxa"/>
          <w:vMerge/>
        </w:tcPr>
        <w:p w14:paraId="5E7D7442" w14:textId="77777777" w:rsidR="00340BF1" w:rsidRDefault="00340BF1">
          <w:pPr>
            <w:pStyle w:val="Body"/>
            <w:spacing w:before="0" w:after="0" w:line="240" w:lineRule="auto"/>
          </w:pPr>
        </w:p>
      </w:tc>
      <w:tc>
        <w:tcPr>
          <w:tcW w:w="100" w:type="dxa"/>
          <w:shd w:val="clear" w:color="auto" w:fill="auto"/>
        </w:tcPr>
        <w:p w14:paraId="0DE1E664" w14:textId="77777777" w:rsidR="00340BF1" w:rsidRDefault="00340BF1">
          <w:pPr>
            <w:pStyle w:val="Body"/>
            <w:spacing w:before="0" w:after="0" w:line="240" w:lineRule="auto"/>
          </w:pPr>
        </w:p>
      </w:tc>
      <w:tc>
        <w:tcPr>
          <w:tcW w:w="140" w:type="dxa"/>
          <w:shd w:val="clear" w:color="auto" w:fill="auto"/>
        </w:tcPr>
        <w:p w14:paraId="2E504FB7" w14:textId="77777777" w:rsidR="00340BF1" w:rsidRDefault="00340BF1">
          <w:pPr>
            <w:pStyle w:val="Body"/>
            <w:spacing w:before="0" w:after="0" w:line="240" w:lineRule="auto"/>
          </w:pPr>
        </w:p>
      </w:tc>
      <w:tc>
        <w:tcPr>
          <w:tcW w:w="140" w:type="dxa"/>
          <w:shd w:val="clear" w:color="auto" w:fill="auto"/>
        </w:tcPr>
        <w:p w14:paraId="5A0EDA99" w14:textId="77777777" w:rsidR="00340BF1" w:rsidRDefault="00340BF1">
          <w:pPr>
            <w:pStyle w:val="Body"/>
            <w:spacing w:before="0" w:after="0" w:line="240" w:lineRule="auto"/>
          </w:pPr>
        </w:p>
      </w:tc>
      <w:tc>
        <w:tcPr>
          <w:tcW w:w="4198" w:type="dxa"/>
          <w:shd w:val="clear" w:color="auto" w:fill="auto"/>
        </w:tcPr>
        <w:p w14:paraId="06E5057D" w14:textId="77777777" w:rsidR="00340BF1" w:rsidRDefault="00340BF1">
          <w:pPr>
            <w:pStyle w:val="Body"/>
            <w:spacing w:before="0" w:after="0" w:line="240" w:lineRule="auto"/>
          </w:pPr>
        </w:p>
      </w:tc>
      <w:tc>
        <w:tcPr>
          <w:tcW w:w="3420" w:type="dxa"/>
        </w:tcPr>
        <w:p w14:paraId="1B104116" w14:textId="77777777" w:rsidR="00340BF1" w:rsidRDefault="00340BF1">
          <w:pPr>
            <w:pStyle w:val="Body"/>
            <w:spacing w:before="0" w:after="0" w:line="240" w:lineRule="auto"/>
          </w:pPr>
        </w:p>
      </w:tc>
    </w:tr>
  </w:tbl>
  <w:p w14:paraId="1284EB5C" w14:textId="77777777" w:rsidR="00340BF1" w:rsidRDefault="00340BF1" w:rsidP="005824A0">
    <w:pPr>
      <w:pStyle w:val="Body"/>
      <w:spacing w:before="0"/>
    </w:pPr>
  </w:p>
  <w:p w14:paraId="1045D648" w14:textId="77777777" w:rsidR="00340BF1" w:rsidRDefault="00340BF1" w:rsidP="005824A0">
    <w:pPr>
      <w:pStyle w:val="Body"/>
      <w:spacing w:before="0"/>
    </w:pPr>
  </w:p>
  <w:p w14:paraId="623A41ED" w14:textId="77777777" w:rsidR="00340BF1" w:rsidRDefault="00340BF1" w:rsidP="005824A0">
    <w:pPr>
      <w:pStyle w:val="Body"/>
      <w:spacing w:before="0"/>
    </w:pPr>
  </w:p>
  <w:p w14:paraId="6FFFFCA8" w14:textId="77777777" w:rsidR="00340BF1" w:rsidRDefault="00340BF1" w:rsidP="005824A0">
    <w:pPr>
      <w:pStyle w:val="Body"/>
      <w:spacing w:before="0"/>
    </w:pPr>
  </w:p>
  <w:p w14:paraId="4A8CB7E2" w14:textId="77777777" w:rsidR="00340BF1" w:rsidRDefault="00340BF1" w:rsidP="005824A0">
    <w:pPr>
      <w:pStyle w:val="Body"/>
      <w:spacing w:before="0"/>
    </w:pPr>
  </w:p>
  <w:p w14:paraId="137746E0" w14:textId="77777777" w:rsidR="00340BF1" w:rsidRDefault="00340BF1" w:rsidP="005824A0">
    <w:pPr>
      <w:pStyle w:val="Body"/>
      <w:spacing w:before="0"/>
    </w:pPr>
  </w:p>
  <w:p w14:paraId="61E6B6D2" w14:textId="77777777" w:rsidR="00340BF1" w:rsidRDefault="00340BF1" w:rsidP="005824A0">
    <w:pPr>
      <w:pStyle w:val="Body"/>
      <w:spacing w:before="0"/>
    </w:pPr>
    <w:r>
      <w:rPr>
        <w:noProof/>
      </w:rPr>
      <mc:AlternateContent>
        <mc:Choice Requires="wps">
          <w:drawing>
            <wp:anchor distT="0" distB="0" distL="114300" distR="114300" simplePos="0" relativeHeight="251658240" behindDoc="0" locked="0" layoutInCell="1" allowOverlap="1" wp14:anchorId="65303F3E" wp14:editId="06F7239D">
              <wp:simplePos x="0" y="0"/>
              <wp:positionH relativeFrom="column">
                <wp:posOffset>1238250</wp:posOffset>
              </wp:positionH>
              <wp:positionV relativeFrom="page">
                <wp:posOffset>406400</wp:posOffset>
              </wp:positionV>
              <wp:extent cx="0" cy="3543300"/>
              <wp:effectExtent l="0" t="0" r="0" b="3175"/>
              <wp:wrapNone/>
              <wp:docPr id="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4330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5CFB91D5"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97.5pt,32pt" to="97.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" stroked="f">
              <w10:wrap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501"/>
      <w:tblOverlap w:val="never"/>
      <w:tblW w:w="9900" w:type="dxa"/>
      <w:tblBorders>
        <w:insideH w:val="single" w:sz="2" w:space="0" w:color="005042"/>
      </w:tblBorders>
      <w:tblLayout w:type="fixed"/>
      <w:tblCellMar>
        <w:top w:w="60" w:type="dxa"/>
        <w:left w:w="0" w:type="dxa"/>
        <w:bottom w:w="40" w:type="dxa"/>
        <w:right w:w="0" w:type="dxa"/>
      </w:tblCellMar>
      <w:tblLook w:val="0000" w:firstRow="0" w:lastRow="0" w:firstColumn="0" w:lastColumn="0" w:noHBand="0" w:noVBand="0"/>
    </w:tblPr>
    <w:tblGrid>
      <w:gridCol w:w="3150"/>
      <w:gridCol w:w="6750"/>
    </w:tblGrid>
    <w:tr w:rsidR="00340BF1" w14:paraId="51D20833" w14:textId="77777777" w:rsidTr="006432D2">
      <w:trPr>
        <w:cantSplit/>
        <w:trHeight w:hRule="exact" w:val="500"/>
      </w:trPr>
      <w:tc>
        <w:tcPr>
          <w:tcW w:w="3044" w:type="dxa"/>
          <w:vAlign w:val="bottom"/>
        </w:tcPr>
        <w:p w14:paraId="77345EF8" w14:textId="579E26BF" w:rsidR="00340BF1" w:rsidRDefault="00000000">
          <w:pPr>
            <w:pStyle w:val="zHeaderTopLeft"/>
          </w:pPr>
          <w:fldSimple w:instr=" DOCPROPERTY &quot;Division&quot;  \* MERGEFORMAT ">
            <w:r w:rsidR="00340BF1">
              <w:t>NXP Semiconductors</w:t>
            </w:r>
          </w:fldSimple>
        </w:p>
      </w:tc>
      <w:tc>
        <w:tcPr>
          <w:tcW w:w="6856" w:type="dxa"/>
          <w:vAlign w:val="bottom"/>
        </w:tcPr>
        <w:p w14:paraId="2F2C4EA6" w14:textId="7FE1478E" w:rsidR="00340BF1" w:rsidRDefault="00000000">
          <w:pPr>
            <w:pStyle w:val="zHeaderTopRight"/>
          </w:pPr>
          <w:fldSimple w:instr=" DOCPROPERTY &quot;Product name title&quot;  \* MERGEFORMAT ">
            <w:r w:rsidR="00605C14">
              <w:t>MR-CANHUBK3</w:t>
            </w:r>
            <w:r w:rsidR="00340BF1">
              <w:t xml:space="preserve"> Software</w:t>
            </w:r>
          </w:fldSimple>
        </w:p>
      </w:tc>
    </w:tr>
    <w:tr w:rsidR="00340BF1" w14:paraId="38CA3ED5" w14:textId="77777777" w:rsidTr="006432D2">
      <w:trPr>
        <w:cantSplit/>
        <w:trHeight w:val="300"/>
      </w:trPr>
      <w:tc>
        <w:tcPr>
          <w:tcW w:w="3200" w:type="dxa"/>
          <w:vAlign w:val="bottom"/>
        </w:tcPr>
        <w:p w14:paraId="01917AD3" w14:textId="77777777" w:rsidR="00340BF1" w:rsidRDefault="00340BF1">
          <w:pPr>
            <w:pStyle w:val="zHeaderBottomLeft"/>
          </w:pPr>
        </w:p>
      </w:tc>
      <w:tc>
        <w:tcPr>
          <w:tcW w:w="6856" w:type="dxa"/>
          <w:vAlign w:val="bottom"/>
        </w:tcPr>
        <w:p w14:paraId="4521B284" w14:textId="27BC4C29" w:rsidR="00340BF1" w:rsidRDefault="00340BF1">
          <w:pPr>
            <w:pStyle w:val="zHeaderBottomRight"/>
          </w:pPr>
          <w:r>
            <w:fldChar w:fldCharType="begin"/>
          </w:r>
          <w:r>
            <w:instrText xml:space="preserve"> DOCPROPERTY "Alternative descriptive title"  \* MERGEFORMAT </w:instrText>
          </w:r>
          <w:r>
            <w:fldChar w:fldCharType="end"/>
          </w:r>
        </w:p>
      </w:tc>
    </w:tr>
  </w:tbl>
  <w:p w14:paraId="41D93E41" w14:textId="77777777" w:rsidR="00340BF1" w:rsidRDefault="00340BF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501"/>
      <w:tblOverlap w:val="never"/>
      <w:tblW w:w="9900" w:type="dxa"/>
      <w:tblBorders>
        <w:insideH w:val="single" w:sz="2" w:space="0" w:color="005042"/>
      </w:tblBorders>
      <w:tblLayout w:type="fixed"/>
      <w:tblCellMar>
        <w:top w:w="60" w:type="dxa"/>
        <w:left w:w="0" w:type="dxa"/>
        <w:bottom w:w="40" w:type="dxa"/>
        <w:right w:w="0" w:type="dxa"/>
      </w:tblCellMar>
      <w:tblLook w:val="0000" w:firstRow="0" w:lastRow="0" w:firstColumn="0" w:lastColumn="0" w:noHBand="0" w:noVBand="0"/>
    </w:tblPr>
    <w:tblGrid>
      <w:gridCol w:w="3150"/>
      <w:gridCol w:w="6750"/>
    </w:tblGrid>
    <w:tr w:rsidR="00605C14" w14:paraId="45D98B73" w14:textId="77777777" w:rsidTr="00F45F90">
      <w:trPr>
        <w:cantSplit/>
        <w:trHeight w:hRule="exact" w:val="500"/>
      </w:trPr>
      <w:tc>
        <w:tcPr>
          <w:tcW w:w="3044" w:type="dxa"/>
          <w:vAlign w:val="bottom"/>
        </w:tcPr>
        <w:p w14:paraId="2E241260" w14:textId="77777777" w:rsidR="00605C14" w:rsidRDefault="00605C14" w:rsidP="00605C14">
          <w:pPr>
            <w:pStyle w:val="zHeaderTopLeft"/>
          </w:pPr>
          <w:r>
            <w:fldChar w:fldCharType="begin"/>
          </w:r>
          <w:r>
            <w:instrText xml:space="preserve"> DOCPROPERTY "Division"  \* MERGEFORMAT </w:instrText>
          </w:r>
          <w:r>
            <w:fldChar w:fldCharType="separate"/>
          </w:r>
          <w:r>
            <w:t>NXP Semiconductors</w:t>
          </w:r>
          <w:r>
            <w:fldChar w:fldCharType="end"/>
          </w:r>
        </w:p>
      </w:tc>
      <w:tc>
        <w:tcPr>
          <w:tcW w:w="6856" w:type="dxa"/>
          <w:vAlign w:val="bottom"/>
        </w:tcPr>
        <w:p w14:paraId="38E1B495" w14:textId="77777777" w:rsidR="00605C14" w:rsidRDefault="00605C14" w:rsidP="00605C14">
          <w:pPr>
            <w:pStyle w:val="zHeaderTopRight"/>
          </w:pPr>
          <w:r>
            <w:fldChar w:fldCharType="begin"/>
          </w:r>
          <w:r>
            <w:instrText xml:space="preserve"> DOCPROPERTY "Product name title"  \* MERGEFORMAT </w:instrText>
          </w:r>
          <w:r>
            <w:fldChar w:fldCharType="separate"/>
          </w:r>
          <w:r>
            <w:t>MR-CANHUBK3 Software</w:t>
          </w:r>
          <w:r>
            <w:fldChar w:fldCharType="end"/>
          </w:r>
        </w:p>
      </w:tc>
    </w:tr>
    <w:tr w:rsidR="00605C14" w14:paraId="7DEF93CD" w14:textId="77777777" w:rsidTr="00F45F90">
      <w:trPr>
        <w:cantSplit/>
        <w:trHeight w:val="300"/>
      </w:trPr>
      <w:tc>
        <w:tcPr>
          <w:tcW w:w="3200" w:type="dxa"/>
          <w:vAlign w:val="bottom"/>
        </w:tcPr>
        <w:p w14:paraId="45C79404" w14:textId="77777777" w:rsidR="00605C14" w:rsidRDefault="00605C14" w:rsidP="00605C14">
          <w:pPr>
            <w:pStyle w:val="zHeaderBottomLeft"/>
          </w:pPr>
        </w:p>
      </w:tc>
      <w:tc>
        <w:tcPr>
          <w:tcW w:w="6856" w:type="dxa"/>
          <w:vAlign w:val="bottom"/>
        </w:tcPr>
        <w:p w14:paraId="1486441C" w14:textId="77777777" w:rsidR="00605C14" w:rsidRDefault="00605C14" w:rsidP="00605C14">
          <w:pPr>
            <w:pStyle w:val="zHeaderBottomRight"/>
          </w:pPr>
          <w:r>
            <w:fldChar w:fldCharType="begin"/>
          </w:r>
          <w:r>
            <w:instrText xml:space="preserve"> DOCPROPERTY "Alternative descriptive title"  \* MERGEFORMAT </w:instrText>
          </w:r>
          <w:r>
            <w:fldChar w:fldCharType="end"/>
          </w:r>
        </w:p>
      </w:tc>
    </w:tr>
  </w:tbl>
  <w:p w14:paraId="6B061110" w14:textId="77777777" w:rsidR="00605C14" w:rsidRDefault="00605C14" w:rsidP="00605C14"/>
  <w:p w14:paraId="650FF747" w14:textId="77777777" w:rsidR="00340BF1" w:rsidRPr="00605C14" w:rsidRDefault="00340BF1" w:rsidP="00605C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4561" w:tblpY="1001"/>
      <w:tblOverlap w:val="never"/>
      <w:tblW w:w="0" w:type="auto"/>
      <w:tblBorders>
        <w:insideV w:val="single" w:sz="2" w:space="0" w:color="CABDD7"/>
      </w:tblBorders>
      <w:tblLayout w:type="fixed"/>
      <w:tblCellMar>
        <w:left w:w="0" w:type="dxa"/>
        <w:right w:w="0" w:type="dxa"/>
      </w:tblCellMar>
      <w:tblLook w:val="0000" w:firstRow="0" w:lastRow="0" w:firstColumn="0" w:lastColumn="0" w:noHBand="0" w:noVBand="0"/>
    </w:tblPr>
    <w:tblGrid>
      <w:gridCol w:w="300"/>
      <w:gridCol w:w="500"/>
    </w:tblGrid>
    <w:tr w:rsidR="00340BF1" w14:paraId="3A5CD574" w14:textId="77777777">
      <w:trPr>
        <w:cantSplit/>
        <w:trHeight w:hRule="exact" w:val="300"/>
      </w:trPr>
      <w:tc>
        <w:tcPr>
          <w:tcW w:w="300" w:type="dxa"/>
          <w:shd w:val="clear" w:color="auto" w:fill="EDE9F2"/>
        </w:tcPr>
        <w:p w14:paraId="6876E536" w14:textId="77777777" w:rsidR="00340BF1" w:rsidRDefault="00340BF1"/>
      </w:tc>
      <w:tc>
        <w:tcPr>
          <w:tcW w:w="500" w:type="dxa"/>
          <w:vMerge w:val="restart"/>
          <w:textDirection w:val="tbRl"/>
          <w:vAlign w:val="bottom"/>
        </w:tcPr>
        <w:p w14:paraId="344446CC" w14:textId="11F9A088" w:rsidR="00340BF1" w:rsidRDefault="00340BF1">
          <w:pPr>
            <w:rPr>
              <w:b/>
              <w:sz w:val="24"/>
            </w:rPr>
          </w:pPr>
          <w:r>
            <w:rPr>
              <w:b/>
              <w:sz w:val="24"/>
            </w:rPr>
            <w:fldChar w:fldCharType="begin"/>
          </w:r>
          <w:r>
            <w:rPr>
              <w:b/>
              <w:sz w:val="24"/>
            </w:rPr>
            <w:instrText xml:space="preserve"> DOCPROPERTY "PDName"  \* MERGEFORMAT </w:instrText>
          </w:r>
          <w:r>
            <w:rPr>
              <w:b/>
              <w:sz w:val="24"/>
            </w:rPr>
            <w:fldChar w:fldCharType="separate"/>
          </w:r>
          <w:r>
            <w:rPr>
              <w:bCs/>
              <w:sz w:val="24"/>
            </w:rPr>
            <w:t>Error! Unknown document property name.</w:t>
          </w:r>
          <w:r>
            <w:rPr>
              <w:b/>
              <w:sz w:val="24"/>
            </w:rPr>
            <w:fldChar w:fldCharType="end"/>
          </w:r>
        </w:p>
      </w:tc>
    </w:tr>
    <w:tr w:rsidR="00340BF1" w14:paraId="45A9892E" w14:textId="77777777">
      <w:trPr>
        <w:cantSplit/>
        <w:trHeight w:hRule="exact" w:val="300"/>
      </w:trPr>
      <w:tc>
        <w:tcPr>
          <w:tcW w:w="300" w:type="dxa"/>
          <w:shd w:val="clear" w:color="auto" w:fill="EDE9F2"/>
        </w:tcPr>
        <w:p w14:paraId="167598B6" w14:textId="77777777" w:rsidR="00340BF1" w:rsidRDefault="00340BF1"/>
      </w:tc>
      <w:tc>
        <w:tcPr>
          <w:tcW w:w="500" w:type="dxa"/>
          <w:vMerge/>
          <w:vAlign w:val="bottom"/>
        </w:tcPr>
        <w:p w14:paraId="3870423A" w14:textId="77777777" w:rsidR="00340BF1" w:rsidRDefault="00340BF1">
          <w:pPr>
            <w:rPr>
              <w:b/>
              <w:sz w:val="24"/>
            </w:rPr>
          </w:pPr>
        </w:p>
      </w:tc>
    </w:tr>
    <w:tr w:rsidR="00340BF1" w14:paraId="565BB7B5" w14:textId="77777777">
      <w:trPr>
        <w:cantSplit/>
        <w:trHeight w:hRule="exact" w:val="100"/>
      </w:trPr>
      <w:tc>
        <w:tcPr>
          <w:tcW w:w="300" w:type="dxa"/>
        </w:tcPr>
        <w:p w14:paraId="140088F3" w14:textId="77777777" w:rsidR="00340BF1" w:rsidRDefault="00340BF1"/>
      </w:tc>
      <w:tc>
        <w:tcPr>
          <w:tcW w:w="500" w:type="dxa"/>
          <w:vMerge/>
          <w:vAlign w:val="bottom"/>
        </w:tcPr>
        <w:p w14:paraId="73928095" w14:textId="77777777" w:rsidR="00340BF1" w:rsidRDefault="00340BF1">
          <w:pPr>
            <w:rPr>
              <w:b/>
              <w:sz w:val="24"/>
            </w:rPr>
          </w:pPr>
        </w:p>
      </w:tc>
    </w:tr>
    <w:tr w:rsidR="00340BF1" w14:paraId="445085B2" w14:textId="77777777">
      <w:trPr>
        <w:cantSplit/>
        <w:trHeight w:val="236"/>
      </w:trPr>
      <w:tc>
        <w:tcPr>
          <w:tcW w:w="300" w:type="dxa"/>
          <w:vMerge w:val="restart"/>
          <w:textDirection w:val="tbRl"/>
        </w:tcPr>
        <w:p w14:paraId="17A38408" w14:textId="5F7FA23B" w:rsidR="00340BF1" w:rsidRDefault="00340BF1">
          <w:pPr>
            <w:jc w:val="right"/>
            <w:rPr>
              <w:b/>
            </w:rPr>
          </w:pPr>
          <w:r>
            <w:rPr>
              <w:b/>
            </w:rPr>
            <w:fldChar w:fldCharType="begin"/>
          </w:r>
          <w:r>
            <w:rPr>
              <w:b/>
            </w:rPr>
            <w:instrText xml:space="preserve"> DOCPROPERTY "DocumentTitleShort"  \* MERGEFORMAT </w:instrText>
          </w:r>
          <w:r>
            <w:rPr>
              <w:b/>
            </w:rPr>
            <w:fldChar w:fldCharType="separate"/>
          </w:r>
          <w:r>
            <w:rPr>
              <w:bCs/>
            </w:rPr>
            <w:t>Error! Unknown document property name.</w:t>
          </w:r>
          <w:r>
            <w:rPr>
              <w:b/>
            </w:rPr>
            <w:fldChar w:fldCharType="end"/>
          </w:r>
        </w:p>
      </w:tc>
      <w:tc>
        <w:tcPr>
          <w:tcW w:w="500" w:type="dxa"/>
          <w:vMerge/>
          <w:vAlign w:val="bottom"/>
        </w:tcPr>
        <w:p w14:paraId="770CE23F" w14:textId="77777777" w:rsidR="00340BF1" w:rsidRDefault="00340BF1">
          <w:pPr>
            <w:rPr>
              <w:b/>
              <w:sz w:val="24"/>
            </w:rPr>
          </w:pPr>
        </w:p>
      </w:tc>
    </w:tr>
    <w:tr w:rsidR="00340BF1" w14:paraId="512EC657" w14:textId="77777777">
      <w:trPr>
        <w:cantSplit/>
        <w:trHeight w:hRule="exact" w:val="6700"/>
      </w:trPr>
      <w:tc>
        <w:tcPr>
          <w:tcW w:w="300" w:type="dxa"/>
          <w:vMerge/>
        </w:tcPr>
        <w:p w14:paraId="6025CC69" w14:textId="77777777" w:rsidR="00340BF1" w:rsidRDefault="00340BF1">
          <w:pPr>
            <w:rPr>
              <w:b/>
            </w:rPr>
          </w:pPr>
        </w:p>
      </w:tc>
      <w:tc>
        <w:tcPr>
          <w:tcW w:w="500" w:type="dxa"/>
          <w:textDirection w:val="tbRl"/>
        </w:tcPr>
        <w:p w14:paraId="251FD4AD" w14:textId="114570A7" w:rsidR="00340BF1" w:rsidRDefault="00340BF1">
          <w:pPr>
            <w:jc w:val="right"/>
            <w:rPr>
              <w:b/>
              <w:sz w:val="40"/>
            </w:rPr>
          </w:pPr>
          <w:r>
            <w:rPr>
              <w:b/>
              <w:sz w:val="40"/>
            </w:rPr>
            <w:fldChar w:fldCharType="begin"/>
          </w:r>
          <w:r>
            <w:rPr>
              <w:b/>
              <w:sz w:val="40"/>
            </w:rPr>
            <w:instrText xml:space="preserve"> DOCPROPERTY "DocumentNumber"  \* MERGEFORMAT </w:instrText>
          </w:r>
          <w:r>
            <w:rPr>
              <w:b/>
              <w:sz w:val="40"/>
            </w:rPr>
            <w:fldChar w:fldCharType="separate"/>
          </w:r>
          <w:r>
            <w:rPr>
              <w:bCs/>
              <w:sz w:val="40"/>
            </w:rPr>
            <w:t>Error! Unknown document property name.</w:t>
          </w:r>
          <w:r>
            <w:rPr>
              <w:b/>
              <w:sz w:val="40"/>
            </w:rPr>
            <w:fldChar w:fldCharType="end"/>
          </w:r>
        </w:p>
      </w:tc>
    </w:tr>
  </w:tbl>
  <w:tbl>
    <w:tblPr>
      <w:tblpPr w:vertAnchor="page" w:horzAnchor="page" w:tblpX="1001" w:tblpY="501"/>
      <w:tblOverlap w:val="never"/>
      <w:tblW w:w="9900" w:type="dxa"/>
      <w:tblBorders>
        <w:insideH w:val="single" w:sz="2" w:space="0" w:color="005042"/>
      </w:tblBorders>
      <w:tblLayout w:type="fixed"/>
      <w:tblCellMar>
        <w:top w:w="60" w:type="dxa"/>
        <w:left w:w="0" w:type="dxa"/>
        <w:bottom w:w="40" w:type="dxa"/>
        <w:right w:w="0" w:type="dxa"/>
      </w:tblCellMar>
      <w:tblLook w:val="0000" w:firstRow="0" w:lastRow="0" w:firstColumn="0" w:lastColumn="0" w:noHBand="0" w:noVBand="0"/>
    </w:tblPr>
    <w:tblGrid>
      <w:gridCol w:w="3200"/>
      <w:gridCol w:w="6700"/>
    </w:tblGrid>
    <w:tr w:rsidR="00340BF1" w14:paraId="0A368548" w14:textId="77777777" w:rsidTr="009A2A1A">
      <w:trPr>
        <w:cantSplit/>
        <w:trHeight w:hRule="exact" w:val="500"/>
      </w:trPr>
      <w:tc>
        <w:tcPr>
          <w:tcW w:w="3200" w:type="dxa"/>
          <w:vAlign w:val="bottom"/>
        </w:tcPr>
        <w:p w14:paraId="0A7BDB1D" w14:textId="75A05336" w:rsidR="00340BF1" w:rsidRDefault="00000000" w:rsidP="00D016AA">
          <w:pPr>
            <w:pStyle w:val="zHeaderTopLeft"/>
          </w:pPr>
          <w:fldSimple w:instr=" DOCPROPERTY &quot;Division&quot;  \* MERGEFORMAT ">
            <w:r w:rsidR="00340BF1">
              <w:t>NXP Semiconductors</w:t>
            </w:r>
          </w:fldSimple>
        </w:p>
      </w:tc>
      <w:tc>
        <w:tcPr>
          <w:tcW w:w="6700" w:type="dxa"/>
          <w:vAlign w:val="bottom"/>
        </w:tcPr>
        <w:p w14:paraId="4C91A367" w14:textId="7CC5B0EC" w:rsidR="00340BF1" w:rsidRDefault="00000000" w:rsidP="00D016AA">
          <w:pPr>
            <w:pStyle w:val="zHeaderTopRight"/>
          </w:pPr>
          <w:fldSimple w:instr=" DOCPROPERTY &quot;Product name title&quot;  \* MERGEFORMAT ">
            <w:r w:rsidR="00340BF1">
              <w:t>MR-</w:t>
            </w:r>
            <w:r w:rsidR="00733FB3">
              <w:t>CANHUBK3</w:t>
            </w:r>
            <w:r w:rsidR="00340BF1">
              <w:t xml:space="preserve"> Software</w:t>
            </w:r>
          </w:fldSimple>
        </w:p>
      </w:tc>
    </w:tr>
    <w:tr w:rsidR="00340BF1" w14:paraId="48D04A79" w14:textId="77777777" w:rsidTr="009A2A1A">
      <w:trPr>
        <w:cantSplit/>
        <w:trHeight w:val="280"/>
      </w:trPr>
      <w:tc>
        <w:tcPr>
          <w:tcW w:w="3200" w:type="dxa"/>
        </w:tcPr>
        <w:p w14:paraId="68A3CCFB" w14:textId="77777777" w:rsidR="00340BF1" w:rsidRDefault="00340BF1" w:rsidP="00C16B1A">
          <w:pPr>
            <w:pStyle w:val="zHeaderBottomLeft"/>
          </w:pPr>
        </w:p>
      </w:tc>
      <w:tc>
        <w:tcPr>
          <w:tcW w:w="6700" w:type="dxa"/>
        </w:tcPr>
        <w:p w14:paraId="6EFBB15E" w14:textId="5BF0DA8A" w:rsidR="00340BF1" w:rsidRDefault="00340BF1" w:rsidP="00C16B1A">
          <w:pPr>
            <w:pStyle w:val="zHeaderBottomRight"/>
          </w:pPr>
          <w:r>
            <w:fldChar w:fldCharType="begin"/>
          </w:r>
          <w:r>
            <w:instrText xml:space="preserve"> DOCPROPERTY "Alternative descriptive title"  \* MERGEFORMAT </w:instrText>
          </w:r>
          <w:r>
            <w:fldChar w:fldCharType="end"/>
          </w:r>
        </w:p>
      </w:tc>
    </w:tr>
  </w:tbl>
  <w:p w14:paraId="79C5F060" w14:textId="77777777" w:rsidR="00340BF1" w:rsidRDefault="00340BF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4561" w:tblpY="1001"/>
      <w:tblOverlap w:val="never"/>
      <w:tblW w:w="0" w:type="auto"/>
      <w:tblBorders>
        <w:insideV w:val="single" w:sz="2" w:space="0" w:color="4B186E"/>
      </w:tblBorders>
      <w:tblLayout w:type="fixed"/>
      <w:tblCellMar>
        <w:left w:w="0" w:type="dxa"/>
        <w:right w:w="0" w:type="dxa"/>
      </w:tblCellMar>
      <w:tblLook w:val="0000" w:firstRow="0" w:lastRow="0" w:firstColumn="0" w:lastColumn="0" w:noHBand="0" w:noVBand="0"/>
    </w:tblPr>
    <w:tblGrid>
      <w:gridCol w:w="300"/>
      <w:gridCol w:w="500"/>
    </w:tblGrid>
    <w:tr w:rsidR="00340BF1" w14:paraId="4A30ED9E" w14:textId="77777777">
      <w:trPr>
        <w:cantSplit/>
        <w:trHeight w:hRule="exact" w:val="300"/>
      </w:trPr>
      <w:tc>
        <w:tcPr>
          <w:tcW w:w="300" w:type="dxa"/>
          <w:tcBorders>
            <w:bottom w:val="nil"/>
          </w:tcBorders>
          <w:shd w:val="clear" w:color="auto" w:fill="4B186E"/>
        </w:tcPr>
        <w:p w14:paraId="7395C348" w14:textId="77777777" w:rsidR="00340BF1" w:rsidRDefault="00340BF1"/>
      </w:tc>
      <w:tc>
        <w:tcPr>
          <w:tcW w:w="500" w:type="dxa"/>
          <w:vMerge w:val="restart"/>
          <w:textDirection w:val="tbRl"/>
          <w:vAlign w:val="bottom"/>
        </w:tcPr>
        <w:p w14:paraId="5371A76D" w14:textId="109F5076" w:rsidR="00340BF1" w:rsidRDefault="00340BF1">
          <w:pPr>
            <w:rPr>
              <w:b/>
              <w:sz w:val="24"/>
            </w:rPr>
          </w:pPr>
          <w:r>
            <w:rPr>
              <w:b/>
              <w:sz w:val="24"/>
            </w:rPr>
            <w:fldChar w:fldCharType="begin"/>
          </w:r>
          <w:r>
            <w:rPr>
              <w:b/>
              <w:sz w:val="24"/>
            </w:rPr>
            <w:instrText xml:space="preserve"> DOCPROPERTY "PDName"  \* MERGEFORMAT </w:instrText>
          </w:r>
          <w:r>
            <w:rPr>
              <w:b/>
              <w:sz w:val="24"/>
            </w:rPr>
            <w:fldChar w:fldCharType="separate"/>
          </w:r>
          <w:r>
            <w:rPr>
              <w:bCs/>
              <w:sz w:val="24"/>
            </w:rPr>
            <w:t>Error! Unknown document property name.</w:t>
          </w:r>
          <w:r>
            <w:rPr>
              <w:b/>
              <w:sz w:val="24"/>
            </w:rPr>
            <w:fldChar w:fldCharType="end"/>
          </w:r>
        </w:p>
      </w:tc>
    </w:tr>
    <w:tr w:rsidR="00340BF1" w14:paraId="0A6933B3" w14:textId="77777777">
      <w:trPr>
        <w:cantSplit/>
        <w:trHeight w:hRule="exact" w:val="300"/>
      </w:trPr>
      <w:tc>
        <w:tcPr>
          <w:tcW w:w="300" w:type="dxa"/>
          <w:shd w:val="clear" w:color="auto" w:fill="B1A2C5"/>
        </w:tcPr>
        <w:p w14:paraId="5218AB40" w14:textId="77777777" w:rsidR="00340BF1" w:rsidRDefault="00340BF1"/>
      </w:tc>
      <w:tc>
        <w:tcPr>
          <w:tcW w:w="500" w:type="dxa"/>
          <w:vMerge/>
          <w:vAlign w:val="bottom"/>
        </w:tcPr>
        <w:p w14:paraId="176EA2D3" w14:textId="77777777" w:rsidR="00340BF1" w:rsidRDefault="00340BF1">
          <w:pPr>
            <w:rPr>
              <w:b/>
              <w:sz w:val="24"/>
            </w:rPr>
          </w:pPr>
        </w:p>
      </w:tc>
    </w:tr>
    <w:tr w:rsidR="00340BF1" w14:paraId="6D0384B9" w14:textId="77777777">
      <w:trPr>
        <w:cantSplit/>
        <w:trHeight w:hRule="exact" w:val="100"/>
      </w:trPr>
      <w:tc>
        <w:tcPr>
          <w:tcW w:w="300" w:type="dxa"/>
        </w:tcPr>
        <w:p w14:paraId="00F1129A" w14:textId="77777777" w:rsidR="00340BF1" w:rsidRDefault="00340BF1"/>
      </w:tc>
      <w:tc>
        <w:tcPr>
          <w:tcW w:w="500" w:type="dxa"/>
          <w:vMerge/>
          <w:vAlign w:val="bottom"/>
        </w:tcPr>
        <w:p w14:paraId="3B6356BE" w14:textId="77777777" w:rsidR="00340BF1" w:rsidRDefault="00340BF1">
          <w:pPr>
            <w:rPr>
              <w:b/>
              <w:sz w:val="24"/>
            </w:rPr>
          </w:pPr>
        </w:p>
      </w:tc>
    </w:tr>
    <w:tr w:rsidR="00340BF1" w14:paraId="54602036" w14:textId="77777777">
      <w:trPr>
        <w:cantSplit/>
        <w:trHeight w:val="240"/>
      </w:trPr>
      <w:tc>
        <w:tcPr>
          <w:tcW w:w="300" w:type="dxa"/>
          <w:vMerge w:val="restart"/>
          <w:textDirection w:val="tbRl"/>
        </w:tcPr>
        <w:p w14:paraId="3B07A05F" w14:textId="396D74BB" w:rsidR="00340BF1" w:rsidRDefault="00340BF1">
          <w:pPr>
            <w:jc w:val="right"/>
            <w:rPr>
              <w:b/>
            </w:rPr>
          </w:pPr>
          <w:r>
            <w:rPr>
              <w:b/>
            </w:rPr>
            <w:fldChar w:fldCharType="begin"/>
          </w:r>
          <w:r>
            <w:rPr>
              <w:b/>
            </w:rPr>
            <w:instrText xml:space="preserve"> DOCPROPERTY "DocumentTitleShort"  \* MERGEFORMAT </w:instrText>
          </w:r>
          <w:r>
            <w:rPr>
              <w:b/>
            </w:rPr>
            <w:fldChar w:fldCharType="separate"/>
          </w:r>
          <w:r>
            <w:rPr>
              <w:bCs/>
            </w:rPr>
            <w:t>Error! Unknown document property name.</w:t>
          </w:r>
          <w:r>
            <w:rPr>
              <w:b/>
            </w:rPr>
            <w:fldChar w:fldCharType="end"/>
          </w:r>
        </w:p>
      </w:tc>
      <w:tc>
        <w:tcPr>
          <w:tcW w:w="500" w:type="dxa"/>
          <w:vMerge/>
          <w:vAlign w:val="bottom"/>
        </w:tcPr>
        <w:p w14:paraId="2EA03D65" w14:textId="77777777" w:rsidR="00340BF1" w:rsidRDefault="00340BF1">
          <w:pPr>
            <w:rPr>
              <w:b/>
              <w:sz w:val="24"/>
            </w:rPr>
          </w:pPr>
        </w:p>
      </w:tc>
    </w:tr>
    <w:tr w:rsidR="00340BF1" w14:paraId="7E4DF8DB" w14:textId="77777777">
      <w:trPr>
        <w:cantSplit/>
        <w:trHeight w:hRule="exact" w:val="6700"/>
      </w:trPr>
      <w:tc>
        <w:tcPr>
          <w:tcW w:w="300" w:type="dxa"/>
          <w:vMerge/>
        </w:tcPr>
        <w:p w14:paraId="06C08D44" w14:textId="77777777" w:rsidR="00340BF1" w:rsidRDefault="00340BF1">
          <w:pPr>
            <w:rPr>
              <w:b/>
            </w:rPr>
          </w:pPr>
        </w:p>
      </w:tc>
      <w:tc>
        <w:tcPr>
          <w:tcW w:w="500" w:type="dxa"/>
          <w:textDirection w:val="tbRl"/>
        </w:tcPr>
        <w:p w14:paraId="23F80E6C" w14:textId="6B27281A" w:rsidR="00340BF1" w:rsidRDefault="00340BF1">
          <w:pPr>
            <w:jc w:val="right"/>
            <w:rPr>
              <w:b/>
              <w:sz w:val="40"/>
            </w:rPr>
          </w:pPr>
          <w:r>
            <w:rPr>
              <w:b/>
              <w:sz w:val="40"/>
            </w:rPr>
            <w:fldChar w:fldCharType="begin"/>
          </w:r>
          <w:r>
            <w:rPr>
              <w:b/>
              <w:sz w:val="40"/>
            </w:rPr>
            <w:instrText xml:space="preserve"> DOCPROPERTY "DocumentNumber"  \* MERGEFORMAT </w:instrText>
          </w:r>
          <w:r>
            <w:rPr>
              <w:b/>
              <w:sz w:val="40"/>
            </w:rPr>
            <w:fldChar w:fldCharType="separate"/>
          </w:r>
          <w:r>
            <w:rPr>
              <w:bCs/>
              <w:sz w:val="40"/>
            </w:rPr>
            <w:t>Error! Unknown document property name.</w:t>
          </w:r>
          <w:r>
            <w:rPr>
              <w:b/>
              <w:sz w:val="40"/>
            </w:rPr>
            <w:fldChar w:fldCharType="end"/>
          </w:r>
        </w:p>
      </w:tc>
    </w:tr>
  </w:tbl>
  <w:tbl>
    <w:tblPr>
      <w:tblpPr w:vertAnchor="page" w:horzAnchor="page" w:tblpX="1001" w:tblpY="501"/>
      <w:tblOverlap w:val="never"/>
      <w:tblW w:w="9900" w:type="dxa"/>
      <w:tblBorders>
        <w:insideH w:val="single" w:sz="2" w:space="0" w:color="00523D"/>
      </w:tblBorders>
      <w:tblLayout w:type="fixed"/>
      <w:tblCellMar>
        <w:top w:w="60" w:type="dxa"/>
        <w:left w:w="0" w:type="dxa"/>
        <w:bottom w:w="40" w:type="dxa"/>
        <w:right w:w="0" w:type="dxa"/>
      </w:tblCellMar>
      <w:tblLook w:val="0000" w:firstRow="0" w:lastRow="0" w:firstColumn="0" w:lastColumn="0" w:noHBand="0" w:noVBand="0"/>
    </w:tblPr>
    <w:tblGrid>
      <w:gridCol w:w="3200"/>
      <w:gridCol w:w="6700"/>
    </w:tblGrid>
    <w:tr w:rsidR="00340BF1" w14:paraId="449BE78F" w14:textId="77777777">
      <w:trPr>
        <w:cantSplit/>
        <w:trHeight w:hRule="exact" w:val="500"/>
      </w:trPr>
      <w:tc>
        <w:tcPr>
          <w:tcW w:w="3200" w:type="dxa"/>
          <w:tcBorders>
            <w:top w:val="nil"/>
            <w:bottom w:val="single" w:sz="2" w:space="0" w:color="992C96"/>
          </w:tcBorders>
          <w:vAlign w:val="bottom"/>
        </w:tcPr>
        <w:p w14:paraId="1050EF89" w14:textId="523765F3" w:rsidR="00340BF1" w:rsidRDefault="00000000">
          <w:pPr>
            <w:pStyle w:val="zHeaderTopLeft"/>
          </w:pPr>
          <w:fldSimple w:instr=" DOCPROPERTY &quot;Division&quot;  \* MERGEFORMAT ">
            <w:r w:rsidR="00340BF1">
              <w:t>NXP Semiconductors</w:t>
            </w:r>
          </w:fldSimple>
        </w:p>
      </w:tc>
      <w:tc>
        <w:tcPr>
          <w:tcW w:w="6700" w:type="dxa"/>
          <w:tcBorders>
            <w:top w:val="nil"/>
            <w:bottom w:val="single" w:sz="2" w:space="0" w:color="992C96"/>
          </w:tcBorders>
          <w:vAlign w:val="bottom"/>
        </w:tcPr>
        <w:p w14:paraId="0C02058F" w14:textId="1D124F8F" w:rsidR="00340BF1" w:rsidRDefault="00000000">
          <w:pPr>
            <w:pStyle w:val="zHeaderTopRight"/>
          </w:pPr>
          <w:r>
            <w:fldChar w:fldCharType="begin"/>
          </w:r>
          <w:r>
            <w:instrText xml:space="preserve"> DOCPROPERTY "Product name title"  \* MERGEFORMAT </w:instrText>
          </w:r>
          <w:r>
            <w:fldChar w:fldCharType="separate"/>
          </w:r>
          <w:proofErr w:type="spellStart"/>
          <w:r w:rsidR="00340BF1">
            <w:t>RoadLINK</w:t>
          </w:r>
          <w:proofErr w:type="spellEnd"/>
          <w:r w:rsidR="00340BF1">
            <w:t xml:space="preserve"> Evaluation Kit 2.0</w:t>
          </w:r>
          <w:r>
            <w:fldChar w:fldCharType="end"/>
          </w:r>
        </w:p>
      </w:tc>
    </w:tr>
    <w:tr w:rsidR="00340BF1" w14:paraId="103BB255" w14:textId="77777777">
      <w:trPr>
        <w:cantSplit/>
        <w:trHeight w:hRule="exact" w:val="300"/>
      </w:trPr>
      <w:tc>
        <w:tcPr>
          <w:tcW w:w="3200" w:type="dxa"/>
          <w:tcBorders>
            <w:top w:val="single" w:sz="2" w:space="0" w:color="992C96"/>
            <w:bottom w:val="nil"/>
          </w:tcBorders>
        </w:tcPr>
        <w:p w14:paraId="2C0F4406" w14:textId="77777777" w:rsidR="00340BF1" w:rsidRDefault="00340BF1">
          <w:pPr>
            <w:pStyle w:val="zHeaderBottomLeft"/>
          </w:pPr>
        </w:p>
      </w:tc>
      <w:tc>
        <w:tcPr>
          <w:tcW w:w="4950" w:type="dxa"/>
          <w:tcBorders>
            <w:top w:val="single" w:sz="2" w:space="0" w:color="992C96"/>
            <w:bottom w:val="nil"/>
          </w:tcBorders>
          <w:vAlign w:val="bottom"/>
        </w:tcPr>
        <w:p w14:paraId="60B1634F" w14:textId="5457DA83" w:rsidR="00340BF1" w:rsidRDefault="00340BF1">
          <w:pPr>
            <w:pStyle w:val="zHeaderBottomRight"/>
          </w:pPr>
          <w:r>
            <w:fldChar w:fldCharType="begin"/>
          </w:r>
          <w:r>
            <w:instrText xml:space="preserve"> DOCPROPERTY "Alternative descriptive title"  \* MERGEFORMAT </w:instrText>
          </w:r>
          <w:r>
            <w:fldChar w:fldCharType="end"/>
          </w:r>
        </w:p>
      </w:tc>
    </w:tr>
  </w:tbl>
  <w:p w14:paraId="5D35182E" w14:textId="77777777" w:rsidR="00340BF1" w:rsidRDefault="00340BF1">
    <w:r>
      <w:rPr>
        <w:noProof/>
      </w:rPr>
      <mc:AlternateContent>
        <mc:Choice Requires="wps">
          <w:drawing>
            <wp:anchor distT="0" distB="0" distL="114300" distR="114300" simplePos="0" relativeHeight="251658241" behindDoc="1" locked="0" layoutInCell="1" allowOverlap="1" wp14:anchorId="3FCA24DC" wp14:editId="48F4E6BC">
              <wp:simplePos x="0" y="0"/>
              <wp:positionH relativeFrom="page">
                <wp:align>center</wp:align>
              </wp:positionH>
              <wp:positionV relativeFrom="page">
                <wp:align>center</wp:align>
              </wp:positionV>
              <wp:extent cx="6381750" cy="771525"/>
              <wp:effectExtent l="0" t="2066925" r="0" b="2066925"/>
              <wp:wrapNone/>
              <wp:docPr id="11" name="WordArt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381750" cy="771525"/>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50F2332" w14:textId="77777777" w:rsidR="00340BF1" w:rsidRDefault="00340BF1" w:rsidP="00EA4266">
                          <w:pPr>
                            <w:pStyle w:val="NormalWeb"/>
                            <w:spacing w:before="0" w:beforeAutospacing="0" w:after="0" w:afterAutospacing="0"/>
                            <w:jc w:val="center"/>
                          </w:pPr>
                          <w:r>
                            <w:rPr>
                              <w:rFonts w:ascii="Arial" w:hAnsi="Arial" w:cs="Arial"/>
                              <w:b/>
                              <w:bCs/>
                              <w:color w:val="D9D9D9"/>
                              <w:sz w:val="108"/>
                              <w:szCs w:val="108"/>
                            </w:rPr>
                            <w:t>SECURITY STATUS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FCA24DC" id="_x0000_t202" coordsize="21600,21600" o:spt="202" path="m,l,21600r21600,l21600,xe">
              <v:stroke joinstyle="miter"/>
              <v:path gradientshapeok="t" o:connecttype="rect"/>
            </v:shapetype>
            <v:shape id="WordArt 44" o:spid="_x0000_s1044" type="#_x0000_t202" style="position:absolute;margin-left:0;margin-top:0;width:502.5pt;height:60.75pt;rotation:-45;z-index:-251658239;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" filled="f" stroked="f">
              <v:stroke joinstyle="round"/>
              <o:lock v:ext="edit" shapetype="t"/>
              <v:textbox style="mso-fit-shape-to-text:t">
                <w:txbxContent>
                  <w:p w14:paraId="450F2332" w14:textId="77777777" w:rsidR="00340BF1" w:rsidRDefault="00340BF1" w:rsidP="00EA4266">
                    <w:pPr>
                      <w:pStyle w:val="NormalWeb"/>
                      <w:spacing w:before="0" w:beforeAutospacing="0" w:after="0" w:afterAutospacing="0"/>
                      <w:jc w:val="center"/>
                    </w:pPr>
                    <w:r>
                      <w:rPr>
                        <w:rFonts w:ascii="Arial" w:hAnsi="Arial" w:cs="Arial"/>
                        <w:b/>
                        <w:bCs/>
                        <w:color w:val="D9D9D9"/>
                        <w:sz w:val="108"/>
                        <w:szCs w:val="108"/>
                      </w:rPr>
                      <w:t>SECURITY STATUS</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764499D4" wp14:editId="40CE4A8F">
              <wp:simplePos x="0" y="0"/>
              <wp:positionH relativeFrom="page">
                <wp:posOffset>4826000</wp:posOffset>
              </wp:positionH>
              <wp:positionV relativeFrom="page">
                <wp:posOffset>127000</wp:posOffset>
              </wp:positionV>
              <wp:extent cx="3651250" cy="1676400"/>
              <wp:effectExtent l="1050925" t="0" r="0" b="66675"/>
              <wp:wrapNone/>
              <wp:docPr id="10" name="WordArt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700000">
                        <a:off x="0" y="0"/>
                        <a:ext cx="3651250" cy="167640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8181818"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w:t>
                          </w:r>
                        </w:p>
                        <w:p w14:paraId="4F614AC7"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w:t>
                          </w:r>
                        </w:p>
                        <w:p w14:paraId="627E8A16"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DRAFT  DRA</w:t>
                          </w:r>
                        </w:p>
                        <w:p w14:paraId="2B844702"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DRAFT  DRAFT  DRAFT</w:t>
                          </w:r>
                        </w:p>
                        <w:p w14:paraId="0CA4E97A"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DRAFT  DRAFT  DRAFT  DRAFT  D</w:t>
                          </w:r>
                        </w:p>
                        <w:p w14:paraId="2D9DA751"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DRAFT  DRAFT  DRAFT  DRAFT  DRAFT  DRA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64499D4" id="WordArt 45" o:spid="_x0000_s1045" type="#_x0000_t202" style="position:absolute;margin-left:380pt;margin-top:10pt;width:287.5pt;height:132pt;rotation:45;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" filled="f" stroked="f">
              <v:stroke joinstyle="round"/>
              <o:lock v:ext="edit" shapetype="t"/>
              <v:textbox style="mso-fit-shape-to-text:t">
                <w:txbxContent>
                  <w:p w14:paraId="78181818"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w:t>
                    </w:r>
                  </w:p>
                  <w:p w14:paraId="4F614AC7"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w:t>
                    </w:r>
                  </w:p>
                  <w:p w14:paraId="627E8A16"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DRAFT  DRA</w:t>
                    </w:r>
                  </w:p>
                  <w:p w14:paraId="2B844702"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DRAFT  DRAFT  DRAFT</w:t>
                    </w:r>
                  </w:p>
                  <w:p w14:paraId="0CA4E97A"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DRAFT  DRAFT  DRAFT  DRAFT  D</w:t>
                    </w:r>
                  </w:p>
                  <w:p w14:paraId="2D9DA751" w14:textId="77777777" w:rsidR="00340BF1" w:rsidRPr="00314DD3" w:rsidRDefault="00340BF1" w:rsidP="00EA4266">
                    <w:pPr>
                      <w:pStyle w:val="NormalWeb"/>
                      <w:spacing w:before="0" w:beforeAutospacing="0" w:after="0" w:afterAutospacing="0"/>
                      <w:jc w:val="center"/>
                      <w:rPr>
                        <w:lang w:val="de-DE"/>
                      </w:rPr>
                    </w:pPr>
                    <w:r w:rsidRPr="00314DD3">
                      <w:rPr>
                        <w:rFonts w:ascii="Arial" w:hAnsi="Arial" w:cs="Arial"/>
                        <w:b/>
                        <w:bCs/>
                        <w:color w:val="D9D9D9"/>
                        <w:sz w:val="20"/>
                        <w:szCs w:val="20"/>
                        <w:lang w:val="de-DE"/>
                      </w:rPr>
                      <w:t>DRAFT  DRAFT  DRAFT  DRAFT  DRAFT  DRAFT  DRAFT  DRA</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39B20" w14:textId="77777777" w:rsidR="00340BF1" w:rsidRDefault="00340BF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501"/>
      <w:tblOverlap w:val="never"/>
      <w:tblW w:w="9900" w:type="dxa"/>
      <w:tblBorders>
        <w:insideH w:val="single" w:sz="2" w:space="0" w:color="005042"/>
      </w:tblBorders>
      <w:tblLayout w:type="fixed"/>
      <w:tblCellMar>
        <w:top w:w="60" w:type="dxa"/>
        <w:left w:w="0" w:type="dxa"/>
        <w:bottom w:w="40" w:type="dxa"/>
        <w:right w:w="0" w:type="dxa"/>
      </w:tblCellMar>
      <w:tblLook w:val="01E0" w:firstRow="1" w:lastRow="1" w:firstColumn="1" w:lastColumn="1" w:noHBand="0" w:noVBand="0"/>
    </w:tblPr>
    <w:tblGrid>
      <w:gridCol w:w="3200"/>
      <w:gridCol w:w="6700"/>
    </w:tblGrid>
    <w:tr w:rsidR="00340BF1" w14:paraId="6C52A3FD" w14:textId="77777777" w:rsidTr="004D5469">
      <w:trPr>
        <w:cantSplit/>
        <w:trHeight w:hRule="exact" w:val="500"/>
      </w:trPr>
      <w:tc>
        <w:tcPr>
          <w:tcW w:w="3200" w:type="dxa"/>
          <w:shd w:val="clear" w:color="auto" w:fill="auto"/>
          <w:vAlign w:val="bottom"/>
        </w:tcPr>
        <w:p w14:paraId="013CAD4F" w14:textId="0069BFDA" w:rsidR="00340BF1" w:rsidRDefault="00000000" w:rsidP="000412D0">
          <w:pPr>
            <w:pStyle w:val="zHeaderTopLeft"/>
          </w:pPr>
          <w:fldSimple w:instr=" DOCPROPERTY &quot;Division&quot;  \* MERGEFORMAT ">
            <w:r w:rsidR="00340BF1">
              <w:t>NXP Semiconductors</w:t>
            </w:r>
          </w:fldSimple>
        </w:p>
      </w:tc>
      <w:tc>
        <w:tcPr>
          <w:tcW w:w="6700" w:type="dxa"/>
          <w:shd w:val="clear" w:color="auto" w:fill="auto"/>
          <w:vAlign w:val="bottom"/>
        </w:tcPr>
        <w:p w14:paraId="0FD15265" w14:textId="1BD0BE79" w:rsidR="00340BF1" w:rsidRDefault="00000000" w:rsidP="000412D0">
          <w:pPr>
            <w:pStyle w:val="zHeaderTopRight"/>
          </w:pPr>
          <w:r>
            <w:fldChar w:fldCharType="begin"/>
          </w:r>
          <w:r>
            <w:instrText xml:space="preserve"> DOCPROPERTY "Product name title"  \* MERGEFORMAT </w:instrText>
          </w:r>
          <w:r>
            <w:fldChar w:fldCharType="separate"/>
          </w:r>
          <w:proofErr w:type="spellStart"/>
          <w:r w:rsidR="00340BF1">
            <w:t>RoadLINK</w:t>
          </w:r>
          <w:proofErr w:type="spellEnd"/>
          <w:r w:rsidR="00340BF1">
            <w:t xml:space="preserve"> Evaluation Kit 2.0</w:t>
          </w:r>
          <w:r>
            <w:fldChar w:fldCharType="end"/>
          </w:r>
        </w:p>
      </w:tc>
    </w:tr>
    <w:tr w:rsidR="00340BF1" w14:paraId="4FCDBCCE" w14:textId="77777777" w:rsidTr="004D5469">
      <w:trPr>
        <w:cantSplit/>
        <w:trHeight w:val="300"/>
      </w:trPr>
      <w:tc>
        <w:tcPr>
          <w:tcW w:w="3200" w:type="dxa"/>
          <w:shd w:val="clear" w:color="auto" w:fill="auto"/>
          <w:vAlign w:val="bottom"/>
        </w:tcPr>
        <w:p w14:paraId="396A0833" w14:textId="77777777" w:rsidR="00340BF1" w:rsidRDefault="00340BF1" w:rsidP="000412D0">
          <w:pPr>
            <w:pStyle w:val="zHeaderBottomLeft"/>
          </w:pPr>
        </w:p>
      </w:tc>
      <w:tc>
        <w:tcPr>
          <w:tcW w:w="6700" w:type="dxa"/>
          <w:shd w:val="clear" w:color="auto" w:fill="auto"/>
          <w:vAlign w:val="bottom"/>
        </w:tcPr>
        <w:p w14:paraId="33C96252" w14:textId="3EA9BC88" w:rsidR="00340BF1" w:rsidRDefault="00340BF1" w:rsidP="000412D0">
          <w:pPr>
            <w:pStyle w:val="zHeaderBottomRight"/>
          </w:pPr>
          <w:r>
            <w:fldChar w:fldCharType="begin"/>
          </w:r>
          <w:r>
            <w:instrText xml:space="preserve"> DOCPROPERTY "Alternative descriptive title"  \* MERGEFORMAT </w:instrText>
          </w:r>
          <w:r>
            <w:fldChar w:fldCharType="end"/>
          </w:r>
        </w:p>
      </w:tc>
    </w:tr>
  </w:tbl>
  <w:p w14:paraId="22D0FC96" w14:textId="77777777" w:rsidR="00340BF1" w:rsidRPr="000412D0" w:rsidRDefault="00340BF1" w:rsidP="000412D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501"/>
      <w:tblOverlap w:val="never"/>
      <w:tblW w:w="9900" w:type="dxa"/>
      <w:tblBorders>
        <w:insideH w:val="single" w:sz="2" w:space="0" w:color="005042"/>
      </w:tblBorders>
      <w:tblLayout w:type="fixed"/>
      <w:tblCellMar>
        <w:top w:w="60" w:type="dxa"/>
        <w:left w:w="0" w:type="dxa"/>
        <w:bottom w:w="40" w:type="dxa"/>
        <w:right w:w="0" w:type="dxa"/>
      </w:tblCellMar>
      <w:tblLook w:val="01E0" w:firstRow="1" w:lastRow="1" w:firstColumn="1" w:lastColumn="1" w:noHBand="0" w:noVBand="0"/>
    </w:tblPr>
    <w:tblGrid>
      <w:gridCol w:w="3200"/>
      <w:gridCol w:w="6700"/>
    </w:tblGrid>
    <w:tr w:rsidR="00340BF1" w14:paraId="24293257" w14:textId="77777777" w:rsidTr="004D5469">
      <w:trPr>
        <w:cantSplit/>
        <w:trHeight w:hRule="exact" w:val="500"/>
      </w:trPr>
      <w:tc>
        <w:tcPr>
          <w:tcW w:w="3200" w:type="dxa"/>
          <w:shd w:val="clear" w:color="auto" w:fill="auto"/>
          <w:vAlign w:val="bottom"/>
        </w:tcPr>
        <w:p w14:paraId="36B77F1C" w14:textId="22791754" w:rsidR="00340BF1" w:rsidRDefault="00000000" w:rsidP="00432F70">
          <w:pPr>
            <w:pStyle w:val="zHeaderTopLeft"/>
          </w:pPr>
          <w:fldSimple w:instr=" DOCPROPERTY &quot;Division&quot;  \* MERGEFORMAT ">
            <w:r w:rsidR="00340BF1">
              <w:t>NXP Semiconductors</w:t>
            </w:r>
          </w:fldSimple>
        </w:p>
      </w:tc>
      <w:tc>
        <w:tcPr>
          <w:tcW w:w="6700" w:type="dxa"/>
          <w:shd w:val="clear" w:color="auto" w:fill="auto"/>
          <w:vAlign w:val="bottom"/>
        </w:tcPr>
        <w:p w14:paraId="38941653" w14:textId="54187803" w:rsidR="00340BF1" w:rsidRDefault="00000000" w:rsidP="00432F70">
          <w:pPr>
            <w:pStyle w:val="zHeaderTopRight"/>
          </w:pPr>
          <w:r>
            <w:fldChar w:fldCharType="begin"/>
          </w:r>
          <w:r>
            <w:instrText xml:space="preserve"> DOCPROPERTY "Product name title"  \* MERGEFORMAT </w:instrText>
          </w:r>
          <w:r>
            <w:fldChar w:fldCharType="separate"/>
          </w:r>
          <w:proofErr w:type="spellStart"/>
          <w:r w:rsidR="00340BF1">
            <w:t>RoadLINK</w:t>
          </w:r>
          <w:proofErr w:type="spellEnd"/>
          <w:r w:rsidR="00340BF1">
            <w:t xml:space="preserve"> Evaluation Kit 2.0</w:t>
          </w:r>
          <w:r>
            <w:fldChar w:fldCharType="end"/>
          </w:r>
        </w:p>
      </w:tc>
    </w:tr>
    <w:tr w:rsidR="00340BF1" w14:paraId="506D88F6" w14:textId="77777777" w:rsidTr="004D5469">
      <w:trPr>
        <w:cantSplit/>
        <w:trHeight w:val="300"/>
      </w:trPr>
      <w:tc>
        <w:tcPr>
          <w:tcW w:w="3200" w:type="dxa"/>
          <w:shd w:val="clear" w:color="auto" w:fill="auto"/>
          <w:vAlign w:val="bottom"/>
        </w:tcPr>
        <w:p w14:paraId="5B7CF252" w14:textId="77777777" w:rsidR="00340BF1" w:rsidRDefault="00340BF1" w:rsidP="00432F70">
          <w:pPr>
            <w:pStyle w:val="zHeaderBottomLeft"/>
          </w:pPr>
        </w:p>
      </w:tc>
      <w:tc>
        <w:tcPr>
          <w:tcW w:w="6700" w:type="dxa"/>
          <w:shd w:val="clear" w:color="auto" w:fill="auto"/>
          <w:vAlign w:val="bottom"/>
        </w:tcPr>
        <w:p w14:paraId="63690EE6" w14:textId="0C2BE152" w:rsidR="00340BF1" w:rsidRDefault="00340BF1" w:rsidP="00432F70">
          <w:pPr>
            <w:pStyle w:val="zHeaderBottomRight"/>
          </w:pPr>
          <w:r>
            <w:fldChar w:fldCharType="begin"/>
          </w:r>
          <w:r>
            <w:instrText xml:space="preserve"> DOCPROPERTY "Alternative descriptive title"  \* MERGEFORMAT </w:instrText>
          </w:r>
          <w:r>
            <w:fldChar w:fldCharType="end"/>
          </w:r>
        </w:p>
      </w:tc>
    </w:tr>
  </w:tbl>
  <w:p w14:paraId="152C256E" w14:textId="77777777" w:rsidR="00340BF1" w:rsidRPr="00432F70" w:rsidRDefault="00340BF1" w:rsidP="00432F7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page" w:tblpX="1001" w:tblpY="501"/>
      <w:tblOverlap w:val="never"/>
      <w:tblW w:w="9900" w:type="dxa"/>
      <w:tblBorders>
        <w:insideH w:val="single" w:sz="2" w:space="0" w:color="005042"/>
      </w:tblBorders>
      <w:tblLayout w:type="fixed"/>
      <w:tblCellMar>
        <w:top w:w="60" w:type="dxa"/>
        <w:left w:w="0" w:type="dxa"/>
        <w:bottom w:w="40" w:type="dxa"/>
        <w:right w:w="0" w:type="dxa"/>
      </w:tblCellMar>
      <w:tblLook w:val="01E0" w:firstRow="1" w:lastRow="1" w:firstColumn="1" w:lastColumn="1" w:noHBand="0" w:noVBand="0"/>
    </w:tblPr>
    <w:tblGrid>
      <w:gridCol w:w="3200"/>
      <w:gridCol w:w="6700"/>
    </w:tblGrid>
    <w:tr w:rsidR="00340BF1" w14:paraId="0E18C9F2" w14:textId="77777777" w:rsidTr="004D5469">
      <w:trPr>
        <w:cantSplit/>
        <w:trHeight w:hRule="exact" w:val="500"/>
      </w:trPr>
      <w:tc>
        <w:tcPr>
          <w:tcW w:w="3200" w:type="dxa"/>
          <w:shd w:val="clear" w:color="auto" w:fill="auto"/>
          <w:vAlign w:val="bottom"/>
        </w:tcPr>
        <w:p w14:paraId="37C54767" w14:textId="1B6849BD" w:rsidR="00340BF1" w:rsidRDefault="00000000" w:rsidP="000412D0">
          <w:pPr>
            <w:pStyle w:val="zHeaderTopLeft"/>
          </w:pPr>
          <w:fldSimple w:instr=" DOCPROPERTY &quot;Division&quot;  \* MERGEFORMAT ">
            <w:r w:rsidR="00340BF1">
              <w:t>NXP Semiconductors</w:t>
            </w:r>
          </w:fldSimple>
        </w:p>
      </w:tc>
      <w:tc>
        <w:tcPr>
          <w:tcW w:w="6700" w:type="dxa"/>
          <w:shd w:val="clear" w:color="auto" w:fill="auto"/>
          <w:vAlign w:val="bottom"/>
        </w:tcPr>
        <w:p w14:paraId="26510AD1" w14:textId="59A7F6F1" w:rsidR="00340BF1" w:rsidRDefault="00000000" w:rsidP="000412D0">
          <w:pPr>
            <w:pStyle w:val="zHeaderTopRight"/>
          </w:pPr>
          <w:fldSimple w:instr=" DOCPROPERTY &quot;Product name title&quot;  \* MERGEFORMAT ">
            <w:r w:rsidR="00340BF1">
              <w:t>MR-</w:t>
            </w:r>
            <w:r w:rsidR="007829BA">
              <w:t>CANHUBK3</w:t>
            </w:r>
            <w:r w:rsidR="00340BF1">
              <w:t xml:space="preserve"> Software</w:t>
            </w:r>
          </w:fldSimple>
        </w:p>
      </w:tc>
    </w:tr>
    <w:tr w:rsidR="00340BF1" w14:paraId="1DC26617" w14:textId="77777777" w:rsidTr="004D5469">
      <w:trPr>
        <w:cantSplit/>
        <w:trHeight w:val="300"/>
      </w:trPr>
      <w:tc>
        <w:tcPr>
          <w:tcW w:w="3200" w:type="dxa"/>
          <w:shd w:val="clear" w:color="auto" w:fill="auto"/>
          <w:vAlign w:val="bottom"/>
        </w:tcPr>
        <w:p w14:paraId="68081078" w14:textId="77777777" w:rsidR="00340BF1" w:rsidRDefault="00340BF1" w:rsidP="000412D0">
          <w:pPr>
            <w:pStyle w:val="zHeaderBottomLeft"/>
          </w:pPr>
        </w:p>
      </w:tc>
      <w:tc>
        <w:tcPr>
          <w:tcW w:w="6700" w:type="dxa"/>
          <w:shd w:val="clear" w:color="auto" w:fill="auto"/>
          <w:vAlign w:val="bottom"/>
        </w:tcPr>
        <w:p w14:paraId="186CB758" w14:textId="715AB8AF" w:rsidR="00340BF1" w:rsidRDefault="00340BF1" w:rsidP="000412D0">
          <w:pPr>
            <w:pStyle w:val="zHeaderBottomRight"/>
          </w:pPr>
          <w:r>
            <w:fldChar w:fldCharType="begin"/>
          </w:r>
          <w:r>
            <w:instrText xml:space="preserve"> DOCPROPERTY "Alternative descriptive title"  \* MERGEFORMAT </w:instrText>
          </w:r>
          <w:r>
            <w:fldChar w:fldCharType="end"/>
          </w:r>
        </w:p>
      </w:tc>
    </w:tr>
  </w:tbl>
  <w:p w14:paraId="45D33FE5" w14:textId="77777777" w:rsidR="00340BF1" w:rsidRPr="000412D0" w:rsidRDefault="00340BF1" w:rsidP="000412D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46490" w14:textId="77777777" w:rsidR="00340BF1" w:rsidRDefault="00340B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F4218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3401C"/>
    <w:multiLevelType w:val="hybridMultilevel"/>
    <w:tmpl w:val="7400A6D2"/>
    <w:lvl w:ilvl="0" w:tplc="08160001">
      <w:start w:val="1"/>
      <w:numFmt w:val="bullet"/>
      <w:lvlText w:val=""/>
      <w:lvlJc w:val="left"/>
      <w:pPr>
        <w:ind w:left="770" w:hanging="360"/>
      </w:pPr>
      <w:rPr>
        <w:rFonts w:ascii="Symbol" w:hAnsi="Symbol" w:hint="default"/>
      </w:rPr>
    </w:lvl>
    <w:lvl w:ilvl="1" w:tplc="08160003" w:tentative="1">
      <w:start w:val="1"/>
      <w:numFmt w:val="bullet"/>
      <w:lvlText w:val="o"/>
      <w:lvlJc w:val="left"/>
      <w:pPr>
        <w:ind w:left="1490" w:hanging="360"/>
      </w:pPr>
      <w:rPr>
        <w:rFonts w:ascii="Courier New" w:hAnsi="Courier New" w:cs="Courier New" w:hint="default"/>
      </w:rPr>
    </w:lvl>
    <w:lvl w:ilvl="2" w:tplc="08160005" w:tentative="1">
      <w:start w:val="1"/>
      <w:numFmt w:val="bullet"/>
      <w:lvlText w:val=""/>
      <w:lvlJc w:val="left"/>
      <w:pPr>
        <w:ind w:left="2210" w:hanging="360"/>
      </w:pPr>
      <w:rPr>
        <w:rFonts w:ascii="Wingdings" w:hAnsi="Wingdings" w:hint="default"/>
      </w:rPr>
    </w:lvl>
    <w:lvl w:ilvl="3" w:tplc="08160001" w:tentative="1">
      <w:start w:val="1"/>
      <w:numFmt w:val="bullet"/>
      <w:lvlText w:val=""/>
      <w:lvlJc w:val="left"/>
      <w:pPr>
        <w:ind w:left="2930" w:hanging="360"/>
      </w:pPr>
      <w:rPr>
        <w:rFonts w:ascii="Symbol" w:hAnsi="Symbol" w:hint="default"/>
      </w:rPr>
    </w:lvl>
    <w:lvl w:ilvl="4" w:tplc="08160003" w:tentative="1">
      <w:start w:val="1"/>
      <w:numFmt w:val="bullet"/>
      <w:lvlText w:val="o"/>
      <w:lvlJc w:val="left"/>
      <w:pPr>
        <w:ind w:left="3650" w:hanging="360"/>
      </w:pPr>
      <w:rPr>
        <w:rFonts w:ascii="Courier New" w:hAnsi="Courier New" w:cs="Courier New" w:hint="default"/>
      </w:rPr>
    </w:lvl>
    <w:lvl w:ilvl="5" w:tplc="08160005" w:tentative="1">
      <w:start w:val="1"/>
      <w:numFmt w:val="bullet"/>
      <w:lvlText w:val=""/>
      <w:lvlJc w:val="left"/>
      <w:pPr>
        <w:ind w:left="4370" w:hanging="360"/>
      </w:pPr>
      <w:rPr>
        <w:rFonts w:ascii="Wingdings" w:hAnsi="Wingdings" w:hint="default"/>
      </w:rPr>
    </w:lvl>
    <w:lvl w:ilvl="6" w:tplc="08160001" w:tentative="1">
      <w:start w:val="1"/>
      <w:numFmt w:val="bullet"/>
      <w:lvlText w:val=""/>
      <w:lvlJc w:val="left"/>
      <w:pPr>
        <w:ind w:left="5090" w:hanging="360"/>
      </w:pPr>
      <w:rPr>
        <w:rFonts w:ascii="Symbol" w:hAnsi="Symbol" w:hint="default"/>
      </w:rPr>
    </w:lvl>
    <w:lvl w:ilvl="7" w:tplc="08160003" w:tentative="1">
      <w:start w:val="1"/>
      <w:numFmt w:val="bullet"/>
      <w:lvlText w:val="o"/>
      <w:lvlJc w:val="left"/>
      <w:pPr>
        <w:ind w:left="5810" w:hanging="360"/>
      </w:pPr>
      <w:rPr>
        <w:rFonts w:ascii="Courier New" w:hAnsi="Courier New" w:cs="Courier New" w:hint="default"/>
      </w:rPr>
    </w:lvl>
    <w:lvl w:ilvl="8" w:tplc="08160005" w:tentative="1">
      <w:start w:val="1"/>
      <w:numFmt w:val="bullet"/>
      <w:lvlText w:val=""/>
      <w:lvlJc w:val="left"/>
      <w:pPr>
        <w:ind w:left="6530" w:hanging="360"/>
      </w:pPr>
      <w:rPr>
        <w:rFonts w:ascii="Wingdings" w:hAnsi="Wingdings" w:hint="default"/>
      </w:rPr>
    </w:lvl>
  </w:abstractNum>
  <w:abstractNum w:abstractNumId="2" w15:restartNumberingAfterBreak="0">
    <w:nsid w:val="03E3530F"/>
    <w:multiLevelType w:val="hybridMultilevel"/>
    <w:tmpl w:val="633A0754"/>
    <w:lvl w:ilvl="0" w:tplc="A8C2904E">
      <w:start w:val="1"/>
      <w:numFmt w:val="decimal"/>
      <w:pStyle w:val="Tabletitle"/>
      <w:lvlText w:val="Table %1."/>
      <w:lvlJc w:val="left"/>
      <w:pPr>
        <w:tabs>
          <w:tab w:val="num" w:pos="960"/>
        </w:tabs>
        <w:ind w:left="960" w:hanging="9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FF1580"/>
    <w:multiLevelType w:val="multilevel"/>
    <w:tmpl w:val="BD7E3B3C"/>
    <w:lvl w:ilvl="0">
      <w:start w:val="1"/>
      <w:numFmt w:val="decimal"/>
      <w:pStyle w:val="Orderedlist"/>
      <w:lvlText w:val="%1."/>
      <w:lvlJc w:val="right"/>
      <w:pPr>
        <w:tabs>
          <w:tab w:val="num" w:pos="360"/>
        </w:tabs>
        <w:ind w:left="360" w:hanging="100"/>
      </w:pPr>
      <w:rPr>
        <w:rFonts w:hint="default"/>
      </w:rPr>
    </w:lvl>
    <w:lvl w:ilvl="1">
      <w:start w:val="1"/>
      <w:numFmt w:val="lowerLetter"/>
      <w:lvlText w:val="%2."/>
      <w:lvlJc w:val="left"/>
      <w:pPr>
        <w:tabs>
          <w:tab w:val="num" w:pos="720"/>
        </w:tabs>
        <w:ind w:left="620" w:hanging="260"/>
      </w:pPr>
      <w:rPr>
        <w:rFonts w:hint="default"/>
      </w:rPr>
    </w:lvl>
    <w:lvl w:ilvl="2">
      <w:start w:val="1"/>
      <w:numFmt w:val="none"/>
      <w:lvlText w:val="%3"/>
      <w:lvlJc w:val="left"/>
      <w:pPr>
        <w:tabs>
          <w:tab w:val="num" w:pos="896"/>
        </w:tabs>
        <w:ind w:left="896" w:hanging="360"/>
      </w:pPr>
      <w:rPr>
        <w:rFonts w:hint="default"/>
      </w:rPr>
    </w:lvl>
    <w:lvl w:ilvl="3">
      <w:start w:val="1"/>
      <w:numFmt w:val="none"/>
      <w:lvlText w:val=""/>
      <w:lvlJc w:val="left"/>
      <w:pPr>
        <w:tabs>
          <w:tab w:val="num" w:pos="896"/>
        </w:tabs>
        <w:ind w:left="896" w:hanging="360"/>
      </w:pPr>
      <w:rPr>
        <w:rFonts w:hint="default"/>
      </w:rPr>
    </w:lvl>
    <w:lvl w:ilvl="4">
      <w:start w:val="1"/>
      <w:numFmt w:val="none"/>
      <w:lvlText w:val=""/>
      <w:lvlJc w:val="left"/>
      <w:pPr>
        <w:tabs>
          <w:tab w:val="num" w:pos="896"/>
        </w:tabs>
        <w:ind w:left="896" w:hanging="360"/>
      </w:pPr>
      <w:rPr>
        <w:rFonts w:hint="default"/>
      </w:rPr>
    </w:lvl>
    <w:lvl w:ilvl="5">
      <w:start w:val="1"/>
      <w:numFmt w:val="none"/>
      <w:lvlText w:val=""/>
      <w:lvlJc w:val="left"/>
      <w:pPr>
        <w:tabs>
          <w:tab w:val="num" w:pos="896"/>
        </w:tabs>
        <w:ind w:left="896" w:hanging="360"/>
      </w:pPr>
      <w:rPr>
        <w:rFonts w:hint="default"/>
      </w:rPr>
    </w:lvl>
    <w:lvl w:ilvl="6">
      <w:start w:val="1"/>
      <w:numFmt w:val="none"/>
      <w:lvlText w:val=""/>
      <w:lvlJc w:val="left"/>
      <w:pPr>
        <w:tabs>
          <w:tab w:val="num" w:pos="896"/>
        </w:tabs>
        <w:ind w:left="896" w:hanging="360"/>
      </w:pPr>
      <w:rPr>
        <w:rFonts w:hint="default"/>
      </w:rPr>
    </w:lvl>
    <w:lvl w:ilvl="7">
      <w:start w:val="1"/>
      <w:numFmt w:val="none"/>
      <w:lvlText w:val=""/>
      <w:lvlJc w:val="left"/>
      <w:pPr>
        <w:tabs>
          <w:tab w:val="num" w:pos="896"/>
        </w:tabs>
        <w:ind w:left="896" w:hanging="360"/>
      </w:pPr>
      <w:rPr>
        <w:rFonts w:hint="default"/>
      </w:rPr>
    </w:lvl>
    <w:lvl w:ilvl="8">
      <w:start w:val="1"/>
      <w:numFmt w:val="none"/>
      <w:lvlText w:val=""/>
      <w:lvlJc w:val="left"/>
      <w:pPr>
        <w:tabs>
          <w:tab w:val="num" w:pos="896"/>
        </w:tabs>
        <w:ind w:left="896" w:hanging="360"/>
      </w:pPr>
      <w:rPr>
        <w:rFonts w:hint="default"/>
      </w:rPr>
    </w:lvl>
  </w:abstractNum>
  <w:abstractNum w:abstractNumId="4" w15:restartNumberingAfterBreak="0">
    <w:nsid w:val="089606BB"/>
    <w:multiLevelType w:val="hybridMultilevel"/>
    <w:tmpl w:val="B5BC7112"/>
    <w:lvl w:ilvl="0" w:tplc="AC3E68CC">
      <w:start w:val="1"/>
      <w:numFmt w:val="decimal"/>
      <w:pStyle w:val="FootnoteTex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40875"/>
    <w:multiLevelType w:val="hybridMultilevel"/>
    <w:tmpl w:val="48DEE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4A10BF"/>
    <w:multiLevelType w:val="hybridMultilevel"/>
    <w:tmpl w:val="2F34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712A3"/>
    <w:multiLevelType w:val="multilevel"/>
    <w:tmpl w:val="1BF01AE4"/>
    <w:lvl w:ilvl="0">
      <w:start w:val="1"/>
      <w:numFmt w:val="decimal"/>
      <w:pStyle w:val="Tablenotelegal"/>
      <w:lvlText w:val="[%1]"/>
      <w:lvlJc w:val="left"/>
      <w:pPr>
        <w:tabs>
          <w:tab w:val="num" w:pos="320"/>
        </w:tabs>
        <w:ind w:left="320" w:hanging="320"/>
      </w:pPr>
      <w:rPr>
        <w:rFonts w:hint="default"/>
      </w:rPr>
    </w:lvl>
    <w:lvl w:ilvl="1">
      <w:start w:val="1"/>
      <w:numFmt w:val="lowerLetter"/>
      <w:lvlText w:val="%2)"/>
      <w:lvlJc w:val="left"/>
      <w:pPr>
        <w:tabs>
          <w:tab w:val="num" w:pos="560"/>
        </w:tabs>
        <w:ind w:left="560" w:hanging="240"/>
      </w:pPr>
      <w:rPr>
        <w:rFonts w:hint="default"/>
      </w:rPr>
    </w:lvl>
    <w:lvl w:ilvl="2">
      <w:start w:val="1"/>
      <w:numFmt w:val="none"/>
      <w:lvlText w:val=""/>
      <w:lvlJc w:val="left"/>
      <w:pPr>
        <w:tabs>
          <w:tab w:val="num" w:pos="540"/>
        </w:tabs>
        <w:ind w:left="540" w:hanging="360"/>
      </w:pPr>
      <w:rPr>
        <w:rFonts w:hint="default"/>
      </w:rPr>
    </w:lvl>
    <w:lvl w:ilvl="3">
      <w:start w:val="1"/>
      <w:numFmt w:val="none"/>
      <w:lvlText w:val=""/>
      <w:lvlJc w:val="left"/>
      <w:pPr>
        <w:tabs>
          <w:tab w:val="num" w:pos="540"/>
        </w:tabs>
        <w:ind w:left="540" w:hanging="360"/>
      </w:pPr>
      <w:rPr>
        <w:rFonts w:hint="default"/>
      </w:rPr>
    </w:lvl>
    <w:lvl w:ilvl="4">
      <w:start w:val="1"/>
      <w:numFmt w:val="none"/>
      <w:lvlText w:val=""/>
      <w:lvlJc w:val="left"/>
      <w:pPr>
        <w:tabs>
          <w:tab w:val="num" w:pos="540"/>
        </w:tabs>
        <w:ind w:left="540" w:hanging="360"/>
      </w:pPr>
      <w:rPr>
        <w:rFonts w:hint="default"/>
      </w:rPr>
    </w:lvl>
    <w:lvl w:ilvl="5">
      <w:start w:val="1"/>
      <w:numFmt w:val="none"/>
      <w:lvlText w:val=""/>
      <w:lvlJc w:val="left"/>
      <w:pPr>
        <w:tabs>
          <w:tab w:val="num" w:pos="540"/>
        </w:tabs>
        <w:ind w:left="540" w:hanging="360"/>
      </w:pPr>
      <w:rPr>
        <w:rFonts w:hint="default"/>
      </w:rPr>
    </w:lvl>
    <w:lvl w:ilvl="6">
      <w:start w:val="1"/>
      <w:numFmt w:val="none"/>
      <w:lvlText w:val=""/>
      <w:lvlJc w:val="left"/>
      <w:pPr>
        <w:tabs>
          <w:tab w:val="num" w:pos="540"/>
        </w:tabs>
        <w:ind w:left="540" w:hanging="360"/>
      </w:pPr>
      <w:rPr>
        <w:rFonts w:hint="default"/>
      </w:rPr>
    </w:lvl>
    <w:lvl w:ilvl="7">
      <w:start w:val="1"/>
      <w:numFmt w:val="none"/>
      <w:lvlText w:val=""/>
      <w:lvlJc w:val="left"/>
      <w:pPr>
        <w:tabs>
          <w:tab w:val="num" w:pos="540"/>
        </w:tabs>
        <w:ind w:left="540" w:hanging="360"/>
      </w:pPr>
      <w:rPr>
        <w:rFonts w:hint="default"/>
      </w:rPr>
    </w:lvl>
    <w:lvl w:ilvl="8">
      <w:start w:val="1"/>
      <w:numFmt w:val="none"/>
      <w:lvlText w:val=""/>
      <w:lvlJc w:val="left"/>
      <w:pPr>
        <w:tabs>
          <w:tab w:val="num" w:pos="540"/>
        </w:tabs>
        <w:ind w:left="540" w:hanging="360"/>
      </w:pPr>
      <w:rPr>
        <w:rFonts w:hint="default"/>
      </w:rPr>
    </w:lvl>
  </w:abstractNum>
  <w:abstractNum w:abstractNumId="8" w15:restartNumberingAfterBreak="0">
    <w:nsid w:val="13E56CAB"/>
    <w:multiLevelType w:val="multilevel"/>
    <w:tmpl w:val="E2AA2CDE"/>
    <w:lvl w:ilvl="0">
      <w:start w:val="1"/>
      <w:numFmt w:val="decimal"/>
      <w:pStyle w:val="Figurenote"/>
      <w:lvlText w:val="(%1)"/>
      <w:lvlJc w:val="right"/>
      <w:pPr>
        <w:tabs>
          <w:tab w:val="num" w:pos="720"/>
        </w:tabs>
        <w:ind w:left="720" w:hanging="140"/>
      </w:pPr>
      <w:rPr>
        <w:rFonts w:cs="Times New Roman" w:hint="default"/>
      </w:rPr>
    </w:lvl>
    <w:lvl w:ilvl="1">
      <w:start w:val="1"/>
      <w:numFmt w:val="none"/>
      <w:lvlText w:val="%2"/>
      <w:lvlJc w:val="left"/>
      <w:pPr>
        <w:tabs>
          <w:tab w:val="num" w:pos="720"/>
        </w:tabs>
        <w:ind w:left="620" w:hanging="260"/>
      </w:pPr>
      <w:rPr>
        <w:rFonts w:cs="Times New Roman" w:hint="default"/>
      </w:rPr>
    </w:lvl>
    <w:lvl w:ilvl="2">
      <w:start w:val="1"/>
      <w:numFmt w:val="none"/>
      <w:lvlText w:val=""/>
      <w:lvlJc w:val="left"/>
      <w:pPr>
        <w:tabs>
          <w:tab w:val="num" w:pos="720"/>
        </w:tabs>
        <w:ind w:left="620" w:hanging="260"/>
      </w:pPr>
      <w:rPr>
        <w:rFonts w:cs="Times New Roman" w:hint="default"/>
      </w:rPr>
    </w:lvl>
    <w:lvl w:ilvl="3">
      <w:start w:val="1"/>
      <w:numFmt w:val="none"/>
      <w:lvlText w:val=""/>
      <w:lvlJc w:val="left"/>
      <w:pPr>
        <w:tabs>
          <w:tab w:val="num" w:pos="720"/>
        </w:tabs>
        <w:ind w:left="620" w:hanging="260"/>
      </w:pPr>
      <w:rPr>
        <w:rFonts w:cs="Times New Roman" w:hint="default"/>
      </w:rPr>
    </w:lvl>
    <w:lvl w:ilvl="4">
      <w:start w:val="1"/>
      <w:numFmt w:val="none"/>
      <w:lvlText w:val=""/>
      <w:lvlJc w:val="left"/>
      <w:pPr>
        <w:tabs>
          <w:tab w:val="num" w:pos="720"/>
        </w:tabs>
        <w:ind w:left="620" w:hanging="260"/>
      </w:pPr>
      <w:rPr>
        <w:rFonts w:cs="Times New Roman" w:hint="default"/>
      </w:rPr>
    </w:lvl>
    <w:lvl w:ilvl="5">
      <w:start w:val="1"/>
      <w:numFmt w:val="none"/>
      <w:lvlText w:val=""/>
      <w:lvlJc w:val="left"/>
      <w:pPr>
        <w:tabs>
          <w:tab w:val="num" w:pos="720"/>
        </w:tabs>
        <w:ind w:left="620" w:hanging="260"/>
      </w:pPr>
      <w:rPr>
        <w:rFonts w:cs="Times New Roman" w:hint="default"/>
      </w:rPr>
    </w:lvl>
    <w:lvl w:ilvl="6">
      <w:start w:val="1"/>
      <w:numFmt w:val="none"/>
      <w:lvlText w:val=""/>
      <w:lvlJc w:val="left"/>
      <w:pPr>
        <w:tabs>
          <w:tab w:val="num" w:pos="720"/>
        </w:tabs>
        <w:ind w:left="620" w:hanging="260"/>
      </w:pPr>
      <w:rPr>
        <w:rFonts w:cs="Times New Roman" w:hint="default"/>
      </w:rPr>
    </w:lvl>
    <w:lvl w:ilvl="7">
      <w:start w:val="1"/>
      <w:numFmt w:val="none"/>
      <w:lvlText w:val=""/>
      <w:lvlJc w:val="left"/>
      <w:pPr>
        <w:tabs>
          <w:tab w:val="num" w:pos="720"/>
        </w:tabs>
        <w:ind w:left="620" w:hanging="260"/>
      </w:pPr>
      <w:rPr>
        <w:rFonts w:cs="Times New Roman" w:hint="default"/>
      </w:rPr>
    </w:lvl>
    <w:lvl w:ilvl="8">
      <w:start w:val="1"/>
      <w:numFmt w:val="none"/>
      <w:lvlText w:val=""/>
      <w:lvlJc w:val="left"/>
      <w:pPr>
        <w:tabs>
          <w:tab w:val="num" w:pos="720"/>
        </w:tabs>
        <w:ind w:left="620" w:hanging="260"/>
      </w:pPr>
      <w:rPr>
        <w:rFonts w:cs="Times New Roman" w:hint="default"/>
      </w:rPr>
    </w:lvl>
  </w:abstractNum>
  <w:abstractNum w:abstractNumId="9" w15:restartNumberingAfterBreak="0">
    <w:nsid w:val="18800CB2"/>
    <w:multiLevelType w:val="multilevel"/>
    <w:tmpl w:val="78BC332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0" w15:restartNumberingAfterBreak="0">
    <w:nsid w:val="1B071487"/>
    <w:multiLevelType w:val="hybridMultilevel"/>
    <w:tmpl w:val="71F0A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047A5"/>
    <w:multiLevelType w:val="hybridMultilevel"/>
    <w:tmpl w:val="48B22C48"/>
    <w:lvl w:ilvl="0" w:tplc="0ACC995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82882"/>
    <w:multiLevelType w:val="hybridMultilevel"/>
    <w:tmpl w:val="AAD645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F65FB"/>
    <w:multiLevelType w:val="hybridMultilevel"/>
    <w:tmpl w:val="4B008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B439E"/>
    <w:multiLevelType w:val="multilevel"/>
    <w:tmpl w:val="8D068F8C"/>
    <w:lvl w:ilvl="0">
      <w:start w:val="1"/>
      <w:numFmt w:val="decimal"/>
      <w:pStyle w:val="Heading1"/>
      <w:lvlText w:val="%1."/>
      <w:lvlJc w:val="left"/>
      <w:pPr>
        <w:tabs>
          <w:tab w:val="num" w:pos="-1500"/>
        </w:tabs>
        <w:ind w:left="-1500" w:hanging="500"/>
      </w:pPr>
      <w:rPr>
        <w:rFonts w:hint="default"/>
      </w:rPr>
    </w:lvl>
    <w:lvl w:ilvl="1">
      <w:start w:val="1"/>
      <w:numFmt w:val="decimal"/>
      <w:pStyle w:val="Heading2"/>
      <w:lvlText w:val="%1.%2"/>
      <w:lvlJc w:val="right"/>
      <w:pPr>
        <w:tabs>
          <w:tab w:val="num" w:pos="-20"/>
        </w:tabs>
        <w:ind w:left="-20" w:hanging="200"/>
      </w:pPr>
      <w:rPr>
        <w:rFonts w:hint="default"/>
      </w:rPr>
    </w:lvl>
    <w:lvl w:ilvl="2">
      <w:start w:val="1"/>
      <w:numFmt w:val="decimal"/>
      <w:pStyle w:val="Heading3"/>
      <w:lvlText w:val="%1.%2.%3"/>
      <w:lvlJc w:val="right"/>
      <w:pPr>
        <w:tabs>
          <w:tab w:val="num" w:pos="-20"/>
        </w:tabs>
        <w:ind w:left="-20" w:hanging="200"/>
      </w:pPr>
      <w:rPr>
        <w:rFonts w:hint="default"/>
      </w:rPr>
    </w:lvl>
    <w:lvl w:ilvl="3">
      <w:start w:val="1"/>
      <w:numFmt w:val="decimal"/>
      <w:pStyle w:val="Heading4"/>
      <w:lvlText w:val="%1.%2.%3.%4"/>
      <w:lvlJc w:val="right"/>
      <w:pPr>
        <w:tabs>
          <w:tab w:val="num" w:pos="-20"/>
        </w:tabs>
        <w:ind w:left="-20" w:hanging="200"/>
      </w:pPr>
      <w:rPr>
        <w:rFonts w:hint="default"/>
      </w:rPr>
    </w:lvl>
    <w:lvl w:ilvl="4">
      <w:start w:val="1"/>
      <w:numFmt w:val="none"/>
      <w:lvlRestart w:val="0"/>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5" w15:restartNumberingAfterBreak="0">
    <w:nsid w:val="28E9280C"/>
    <w:multiLevelType w:val="hybridMultilevel"/>
    <w:tmpl w:val="13D423C8"/>
    <w:lvl w:ilvl="0" w:tplc="05A6FD06">
      <w:start w:val="1"/>
      <w:numFmt w:val="lowerLetter"/>
      <w:pStyle w:val="FootnoteText2"/>
      <w:lvlText w:val="%1)"/>
      <w:lvlJc w:val="left"/>
      <w:pPr>
        <w:tabs>
          <w:tab w:val="num" w:pos="720"/>
        </w:tabs>
        <w:ind w:left="600" w:hanging="2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96706EC"/>
    <w:multiLevelType w:val="hybridMultilevel"/>
    <w:tmpl w:val="669E10E2"/>
    <w:lvl w:ilvl="0" w:tplc="0F241D6E">
      <w:start w:val="1"/>
      <w:numFmt w:val="decimal"/>
      <w:pStyle w:val="Figuretitle"/>
      <w:lvlText w:val="Fig %1."/>
      <w:lvlJc w:val="left"/>
      <w:pPr>
        <w:tabs>
          <w:tab w:val="num" w:pos="1080"/>
        </w:tabs>
        <w:ind w:left="640" w:hanging="6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BB66B8"/>
    <w:multiLevelType w:val="hybridMultilevel"/>
    <w:tmpl w:val="CA6AC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D57A0D"/>
    <w:multiLevelType w:val="multilevel"/>
    <w:tmpl w:val="A92EFBDE"/>
    <w:lvl w:ilvl="0">
      <w:start w:val="1"/>
      <w:numFmt w:val="bullet"/>
      <w:pStyle w:val="Unorderedlist"/>
      <w:lvlText w:val=""/>
      <w:lvlJc w:val="left"/>
      <w:pPr>
        <w:tabs>
          <w:tab w:val="num" w:pos="500"/>
        </w:tabs>
        <w:ind w:left="360" w:hanging="220"/>
      </w:pPr>
      <w:rPr>
        <w:rFonts w:ascii="Symbol" w:hAnsi="Symbol" w:hint="default"/>
        <w:color w:val="auto"/>
      </w:rPr>
    </w:lvl>
    <w:lvl w:ilvl="1">
      <w:start w:val="1"/>
      <w:numFmt w:val="bullet"/>
      <w:lvlText w:val=""/>
      <w:lvlJc w:val="left"/>
      <w:pPr>
        <w:tabs>
          <w:tab w:val="num" w:pos="720"/>
        </w:tabs>
        <w:ind w:left="620" w:hanging="260"/>
      </w:pPr>
      <w:rPr>
        <w:rFonts w:ascii="Symbol" w:hAnsi="Symbol" w:hint="default"/>
      </w:rPr>
    </w:lvl>
    <w:lvl w:ilvl="2">
      <w:start w:val="1"/>
      <w:numFmt w:val="none"/>
      <w:lvlText w:val=""/>
      <w:lvlJc w:val="left"/>
      <w:pPr>
        <w:tabs>
          <w:tab w:val="num" w:pos="340"/>
        </w:tabs>
        <w:ind w:left="340" w:hanging="360"/>
      </w:pPr>
      <w:rPr>
        <w:rFonts w:hint="default"/>
      </w:rPr>
    </w:lvl>
    <w:lvl w:ilvl="3">
      <w:start w:val="1"/>
      <w:numFmt w:val="none"/>
      <w:lvlText w:val=""/>
      <w:lvlJc w:val="left"/>
      <w:pPr>
        <w:tabs>
          <w:tab w:val="num" w:pos="340"/>
        </w:tabs>
        <w:ind w:left="340" w:hanging="360"/>
      </w:pPr>
      <w:rPr>
        <w:rFonts w:hint="default"/>
      </w:rPr>
    </w:lvl>
    <w:lvl w:ilvl="4">
      <w:start w:val="1"/>
      <w:numFmt w:val="none"/>
      <w:lvlText w:val=""/>
      <w:lvlJc w:val="left"/>
      <w:pPr>
        <w:tabs>
          <w:tab w:val="num" w:pos="340"/>
        </w:tabs>
        <w:ind w:left="340" w:hanging="360"/>
      </w:pPr>
      <w:rPr>
        <w:rFonts w:hint="default"/>
      </w:rPr>
    </w:lvl>
    <w:lvl w:ilvl="5">
      <w:start w:val="1"/>
      <w:numFmt w:val="none"/>
      <w:lvlText w:val=""/>
      <w:lvlJc w:val="left"/>
      <w:pPr>
        <w:tabs>
          <w:tab w:val="num" w:pos="340"/>
        </w:tabs>
        <w:ind w:left="340" w:hanging="360"/>
      </w:pPr>
      <w:rPr>
        <w:rFonts w:hint="default"/>
      </w:rPr>
    </w:lvl>
    <w:lvl w:ilvl="6">
      <w:start w:val="1"/>
      <w:numFmt w:val="none"/>
      <w:lvlText w:val=""/>
      <w:lvlJc w:val="left"/>
      <w:pPr>
        <w:tabs>
          <w:tab w:val="num" w:pos="340"/>
        </w:tabs>
        <w:ind w:left="340" w:hanging="360"/>
      </w:pPr>
      <w:rPr>
        <w:rFonts w:hint="default"/>
      </w:rPr>
    </w:lvl>
    <w:lvl w:ilvl="7">
      <w:start w:val="1"/>
      <w:numFmt w:val="none"/>
      <w:lvlText w:val=""/>
      <w:lvlJc w:val="left"/>
      <w:pPr>
        <w:tabs>
          <w:tab w:val="num" w:pos="340"/>
        </w:tabs>
        <w:ind w:left="340" w:hanging="360"/>
      </w:pPr>
      <w:rPr>
        <w:rFonts w:hint="default"/>
      </w:rPr>
    </w:lvl>
    <w:lvl w:ilvl="8">
      <w:start w:val="1"/>
      <w:numFmt w:val="none"/>
      <w:lvlText w:val=""/>
      <w:lvlJc w:val="left"/>
      <w:pPr>
        <w:tabs>
          <w:tab w:val="num" w:pos="340"/>
        </w:tabs>
        <w:ind w:left="340" w:hanging="360"/>
      </w:pPr>
      <w:rPr>
        <w:rFonts w:hint="default"/>
      </w:rPr>
    </w:lvl>
  </w:abstractNum>
  <w:abstractNum w:abstractNumId="19" w15:restartNumberingAfterBreak="0">
    <w:nsid w:val="2F8133A3"/>
    <w:multiLevelType w:val="hybridMultilevel"/>
    <w:tmpl w:val="9A8C8A80"/>
    <w:lvl w:ilvl="0" w:tplc="814CB28E">
      <w:start w:val="1"/>
      <w:numFmt w:val="decimal"/>
      <w:pStyle w:val="Codelistingwide"/>
      <w:lvlText w:val="%1"/>
      <w:lvlJc w:val="left"/>
      <w:pPr>
        <w:tabs>
          <w:tab w:val="num" w:pos="-1500"/>
        </w:tabs>
        <w:ind w:left="-1500" w:hanging="50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D9A72C5"/>
    <w:multiLevelType w:val="hybridMultilevel"/>
    <w:tmpl w:val="A5DECC96"/>
    <w:lvl w:ilvl="0" w:tplc="47E483D0">
      <w:start w:val="1"/>
      <w:numFmt w:val="decimal"/>
      <w:pStyle w:val="Referencelist"/>
      <w:lvlText w:val="[%1]"/>
      <w:lvlJc w:val="left"/>
      <w:pPr>
        <w:tabs>
          <w:tab w:val="num" w:pos="500"/>
        </w:tabs>
        <w:ind w:left="500" w:hanging="5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BB011A"/>
    <w:multiLevelType w:val="hybridMultilevel"/>
    <w:tmpl w:val="F8209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5C210B"/>
    <w:multiLevelType w:val="hybridMultilevel"/>
    <w:tmpl w:val="9148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700693"/>
    <w:multiLevelType w:val="hybridMultilevel"/>
    <w:tmpl w:val="AE5EE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F50CC6"/>
    <w:multiLevelType w:val="hybridMultilevel"/>
    <w:tmpl w:val="7688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044F"/>
    <w:multiLevelType w:val="hybridMultilevel"/>
    <w:tmpl w:val="1404442C"/>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26" w15:restartNumberingAfterBreak="0">
    <w:nsid w:val="476B23AB"/>
    <w:multiLevelType w:val="multilevel"/>
    <w:tmpl w:val="B860C938"/>
    <w:lvl w:ilvl="0">
      <w:start w:val="1"/>
      <w:numFmt w:val="decimal"/>
      <w:pStyle w:val="Equationnumber"/>
      <w:lvlText w:val="(%1)"/>
      <w:lvlJc w:val="left"/>
      <w:pPr>
        <w:ind w:left="360" w:hanging="360"/>
      </w:pPr>
      <w:rPr>
        <w:rFonts w:hint="default"/>
        <w:color w:val="005042"/>
      </w:rPr>
    </w:lvl>
    <w:lvl w:ilvl="1">
      <w:start w:val="1"/>
      <w:numFmt w:val="none"/>
      <w:lvlText w:val="%2"/>
      <w:lvlJc w:val="left"/>
      <w:pPr>
        <w:tabs>
          <w:tab w:val="num" w:pos="140"/>
        </w:tabs>
        <w:ind w:left="40" w:hanging="260"/>
      </w:pPr>
      <w:rPr>
        <w:rFonts w:hint="default"/>
        <w:color w:val="005042"/>
      </w:rPr>
    </w:lvl>
    <w:lvl w:ilvl="2">
      <w:start w:val="1"/>
      <w:numFmt w:val="none"/>
      <w:lvlText w:val=""/>
      <w:lvlJc w:val="left"/>
      <w:pPr>
        <w:tabs>
          <w:tab w:val="num" w:pos="140"/>
        </w:tabs>
        <w:ind w:left="40" w:hanging="260"/>
      </w:pPr>
      <w:rPr>
        <w:rFonts w:hint="default"/>
      </w:rPr>
    </w:lvl>
    <w:lvl w:ilvl="3">
      <w:start w:val="1"/>
      <w:numFmt w:val="none"/>
      <w:lvlText w:val=""/>
      <w:lvlJc w:val="left"/>
      <w:pPr>
        <w:tabs>
          <w:tab w:val="num" w:pos="140"/>
        </w:tabs>
        <w:ind w:left="40" w:hanging="260"/>
      </w:pPr>
      <w:rPr>
        <w:rFonts w:hint="default"/>
      </w:rPr>
    </w:lvl>
    <w:lvl w:ilvl="4">
      <w:start w:val="1"/>
      <w:numFmt w:val="none"/>
      <w:lvlText w:val=""/>
      <w:lvlJc w:val="left"/>
      <w:pPr>
        <w:tabs>
          <w:tab w:val="num" w:pos="140"/>
        </w:tabs>
        <w:ind w:left="40" w:hanging="260"/>
      </w:pPr>
      <w:rPr>
        <w:rFonts w:hint="default"/>
      </w:rPr>
    </w:lvl>
    <w:lvl w:ilvl="5">
      <w:start w:val="1"/>
      <w:numFmt w:val="none"/>
      <w:lvlText w:val=""/>
      <w:lvlJc w:val="left"/>
      <w:pPr>
        <w:tabs>
          <w:tab w:val="num" w:pos="140"/>
        </w:tabs>
        <w:ind w:left="40" w:hanging="260"/>
      </w:pPr>
      <w:rPr>
        <w:rFonts w:hint="default"/>
      </w:rPr>
    </w:lvl>
    <w:lvl w:ilvl="6">
      <w:start w:val="1"/>
      <w:numFmt w:val="none"/>
      <w:lvlText w:val=""/>
      <w:lvlJc w:val="left"/>
      <w:pPr>
        <w:tabs>
          <w:tab w:val="num" w:pos="140"/>
        </w:tabs>
        <w:ind w:left="40" w:hanging="260"/>
      </w:pPr>
      <w:rPr>
        <w:rFonts w:hint="default"/>
      </w:rPr>
    </w:lvl>
    <w:lvl w:ilvl="7">
      <w:start w:val="1"/>
      <w:numFmt w:val="none"/>
      <w:lvlText w:val=""/>
      <w:lvlJc w:val="left"/>
      <w:pPr>
        <w:tabs>
          <w:tab w:val="num" w:pos="140"/>
        </w:tabs>
        <w:ind w:left="40" w:hanging="260"/>
      </w:pPr>
      <w:rPr>
        <w:rFonts w:hint="default"/>
      </w:rPr>
    </w:lvl>
    <w:lvl w:ilvl="8">
      <w:start w:val="1"/>
      <w:numFmt w:val="none"/>
      <w:lvlText w:val=""/>
      <w:lvlJc w:val="left"/>
      <w:pPr>
        <w:tabs>
          <w:tab w:val="num" w:pos="140"/>
        </w:tabs>
        <w:ind w:left="40" w:hanging="260"/>
      </w:pPr>
      <w:rPr>
        <w:rFonts w:hint="default"/>
      </w:rPr>
    </w:lvl>
  </w:abstractNum>
  <w:abstractNum w:abstractNumId="27" w15:restartNumberingAfterBreak="0">
    <w:nsid w:val="4CCB54E1"/>
    <w:multiLevelType w:val="multilevel"/>
    <w:tmpl w:val="FE8A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62830"/>
    <w:multiLevelType w:val="hybridMultilevel"/>
    <w:tmpl w:val="D1D42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2A5DC1"/>
    <w:multiLevelType w:val="hybridMultilevel"/>
    <w:tmpl w:val="0C00C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80056"/>
    <w:multiLevelType w:val="hybridMultilevel"/>
    <w:tmpl w:val="2E12F17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31" w15:restartNumberingAfterBreak="0">
    <w:nsid w:val="5BE63F57"/>
    <w:multiLevelType w:val="multilevel"/>
    <w:tmpl w:val="FC063D72"/>
    <w:lvl w:ilvl="0">
      <w:start w:val="1"/>
      <w:numFmt w:val="decimal"/>
      <w:pStyle w:val="Tablenotewide"/>
      <w:lvlText w:val="[%1]"/>
      <w:lvlJc w:val="left"/>
      <w:pPr>
        <w:tabs>
          <w:tab w:val="num" w:pos="-1640"/>
        </w:tabs>
        <w:ind w:left="-1640" w:hanging="360"/>
      </w:pPr>
      <w:rPr>
        <w:rFonts w:hint="default"/>
      </w:rPr>
    </w:lvl>
    <w:lvl w:ilvl="1">
      <w:start w:val="1"/>
      <w:numFmt w:val="lowerLetter"/>
      <w:lvlText w:val="%2)"/>
      <w:lvlJc w:val="left"/>
      <w:pPr>
        <w:tabs>
          <w:tab w:val="num" w:pos="-1280"/>
        </w:tabs>
        <w:ind w:left="-1380" w:hanging="260"/>
      </w:pPr>
      <w:rPr>
        <w:rFonts w:hint="default"/>
      </w:rPr>
    </w:lvl>
    <w:lvl w:ilvl="2">
      <w:start w:val="1"/>
      <w:numFmt w:val="none"/>
      <w:lvlText w:val=""/>
      <w:lvlJc w:val="left"/>
      <w:pPr>
        <w:tabs>
          <w:tab w:val="num" w:pos="-1460"/>
        </w:tabs>
        <w:ind w:left="-1460" w:hanging="360"/>
      </w:pPr>
      <w:rPr>
        <w:rFonts w:hint="default"/>
      </w:rPr>
    </w:lvl>
    <w:lvl w:ilvl="3">
      <w:start w:val="1"/>
      <w:numFmt w:val="none"/>
      <w:lvlText w:val=""/>
      <w:lvlJc w:val="left"/>
      <w:pPr>
        <w:tabs>
          <w:tab w:val="num" w:pos="-1460"/>
        </w:tabs>
        <w:ind w:left="-1460" w:hanging="360"/>
      </w:pPr>
      <w:rPr>
        <w:rFonts w:hint="default"/>
      </w:rPr>
    </w:lvl>
    <w:lvl w:ilvl="4">
      <w:start w:val="1"/>
      <w:numFmt w:val="none"/>
      <w:lvlText w:val=""/>
      <w:lvlJc w:val="left"/>
      <w:pPr>
        <w:tabs>
          <w:tab w:val="num" w:pos="-1460"/>
        </w:tabs>
        <w:ind w:left="-1460" w:hanging="360"/>
      </w:pPr>
      <w:rPr>
        <w:rFonts w:hint="default"/>
      </w:rPr>
    </w:lvl>
    <w:lvl w:ilvl="5">
      <w:start w:val="1"/>
      <w:numFmt w:val="none"/>
      <w:lvlText w:val=""/>
      <w:lvlJc w:val="left"/>
      <w:pPr>
        <w:tabs>
          <w:tab w:val="num" w:pos="-1460"/>
        </w:tabs>
        <w:ind w:left="-1460" w:hanging="360"/>
      </w:pPr>
      <w:rPr>
        <w:rFonts w:hint="default"/>
      </w:rPr>
    </w:lvl>
    <w:lvl w:ilvl="6">
      <w:start w:val="1"/>
      <w:numFmt w:val="none"/>
      <w:lvlText w:val=""/>
      <w:lvlJc w:val="left"/>
      <w:pPr>
        <w:tabs>
          <w:tab w:val="num" w:pos="-1460"/>
        </w:tabs>
        <w:ind w:left="-1460" w:hanging="360"/>
      </w:pPr>
      <w:rPr>
        <w:rFonts w:hint="default"/>
      </w:rPr>
    </w:lvl>
    <w:lvl w:ilvl="7">
      <w:start w:val="1"/>
      <w:numFmt w:val="none"/>
      <w:lvlText w:val=""/>
      <w:lvlJc w:val="left"/>
      <w:pPr>
        <w:tabs>
          <w:tab w:val="num" w:pos="-1460"/>
        </w:tabs>
        <w:ind w:left="-1460" w:hanging="360"/>
      </w:pPr>
      <w:rPr>
        <w:rFonts w:hint="default"/>
      </w:rPr>
    </w:lvl>
    <w:lvl w:ilvl="8">
      <w:start w:val="1"/>
      <w:numFmt w:val="none"/>
      <w:lvlText w:val=""/>
      <w:lvlJc w:val="left"/>
      <w:pPr>
        <w:tabs>
          <w:tab w:val="num" w:pos="-1460"/>
        </w:tabs>
        <w:ind w:left="-1460" w:hanging="360"/>
      </w:pPr>
      <w:rPr>
        <w:rFonts w:hint="default"/>
      </w:rPr>
    </w:lvl>
  </w:abstractNum>
  <w:abstractNum w:abstractNumId="32" w15:restartNumberingAfterBreak="0">
    <w:nsid w:val="5F0E611B"/>
    <w:multiLevelType w:val="hybridMultilevel"/>
    <w:tmpl w:val="05922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77207A"/>
    <w:multiLevelType w:val="multilevel"/>
    <w:tmpl w:val="1AEC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52567"/>
    <w:multiLevelType w:val="hybridMultilevel"/>
    <w:tmpl w:val="11C2B45A"/>
    <w:lvl w:ilvl="0" w:tplc="C6927172">
      <w:start w:val="1"/>
      <w:numFmt w:val="decimal"/>
      <w:pStyle w:val="Codelisting"/>
      <w:lvlText w:val="%1"/>
      <w:lvlJc w:val="left"/>
      <w:pPr>
        <w:tabs>
          <w:tab w:val="num" w:pos="500"/>
        </w:tabs>
        <w:ind w:left="500" w:hanging="5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E93445C"/>
    <w:multiLevelType w:val="multilevel"/>
    <w:tmpl w:val="AD8EAB5A"/>
    <w:lvl w:ilvl="0">
      <w:start w:val="1"/>
      <w:numFmt w:val="lowerLetter"/>
      <w:pStyle w:val="Figurecaption"/>
      <w:lvlText w:val="%1."/>
      <w:lvlJc w:val="right"/>
      <w:pPr>
        <w:tabs>
          <w:tab w:val="num" w:pos="720"/>
        </w:tabs>
        <w:ind w:left="720" w:hanging="140"/>
      </w:pPr>
      <w:rPr>
        <w:rFonts w:cs="Times New Roman" w:hint="default"/>
      </w:rPr>
    </w:lvl>
    <w:lvl w:ilvl="1">
      <w:start w:val="1"/>
      <w:numFmt w:val="none"/>
      <w:lvlText w:val="%2"/>
      <w:lvlJc w:val="left"/>
      <w:pPr>
        <w:tabs>
          <w:tab w:val="num" w:pos="720"/>
        </w:tabs>
        <w:ind w:left="620" w:hanging="260"/>
      </w:pPr>
      <w:rPr>
        <w:rFonts w:cs="Times New Roman" w:hint="default"/>
      </w:rPr>
    </w:lvl>
    <w:lvl w:ilvl="2">
      <w:start w:val="1"/>
      <w:numFmt w:val="none"/>
      <w:lvlText w:val=""/>
      <w:lvlJc w:val="left"/>
      <w:pPr>
        <w:tabs>
          <w:tab w:val="num" w:pos="720"/>
        </w:tabs>
        <w:ind w:left="620" w:hanging="260"/>
      </w:pPr>
      <w:rPr>
        <w:rFonts w:cs="Times New Roman" w:hint="default"/>
      </w:rPr>
    </w:lvl>
    <w:lvl w:ilvl="3">
      <w:start w:val="1"/>
      <w:numFmt w:val="none"/>
      <w:lvlText w:val=""/>
      <w:lvlJc w:val="left"/>
      <w:pPr>
        <w:tabs>
          <w:tab w:val="num" w:pos="720"/>
        </w:tabs>
        <w:ind w:left="620" w:hanging="260"/>
      </w:pPr>
      <w:rPr>
        <w:rFonts w:cs="Times New Roman" w:hint="default"/>
      </w:rPr>
    </w:lvl>
    <w:lvl w:ilvl="4">
      <w:start w:val="1"/>
      <w:numFmt w:val="none"/>
      <w:lvlText w:val=""/>
      <w:lvlJc w:val="left"/>
      <w:pPr>
        <w:tabs>
          <w:tab w:val="num" w:pos="720"/>
        </w:tabs>
        <w:ind w:left="620" w:hanging="260"/>
      </w:pPr>
      <w:rPr>
        <w:rFonts w:cs="Times New Roman" w:hint="default"/>
      </w:rPr>
    </w:lvl>
    <w:lvl w:ilvl="5">
      <w:start w:val="1"/>
      <w:numFmt w:val="none"/>
      <w:lvlText w:val=""/>
      <w:lvlJc w:val="left"/>
      <w:pPr>
        <w:tabs>
          <w:tab w:val="num" w:pos="720"/>
        </w:tabs>
        <w:ind w:left="620" w:hanging="260"/>
      </w:pPr>
      <w:rPr>
        <w:rFonts w:cs="Times New Roman" w:hint="default"/>
      </w:rPr>
    </w:lvl>
    <w:lvl w:ilvl="6">
      <w:start w:val="1"/>
      <w:numFmt w:val="none"/>
      <w:lvlText w:val=""/>
      <w:lvlJc w:val="left"/>
      <w:pPr>
        <w:tabs>
          <w:tab w:val="num" w:pos="720"/>
        </w:tabs>
        <w:ind w:left="620" w:hanging="260"/>
      </w:pPr>
      <w:rPr>
        <w:rFonts w:cs="Times New Roman" w:hint="default"/>
      </w:rPr>
    </w:lvl>
    <w:lvl w:ilvl="7">
      <w:start w:val="1"/>
      <w:numFmt w:val="none"/>
      <w:lvlText w:val=""/>
      <w:lvlJc w:val="left"/>
      <w:pPr>
        <w:tabs>
          <w:tab w:val="num" w:pos="720"/>
        </w:tabs>
        <w:ind w:left="620" w:hanging="260"/>
      </w:pPr>
      <w:rPr>
        <w:rFonts w:cs="Times New Roman" w:hint="default"/>
      </w:rPr>
    </w:lvl>
    <w:lvl w:ilvl="8">
      <w:start w:val="1"/>
      <w:numFmt w:val="none"/>
      <w:lvlText w:val=""/>
      <w:lvlJc w:val="left"/>
      <w:pPr>
        <w:tabs>
          <w:tab w:val="num" w:pos="720"/>
        </w:tabs>
        <w:ind w:left="620" w:hanging="260"/>
      </w:pPr>
      <w:rPr>
        <w:rFonts w:cs="Times New Roman" w:hint="default"/>
      </w:rPr>
    </w:lvl>
  </w:abstractNum>
  <w:abstractNum w:abstractNumId="36" w15:restartNumberingAfterBreak="0">
    <w:nsid w:val="707756BB"/>
    <w:multiLevelType w:val="hybridMultilevel"/>
    <w:tmpl w:val="379A6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255457"/>
    <w:multiLevelType w:val="hybridMultilevel"/>
    <w:tmpl w:val="C65EB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6D667F26">
      <w:numFmt w:val="bullet"/>
      <w:lvlText w:val="-"/>
      <w:lvlJc w:val="left"/>
      <w:pPr>
        <w:ind w:left="2880" w:hanging="360"/>
      </w:pPr>
      <w:rPr>
        <w:rFonts w:ascii="Arial" w:eastAsia="Times New Roman" w:hAnsi="Arial"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124E9"/>
    <w:multiLevelType w:val="multilevel"/>
    <w:tmpl w:val="3918C140"/>
    <w:lvl w:ilvl="0">
      <w:start w:val="1"/>
      <w:numFmt w:val="decimal"/>
      <w:pStyle w:val="Tablenote"/>
      <w:lvlText w:val="[%1]"/>
      <w:lvlJc w:val="left"/>
      <w:pPr>
        <w:tabs>
          <w:tab w:val="num" w:pos="360"/>
        </w:tabs>
        <w:ind w:left="360" w:hanging="360"/>
      </w:pPr>
      <w:rPr>
        <w:rFonts w:hint="default"/>
      </w:rPr>
    </w:lvl>
    <w:lvl w:ilvl="1">
      <w:start w:val="1"/>
      <w:numFmt w:val="lowerLetter"/>
      <w:lvlText w:val="%2)"/>
      <w:lvlJc w:val="left"/>
      <w:pPr>
        <w:tabs>
          <w:tab w:val="num" w:pos="720"/>
        </w:tabs>
        <w:ind w:left="620" w:hanging="260"/>
      </w:pPr>
      <w:rPr>
        <w:rFonts w:hint="default"/>
      </w:rPr>
    </w:lvl>
    <w:lvl w:ilvl="2">
      <w:start w:val="1"/>
      <w:numFmt w:val="none"/>
      <w:lvlText w:val=""/>
      <w:lvlJc w:val="left"/>
      <w:pPr>
        <w:tabs>
          <w:tab w:val="num" w:pos="540"/>
        </w:tabs>
        <w:ind w:left="540" w:hanging="360"/>
      </w:pPr>
      <w:rPr>
        <w:rFonts w:hint="default"/>
      </w:rPr>
    </w:lvl>
    <w:lvl w:ilvl="3">
      <w:start w:val="1"/>
      <w:numFmt w:val="none"/>
      <w:lvlText w:val=""/>
      <w:lvlJc w:val="left"/>
      <w:pPr>
        <w:tabs>
          <w:tab w:val="num" w:pos="540"/>
        </w:tabs>
        <w:ind w:left="540" w:hanging="360"/>
      </w:pPr>
      <w:rPr>
        <w:rFonts w:hint="default"/>
      </w:rPr>
    </w:lvl>
    <w:lvl w:ilvl="4">
      <w:start w:val="1"/>
      <w:numFmt w:val="none"/>
      <w:lvlText w:val=""/>
      <w:lvlJc w:val="left"/>
      <w:pPr>
        <w:tabs>
          <w:tab w:val="num" w:pos="540"/>
        </w:tabs>
        <w:ind w:left="540" w:hanging="360"/>
      </w:pPr>
      <w:rPr>
        <w:rFonts w:hint="default"/>
      </w:rPr>
    </w:lvl>
    <w:lvl w:ilvl="5">
      <w:start w:val="1"/>
      <w:numFmt w:val="none"/>
      <w:lvlText w:val=""/>
      <w:lvlJc w:val="left"/>
      <w:pPr>
        <w:tabs>
          <w:tab w:val="num" w:pos="540"/>
        </w:tabs>
        <w:ind w:left="540" w:hanging="360"/>
      </w:pPr>
      <w:rPr>
        <w:rFonts w:hint="default"/>
      </w:rPr>
    </w:lvl>
    <w:lvl w:ilvl="6">
      <w:start w:val="1"/>
      <w:numFmt w:val="none"/>
      <w:lvlText w:val=""/>
      <w:lvlJc w:val="left"/>
      <w:pPr>
        <w:tabs>
          <w:tab w:val="num" w:pos="540"/>
        </w:tabs>
        <w:ind w:left="540" w:hanging="360"/>
      </w:pPr>
      <w:rPr>
        <w:rFonts w:hint="default"/>
      </w:rPr>
    </w:lvl>
    <w:lvl w:ilvl="7">
      <w:start w:val="1"/>
      <w:numFmt w:val="none"/>
      <w:lvlText w:val=""/>
      <w:lvlJc w:val="left"/>
      <w:pPr>
        <w:tabs>
          <w:tab w:val="num" w:pos="540"/>
        </w:tabs>
        <w:ind w:left="540" w:hanging="360"/>
      </w:pPr>
      <w:rPr>
        <w:rFonts w:hint="default"/>
      </w:rPr>
    </w:lvl>
    <w:lvl w:ilvl="8">
      <w:start w:val="1"/>
      <w:numFmt w:val="none"/>
      <w:lvlText w:val=""/>
      <w:lvlJc w:val="left"/>
      <w:pPr>
        <w:tabs>
          <w:tab w:val="num" w:pos="540"/>
        </w:tabs>
        <w:ind w:left="540" w:hanging="360"/>
      </w:pPr>
      <w:rPr>
        <w:rFonts w:hint="default"/>
      </w:rPr>
    </w:lvl>
  </w:abstractNum>
  <w:abstractNum w:abstractNumId="39" w15:restartNumberingAfterBreak="0">
    <w:nsid w:val="78A22747"/>
    <w:multiLevelType w:val="hybridMultilevel"/>
    <w:tmpl w:val="2F5A0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F07304"/>
    <w:multiLevelType w:val="multilevel"/>
    <w:tmpl w:val="8F0E921E"/>
    <w:lvl w:ilvl="0">
      <w:start w:val="1"/>
      <w:numFmt w:val="bullet"/>
      <w:lvlRestart w:val="0"/>
      <w:pStyle w:val="FeatureApplicationlist"/>
      <w:lvlText w:val=""/>
      <w:lvlJc w:val="left"/>
      <w:pPr>
        <w:tabs>
          <w:tab w:val="num" w:pos="300"/>
        </w:tabs>
        <w:ind w:left="300" w:hanging="300"/>
      </w:pPr>
      <w:rPr>
        <w:rFonts w:ascii="Wingdings" w:hAnsi="Wingdings" w:hint="default"/>
        <w:color w:val="005042"/>
      </w:rPr>
    </w:lvl>
    <w:lvl w:ilvl="1">
      <w:start w:val="1"/>
      <w:numFmt w:val="bullet"/>
      <w:lvlRestart w:val="0"/>
      <w:lvlText w:val=""/>
      <w:lvlJc w:val="left"/>
      <w:pPr>
        <w:tabs>
          <w:tab w:val="num" w:pos="600"/>
        </w:tabs>
        <w:ind w:left="600" w:hanging="250"/>
      </w:pPr>
      <w:rPr>
        <w:rFonts w:ascii="Wingdings" w:hAnsi="Wingdings" w:hint="default"/>
        <w:color w:val="005042"/>
      </w:rPr>
    </w:lvl>
    <w:lvl w:ilvl="2">
      <w:start w:val="1"/>
      <w:numFmt w:val="none"/>
      <w:lvlRestart w:val="0"/>
      <w:lvlText w:val=""/>
      <w:lvlJc w:val="left"/>
      <w:pPr>
        <w:tabs>
          <w:tab w:val="num" w:pos="0"/>
        </w:tabs>
        <w:ind w:left="0" w:hanging="20"/>
      </w:pPr>
      <w:rPr>
        <w:rFonts w:hint="default"/>
      </w:rPr>
    </w:lvl>
    <w:lvl w:ilvl="3">
      <w:start w:val="1"/>
      <w:numFmt w:val="none"/>
      <w:lvlRestart w:val="0"/>
      <w:lvlText w:val="%1.%2.%3.%4."/>
      <w:lvlJc w:val="left"/>
      <w:pPr>
        <w:tabs>
          <w:tab w:val="num" w:pos="0"/>
        </w:tabs>
        <w:ind w:left="0" w:hanging="20"/>
      </w:pPr>
      <w:rPr>
        <w:rFonts w:hint="default"/>
      </w:rPr>
    </w:lvl>
    <w:lvl w:ilvl="4">
      <w:start w:val="1"/>
      <w:numFmt w:val="none"/>
      <w:lvlRestart w:val="0"/>
      <w:lvlText w:val="%1.%2.%3.%4.%5."/>
      <w:lvlJc w:val="left"/>
      <w:pPr>
        <w:tabs>
          <w:tab w:val="num" w:pos="0"/>
        </w:tabs>
        <w:ind w:left="0" w:hanging="20"/>
      </w:pPr>
      <w:rPr>
        <w:rFonts w:hint="default"/>
      </w:rPr>
    </w:lvl>
    <w:lvl w:ilvl="5">
      <w:start w:val="1"/>
      <w:numFmt w:val="none"/>
      <w:lvlRestart w:val="0"/>
      <w:lvlText w:val="%1.%2.%3.%4.%5.%6."/>
      <w:lvlJc w:val="left"/>
      <w:pPr>
        <w:tabs>
          <w:tab w:val="num" w:pos="0"/>
        </w:tabs>
        <w:ind w:left="0" w:hanging="20"/>
      </w:pPr>
      <w:rPr>
        <w:rFonts w:hint="default"/>
      </w:rPr>
    </w:lvl>
    <w:lvl w:ilvl="6">
      <w:start w:val="1"/>
      <w:numFmt w:val="none"/>
      <w:lvlText w:val="%1.%2.%3.%4.%5.%6.%7."/>
      <w:lvlJc w:val="left"/>
      <w:pPr>
        <w:tabs>
          <w:tab w:val="num" w:pos="0"/>
        </w:tabs>
        <w:ind w:left="0" w:hanging="20"/>
      </w:pPr>
      <w:rPr>
        <w:rFonts w:hint="default"/>
      </w:rPr>
    </w:lvl>
    <w:lvl w:ilvl="7">
      <w:start w:val="1"/>
      <w:numFmt w:val="none"/>
      <w:lvlText w:val="%1.%2.%3.%4.%5.%6.%7.%8."/>
      <w:lvlJc w:val="left"/>
      <w:pPr>
        <w:tabs>
          <w:tab w:val="num" w:pos="0"/>
        </w:tabs>
        <w:ind w:left="0" w:hanging="20"/>
      </w:pPr>
      <w:rPr>
        <w:rFonts w:hint="default"/>
      </w:rPr>
    </w:lvl>
    <w:lvl w:ilvl="8">
      <w:start w:val="1"/>
      <w:numFmt w:val="none"/>
      <w:lvlText w:val="%1.%2.%3.%4.%5.%6.%7.%8.%9."/>
      <w:lvlJc w:val="left"/>
      <w:pPr>
        <w:tabs>
          <w:tab w:val="num" w:pos="0"/>
        </w:tabs>
        <w:ind w:left="0" w:hanging="20"/>
      </w:pPr>
      <w:rPr>
        <w:rFonts w:hint="default"/>
      </w:rPr>
    </w:lvl>
  </w:abstractNum>
  <w:abstractNum w:abstractNumId="41" w15:restartNumberingAfterBreak="0">
    <w:nsid w:val="7C017FB9"/>
    <w:multiLevelType w:val="hybridMultilevel"/>
    <w:tmpl w:val="7852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412822">
    <w:abstractNumId w:val="34"/>
  </w:num>
  <w:num w:numId="2" w16cid:durableId="1845509613">
    <w:abstractNumId w:val="19"/>
  </w:num>
  <w:num w:numId="3" w16cid:durableId="182482514">
    <w:abstractNumId w:val="35"/>
  </w:num>
  <w:num w:numId="4" w16cid:durableId="238566690">
    <w:abstractNumId w:val="8"/>
  </w:num>
  <w:num w:numId="5" w16cid:durableId="755250793">
    <w:abstractNumId w:val="16"/>
  </w:num>
  <w:num w:numId="6" w16cid:durableId="448941497">
    <w:abstractNumId w:val="15"/>
  </w:num>
  <w:num w:numId="7" w16cid:durableId="760294924">
    <w:abstractNumId w:val="14"/>
  </w:num>
  <w:num w:numId="8" w16cid:durableId="2073038591">
    <w:abstractNumId w:val="0"/>
  </w:num>
  <w:num w:numId="9" w16cid:durableId="261033690">
    <w:abstractNumId w:val="3"/>
  </w:num>
  <w:num w:numId="10" w16cid:durableId="922763545">
    <w:abstractNumId w:val="20"/>
  </w:num>
  <w:num w:numId="11" w16cid:durableId="407196841">
    <w:abstractNumId w:val="38"/>
  </w:num>
  <w:num w:numId="12" w16cid:durableId="1288271357">
    <w:abstractNumId w:val="31"/>
  </w:num>
  <w:num w:numId="13" w16cid:durableId="2101022384">
    <w:abstractNumId w:val="18"/>
  </w:num>
  <w:num w:numId="14" w16cid:durableId="1341085075">
    <w:abstractNumId w:val="40"/>
  </w:num>
  <w:num w:numId="15" w16cid:durableId="342515533">
    <w:abstractNumId w:val="26"/>
  </w:num>
  <w:num w:numId="16" w16cid:durableId="64954714">
    <w:abstractNumId w:val="2"/>
  </w:num>
  <w:num w:numId="17" w16cid:durableId="2146654754">
    <w:abstractNumId w:val="7"/>
  </w:num>
  <w:num w:numId="18" w16cid:durableId="427776072">
    <w:abstractNumId w:val="4"/>
  </w:num>
  <w:num w:numId="19" w16cid:durableId="956639241">
    <w:abstractNumId w:val="35"/>
  </w:num>
  <w:num w:numId="20" w16cid:durableId="139932399">
    <w:abstractNumId w:val="8"/>
  </w:num>
  <w:num w:numId="21" w16cid:durableId="1935624243">
    <w:abstractNumId w:val="5"/>
  </w:num>
  <w:num w:numId="22" w16cid:durableId="1601376862">
    <w:abstractNumId w:val="37"/>
  </w:num>
  <w:num w:numId="23" w16cid:durableId="684744544">
    <w:abstractNumId w:val="12"/>
  </w:num>
  <w:num w:numId="24" w16cid:durableId="1739861024">
    <w:abstractNumId w:val="10"/>
  </w:num>
  <w:num w:numId="25" w16cid:durableId="1031689300">
    <w:abstractNumId w:val="13"/>
  </w:num>
  <w:num w:numId="26" w16cid:durableId="385186130">
    <w:abstractNumId w:val="28"/>
  </w:num>
  <w:num w:numId="27" w16cid:durableId="1690833410">
    <w:abstractNumId w:val="32"/>
  </w:num>
  <w:num w:numId="28" w16cid:durableId="1182401300">
    <w:abstractNumId w:val="36"/>
  </w:num>
  <w:num w:numId="29" w16cid:durableId="2098019348">
    <w:abstractNumId w:val="22"/>
  </w:num>
  <w:num w:numId="30" w16cid:durableId="411240552">
    <w:abstractNumId w:val="23"/>
  </w:num>
  <w:num w:numId="31" w16cid:durableId="1742870142">
    <w:abstractNumId w:val="30"/>
  </w:num>
  <w:num w:numId="32" w16cid:durableId="1515925819">
    <w:abstractNumId w:val="1"/>
  </w:num>
  <w:num w:numId="33" w16cid:durableId="970398215">
    <w:abstractNumId w:val="21"/>
  </w:num>
  <w:num w:numId="34" w16cid:durableId="1990864733">
    <w:abstractNumId w:val="41"/>
  </w:num>
  <w:num w:numId="35" w16cid:durableId="372269289">
    <w:abstractNumId w:val="27"/>
  </w:num>
  <w:num w:numId="36" w16cid:durableId="1641686827">
    <w:abstractNumId w:val="33"/>
  </w:num>
  <w:num w:numId="37" w16cid:durableId="1923949427">
    <w:abstractNumId w:val="11"/>
  </w:num>
  <w:num w:numId="38" w16cid:durableId="1448355244">
    <w:abstractNumId w:val="9"/>
  </w:num>
  <w:num w:numId="39" w16cid:durableId="97911600">
    <w:abstractNumId w:val="39"/>
  </w:num>
  <w:num w:numId="40" w16cid:durableId="1046369923">
    <w:abstractNumId w:val="25"/>
  </w:num>
  <w:num w:numId="41" w16cid:durableId="2126121993">
    <w:abstractNumId w:val="6"/>
  </w:num>
  <w:num w:numId="42" w16cid:durableId="1950432813">
    <w:abstractNumId w:val="24"/>
  </w:num>
  <w:num w:numId="43" w16cid:durableId="3870911">
    <w:abstractNumId w:val="17"/>
  </w:num>
  <w:num w:numId="44" w16cid:durableId="295335355">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nl-NL" w:vendorID="64" w:dllVersion="0" w:nlCheck="1" w:checkStyle="0"/>
  <w:activeWritingStyle w:appName="MSWord" w:lang="fr-FR" w:vendorID="64" w:dllVersion="0" w:nlCheck="1" w:checkStyle="0"/>
  <w:activeWritingStyle w:appName="MSWord" w:lang="ja-JP" w:vendorID="64" w:dllVersion="0" w:nlCheck="1" w:checkStyle="1"/>
  <w:activeWritingStyle w:appName="MSWord" w:lang="de-DE" w:vendorID="64" w:dllVersion="0" w:nlCheck="1" w:checkStyle="0"/>
  <w:proofState w:spelling="clean"/>
  <w:attachedTemplate r:id="rId1"/>
  <w:linkStyles/>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defaultTabStop w:val="261"/>
  <w:hyphenationZone w:val="425"/>
  <w:clickAndTypeStyle w:val="Body"/>
  <w:drawingGridHorizontalSpacing w:val="100"/>
  <w:displayHorizontalDrawingGridEvery w:val="2"/>
  <w:displayVerticalDrawingGridEvery w:val="2"/>
  <w:noPunctuationKerning/>
  <w:characterSpacingControl w:val="doNotCompress"/>
  <w:hdrShapeDefaults>
    <o:shapedefaults v:ext="edit" spidmax="2050" style="mso-position-horizontal-relative:page;mso-position-vertical-relative:page" fillcolor="#d9d9d9" stroke="f">
      <v:fill color="#d9d9d9"/>
      <v:stroke on="f"/>
      <v:shadow color="#868686"/>
      <v:textbox inset="0,0,0,0"/>
      <o:colormru v:ext="edit" colors="#4b186e,#e6e6e6,#d9d9d9"/>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U0NzY0tTQwMrM0NzJT0lEKTi0uzszPAykwqgUAqEUIaCwAAAA="/>
  </w:docVars>
  <w:rsids>
    <w:rsidRoot w:val="00EA4266"/>
    <w:rsid w:val="00002162"/>
    <w:rsid w:val="0000364D"/>
    <w:rsid w:val="0000379E"/>
    <w:rsid w:val="000039A1"/>
    <w:rsid w:val="00003EA7"/>
    <w:rsid w:val="00003EFD"/>
    <w:rsid w:val="000040BB"/>
    <w:rsid w:val="00004F75"/>
    <w:rsid w:val="0000606D"/>
    <w:rsid w:val="000065DC"/>
    <w:rsid w:val="0001089C"/>
    <w:rsid w:val="00012527"/>
    <w:rsid w:val="00012909"/>
    <w:rsid w:val="000131D9"/>
    <w:rsid w:val="00013C9A"/>
    <w:rsid w:val="00014784"/>
    <w:rsid w:val="00015833"/>
    <w:rsid w:val="00015978"/>
    <w:rsid w:val="00016753"/>
    <w:rsid w:val="0001685A"/>
    <w:rsid w:val="000174C4"/>
    <w:rsid w:val="000176CE"/>
    <w:rsid w:val="0002184C"/>
    <w:rsid w:val="00022D18"/>
    <w:rsid w:val="00025DD2"/>
    <w:rsid w:val="00030650"/>
    <w:rsid w:val="00032EBF"/>
    <w:rsid w:val="000331D6"/>
    <w:rsid w:val="00034EE4"/>
    <w:rsid w:val="00036948"/>
    <w:rsid w:val="00036AFD"/>
    <w:rsid w:val="00036D5E"/>
    <w:rsid w:val="00036FDD"/>
    <w:rsid w:val="0003716C"/>
    <w:rsid w:val="00037272"/>
    <w:rsid w:val="000412D0"/>
    <w:rsid w:val="00042156"/>
    <w:rsid w:val="0004229D"/>
    <w:rsid w:val="00042B6B"/>
    <w:rsid w:val="00043EA9"/>
    <w:rsid w:val="00050662"/>
    <w:rsid w:val="00050F65"/>
    <w:rsid w:val="00052256"/>
    <w:rsid w:val="000523B7"/>
    <w:rsid w:val="00052D99"/>
    <w:rsid w:val="0005561F"/>
    <w:rsid w:val="00056C43"/>
    <w:rsid w:val="0006221F"/>
    <w:rsid w:val="00064CE0"/>
    <w:rsid w:val="00065D86"/>
    <w:rsid w:val="000662D0"/>
    <w:rsid w:val="00070DF5"/>
    <w:rsid w:val="000725C5"/>
    <w:rsid w:val="00073667"/>
    <w:rsid w:val="00073D5C"/>
    <w:rsid w:val="00076C30"/>
    <w:rsid w:val="00076E02"/>
    <w:rsid w:val="0007722A"/>
    <w:rsid w:val="00077C3E"/>
    <w:rsid w:val="000804A1"/>
    <w:rsid w:val="00083CBD"/>
    <w:rsid w:val="00084F7F"/>
    <w:rsid w:val="000858A1"/>
    <w:rsid w:val="000967CF"/>
    <w:rsid w:val="000B0189"/>
    <w:rsid w:val="000B1B38"/>
    <w:rsid w:val="000B2350"/>
    <w:rsid w:val="000B5467"/>
    <w:rsid w:val="000B5F37"/>
    <w:rsid w:val="000B66DF"/>
    <w:rsid w:val="000B66F7"/>
    <w:rsid w:val="000C1A5D"/>
    <w:rsid w:val="000C21C3"/>
    <w:rsid w:val="000C2232"/>
    <w:rsid w:val="000C2967"/>
    <w:rsid w:val="000C35D1"/>
    <w:rsid w:val="000C5D9F"/>
    <w:rsid w:val="000C76CE"/>
    <w:rsid w:val="000D0596"/>
    <w:rsid w:val="000D200A"/>
    <w:rsid w:val="000D5070"/>
    <w:rsid w:val="000D50E4"/>
    <w:rsid w:val="000D5863"/>
    <w:rsid w:val="000D5DCE"/>
    <w:rsid w:val="000D6493"/>
    <w:rsid w:val="000E1395"/>
    <w:rsid w:val="000E1CCC"/>
    <w:rsid w:val="000E4723"/>
    <w:rsid w:val="000E644C"/>
    <w:rsid w:val="000E7D98"/>
    <w:rsid w:val="000F1C39"/>
    <w:rsid w:val="000F2C49"/>
    <w:rsid w:val="000F3BD6"/>
    <w:rsid w:val="000F50B1"/>
    <w:rsid w:val="000F605B"/>
    <w:rsid w:val="000F69E1"/>
    <w:rsid w:val="000F7954"/>
    <w:rsid w:val="000F7A3D"/>
    <w:rsid w:val="00102F18"/>
    <w:rsid w:val="001068B6"/>
    <w:rsid w:val="00113B82"/>
    <w:rsid w:val="001140D4"/>
    <w:rsid w:val="0011485E"/>
    <w:rsid w:val="00120734"/>
    <w:rsid w:val="00121750"/>
    <w:rsid w:val="00121D33"/>
    <w:rsid w:val="0012341E"/>
    <w:rsid w:val="00125009"/>
    <w:rsid w:val="001251B7"/>
    <w:rsid w:val="00127656"/>
    <w:rsid w:val="00133097"/>
    <w:rsid w:val="00134057"/>
    <w:rsid w:val="00134D56"/>
    <w:rsid w:val="001352CE"/>
    <w:rsid w:val="001418CF"/>
    <w:rsid w:val="00146B2C"/>
    <w:rsid w:val="001507A4"/>
    <w:rsid w:val="00151980"/>
    <w:rsid w:val="00153135"/>
    <w:rsid w:val="00154AB3"/>
    <w:rsid w:val="00156838"/>
    <w:rsid w:val="001570A5"/>
    <w:rsid w:val="0016395D"/>
    <w:rsid w:val="00163AAC"/>
    <w:rsid w:val="00164DCC"/>
    <w:rsid w:val="00164F1C"/>
    <w:rsid w:val="0016748C"/>
    <w:rsid w:val="00167807"/>
    <w:rsid w:val="00167F63"/>
    <w:rsid w:val="00172627"/>
    <w:rsid w:val="001800DF"/>
    <w:rsid w:val="00180428"/>
    <w:rsid w:val="00180527"/>
    <w:rsid w:val="00181D8F"/>
    <w:rsid w:val="00182FD8"/>
    <w:rsid w:val="001859AA"/>
    <w:rsid w:val="001866F0"/>
    <w:rsid w:val="00187CB4"/>
    <w:rsid w:val="00190A5E"/>
    <w:rsid w:val="001917B3"/>
    <w:rsid w:val="00192144"/>
    <w:rsid w:val="00193776"/>
    <w:rsid w:val="00194BB3"/>
    <w:rsid w:val="00195354"/>
    <w:rsid w:val="00195BE6"/>
    <w:rsid w:val="00196143"/>
    <w:rsid w:val="00196586"/>
    <w:rsid w:val="001974DF"/>
    <w:rsid w:val="00197891"/>
    <w:rsid w:val="001A56B9"/>
    <w:rsid w:val="001A720A"/>
    <w:rsid w:val="001A743C"/>
    <w:rsid w:val="001B2826"/>
    <w:rsid w:val="001B28ED"/>
    <w:rsid w:val="001B30EB"/>
    <w:rsid w:val="001B4503"/>
    <w:rsid w:val="001B544C"/>
    <w:rsid w:val="001B560E"/>
    <w:rsid w:val="001B6726"/>
    <w:rsid w:val="001B6E5E"/>
    <w:rsid w:val="001B750A"/>
    <w:rsid w:val="001C31E7"/>
    <w:rsid w:val="001C4231"/>
    <w:rsid w:val="001C4266"/>
    <w:rsid w:val="001C4835"/>
    <w:rsid w:val="001C6A38"/>
    <w:rsid w:val="001D2703"/>
    <w:rsid w:val="001E73E9"/>
    <w:rsid w:val="001F0BDB"/>
    <w:rsid w:val="001F10FB"/>
    <w:rsid w:val="001F1B67"/>
    <w:rsid w:val="001F404F"/>
    <w:rsid w:val="001F62A3"/>
    <w:rsid w:val="001F6489"/>
    <w:rsid w:val="00200FBD"/>
    <w:rsid w:val="00203E0A"/>
    <w:rsid w:val="002050DF"/>
    <w:rsid w:val="00206D74"/>
    <w:rsid w:val="002072A6"/>
    <w:rsid w:val="002073EB"/>
    <w:rsid w:val="00207A67"/>
    <w:rsid w:val="0021417A"/>
    <w:rsid w:val="00216851"/>
    <w:rsid w:val="0022032B"/>
    <w:rsid w:val="002211D6"/>
    <w:rsid w:val="0022440D"/>
    <w:rsid w:val="00226413"/>
    <w:rsid w:val="00226C56"/>
    <w:rsid w:val="0022793E"/>
    <w:rsid w:val="0023005C"/>
    <w:rsid w:val="00231DEB"/>
    <w:rsid w:val="00232F4A"/>
    <w:rsid w:val="002368DD"/>
    <w:rsid w:val="002432C4"/>
    <w:rsid w:val="002438B7"/>
    <w:rsid w:val="00244AEA"/>
    <w:rsid w:val="00246E20"/>
    <w:rsid w:val="00247D36"/>
    <w:rsid w:val="00251089"/>
    <w:rsid w:val="00251113"/>
    <w:rsid w:val="00251320"/>
    <w:rsid w:val="00251F3F"/>
    <w:rsid w:val="00253BF5"/>
    <w:rsid w:val="0025794B"/>
    <w:rsid w:val="00261881"/>
    <w:rsid w:val="0026302D"/>
    <w:rsid w:val="0026465E"/>
    <w:rsid w:val="00267DA5"/>
    <w:rsid w:val="00267F35"/>
    <w:rsid w:val="002748F3"/>
    <w:rsid w:val="00275149"/>
    <w:rsid w:val="002753C2"/>
    <w:rsid w:val="002754E9"/>
    <w:rsid w:val="00276EAA"/>
    <w:rsid w:val="0028177C"/>
    <w:rsid w:val="00281ABA"/>
    <w:rsid w:val="00282145"/>
    <w:rsid w:val="00283533"/>
    <w:rsid w:val="002901F3"/>
    <w:rsid w:val="002936D5"/>
    <w:rsid w:val="002963DC"/>
    <w:rsid w:val="0029765C"/>
    <w:rsid w:val="002A07B6"/>
    <w:rsid w:val="002A085B"/>
    <w:rsid w:val="002A0AF2"/>
    <w:rsid w:val="002A18FE"/>
    <w:rsid w:val="002A2CC1"/>
    <w:rsid w:val="002A485E"/>
    <w:rsid w:val="002A496E"/>
    <w:rsid w:val="002A7701"/>
    <w:rsid w:val="002B06A0"/>
    <w:rsid w:val="002B0A2B"/>
    <w:rsid w:val="002B0F6E"/>
    <w:rsid w:val="002B1D9F"/>
    <w:rsid w:val="002B43A3"/>
    <w:rsid w:val="002B4713"/>
    <w:rsid w:val="002B7DDC"/>
    <w:rsid w:val="002C6040"/>
    <w:rsid w:val="002C6C57"/>
    <w:rsid w:val="002D02FE"/>
    <w:rsid w:val="002D24C6"/>
    <w:rsid w:val="002D3B3C"/>
    <w:rsid w:val="002D4FF5"/>
    <w:rsid w:val="002D5179"/>
    <w:rsid w:val="002D5226"/>
    <w:rsid w:val="002D6768"/>
    <w:rsid w:val="002E6FA2"/>
    <w:rsid w:val="002F1C34"/>
    <w:rsid w:val="002F3202"/>
    <w:rsid w:val="002F33AF"/>
    <w:rsid w:val="002F434B"/>
    <w:rsid w:val="002F4C6D"/>
    <w:rsid w:val="002F5299"/>
    <w:rsid w:val="002F6765"/>
    <w:rsid w:val="002F7AFF"/>
    <w:rsid w:val="002F7B24"/>
    <w:rsid w:val="003006AC"/>
    <w:rsid w:val="00301ECF"/>
    <w:rsid w:val="00303272"/>
    <w:rsid w:val="00304F49"/>
    <w:rsid w:val="003066B4"/>
    <w:rsid w:val="00307EF8"/>
    <w:rsid w:val="003103CA"/>
    <w:rsid w:val="00314DD3"/>
    <w:rsid w:val="00317173"/>
    <w:rsid w:val="00320708"/>
    <w:rsid w:val="00321975"/>
    <w:rsid w:val="00322987"/>
    <w:rsid w:val="00332B2E"/>
    <w:rsid w:val="00335E52"/>
    <w:rsid w:val="00337F29"/>
    <w:rsid w:val="003408A8"/>
    <w:rsid w:val="00340BF1"/>
    <w:rsid w:val="00341FC3"/>
    <w:rsid w:val="00342D10"/>
    <w:rsid w:val="003433B0"/>
    <w:rsid w:val="00344B4A"/>
    <w:rsid w:val="00345221"/>
    <w:rsid w:val="00345C0F"/>
    <w:rsid w:val="00345C89"/>
    <w:rsid w:val="00351780"/>
    <w:rsid w:val="0035599B"/>
    <w:rsid w:val="00360791"/>
    <w:rsid w:val="00361DF6"/>
    <w:rsid w:val="003621E0"/>
    <w:rsid w:val="00365F87"/>
    <w:rsid w:val="003670D1"/>
    <w:rsid w:val="003671D8"/>
    <w:rsid w:val="00370854"/>
    <w:rsid w:val="00373248"/>
    <w:rsid w:val="0037720A"/>
    <w:rsid w:val="003776B6"/>
    <w:rsid w:val="00377E9C"/>
    <w:rsid w:val="003816FF"/>
    <w:rsid w:val="00382910"/>
    <w:rsid w:val="003856B9"/>
    <w:rsid w:val="00387AB6"/>
    <w:rsid w:val="00391392"/>
    <w:rsid w:val="00391A03"/>
    <w:rsid w:val="00391E5E"/>
    <w:rsid w:val="00393CF3"/>
    <w:rsid w:val="00394C80"/>
    <w:rsid w:val="00397160"/>
    <w:rsid w:val="003A0267"/>
    <w:rsid w:val="003A098C"/>
    <w:rsid w:val="003A1613"/>
    <w:rsid w:val="003A28A4"/>
    <w:rsid w:val="003A2A76"/>
    <w:rsid w:val="003A4B57"/>
    <w:rsid w:val="003A5229"/>
    <w:rsid w:val="003B11A5"/>
    <w:rsid w:val="003B2E9B"/>
    <w:rsid w:val="003B4351"/>
    <w:rsid w:val="003B459C"/>
    <w:rsid w:val="003B4685"/>
    <w:rsid w:val="003B4B90"/>
    <w:rsid w:val="003B6D29"/>
    <w:rsid w:val="003B723B"/>
    <w:rsid w:val="003C1DDD"/>
    <w:rsid w:val="003C2979"/>
    <w:rsid w:val="003C4613"/>
    <w:rsid w:val="003C4DA8"/>
    <w:rsid w:val="003D0207"/>
    <w:rsid w:val="003D2AF0"/>
    <w:rsid w:val="003D428B"/>
    <w:rsid w:val="003D4380"/>
    <w:rsid w:val="003D4675"/>
    <w:rsid w:val="003D5EBA"/>
    <w:rsid w:val="003D5F11"/>
    <w:rsid w:val="003E03F7"/>
    <w:rsid w:val="003E30D6"/>
    <w:rsid w:val="003E5F1D"/>
    <w:rsid w:val="003F044C"/>
    <w:rsid w:val="003F0967"/>
    <w:rsid w:val="003F4046"/>
    <w:rsid w:val="003F5DF1"/>
    <w:rsid w:val="0040037C"/>
    <w:rsid w:val="00400558"/>
    <w:rsid w:val="00400818"/>
    <w:rsid w:val="00400EFD"/>
    <w:rsid w:val="00401766"/>
    <w:rsid w:val="00401B8E"/>
    <w:rsid w:val="004036B8"/>
    <w:rsid w:val="004046ED"/>
    <w:rsid w:val="0040507E"/>
    <w:rsid w:val="00407989"/>
    <w:rsid w:val="004168EC"/>
    <w:rsid w:val="00421BA2"/>
    <w:rsid w:val="004234FA"/>
    <w:rsid w:val="004257E2"/>
    <w:rsid w:val="00426537"/>
    <w:rsid w:val="00426B3A"/>
    <w:rsid w:val="004278C7"/>
    <w:rsid w:val="00427E07"/>
    <w:rsid w:val="004328C7"/>
    <w:rsid w:val="00432F70"/>
    <w:rsid w:val="004354C8"/>
    <w:rsid w:val="00435E7B"/>
    <w:rsid w:val="004367A3"/>
    <w:rsid w:val="00437B0E"/>
    <w:rsid w:val="004413AA"/>
    <w:rsid w:val="00442644"/>
    <w:rsid w:val="00442C53"/>
    <w:rsid w:val="004439A0"/>
    <w:rsid w:val="00445176"/>
    <w:rsid w:val="00445268"/>
    <w:rsid w:val="00445C16"/>
    <w:rsid w:val="00445F56"/>
    <w:rsid w:val="004466B2"/>
    <w:rsid w:val="00446E40"/>
    <w:rsid w:val="00446ECC"/>
    <w:rsid w:val="004517FE"/>
    <w:rsid w:val="004554DF"/>
    <w:rsid w:val="00457FA7"/>
    <w:rsid w:val="0046109C"/>
    <w:rsid w:val="004616BA"/>
    <w:rsid w:val="00462274"/>
    <w:rsid w:val="004626D2"/>
    <w:rsid w:val="004629DD"/>
    <w:rsid w:val="00462F42"/>
    <w:rsid w:val="00463704"/>
    <w:rsid w:val="0046509F"/>
    <w:rsid w:val="004664EA"/>
    <w:rsid w:val="004671D6"/>
    <w:rsid w:val="00467A74"/>
    <w:rsid w:val="00467C9F"/>
    <w:rsid w:val="00467EAA"/>
    <w:rsid w:val="004718C9"/>
    <w:rsid w:val="004744C1"/>
    <w:rsid w:val="00474A53"/>
    <w:rsid w:val="004768AE"/>
    <w:rsid w:val="004777B9"/>
    <w:rsid w:val="00485738"/>
    <w:rsid w:val="004857CB"/>
    <w:rsid w:val="00486205"/>
    <w:rsid w:val="00491CE2"/>
    <w:rsid w:val="0049202B"/>
    <w:rsid w:val="004952DD"/>
    <w:rsid w:val="004956A8"/>
    <w:rsid w:val="004A2AC8"/>
    <w:rsid w:val="004A36D7"/>
    <w:rsid w:val="004A3A6E"/>
    <w:rsid w:val="004A4C9F"/>
    <w:rsid w:val="004A4DD5"/>
    <w:rsid w:val="004A5815"/>
    <w:rsid w:val="004A5FE8"/>
    <w:rsid w:val="004A7153"/>
    <w:rsid w:val="004A75FB"/>
    <w:rsid w:val="004A7EAC"/>
    <w:rsid w:val="004A7F5D"/>
    <w:rsid w:val="004B4973"/>
    <w:rsid w:val="004B60DC"/>
    <w:rsid w:val="004B74A1"/>
    <w:rsid w:val="004C02AF"/>
    <w:rsid w:val="004C2C84"/>
    <w:rsid w:val="004C404F"/>
    <w:rsid w:val="004C64DE"/>
    <w:rsid w:val="004C7821"/>
    <w:rsid w:val="004D08B3"/>
    <w:rsid w:val="004D36B1"/>
    <w:rsid w:val="004D5469"/>
    <w:rsid w:val="004D5956"/>
    <w:rsid w:val="004D7DFB"/>
    <w:rsid w:val="004E10CC"/>
    <w:rsid w:val="004E17AE"/>
    <w:rsid w:val="004E182C"/>
    <w:rsid w:val="004E1876"/>
    <w:rsid w:val="004E46F2"/>
    <w:rsid w:val="004E4ED7"/>
    <w:rsid w:val="004F0997"/>
    <w:rsid w:val="004F188A"/>
    <w:rsid w:val="004F2526"/>
    <w:rsid w:val="004F4933"/>
    <w:rsid w:val="004F56AE"/>
    <w:rsid w:val="004F5702"/>
    <w:rsid w:val="00500249"/>
    <w:rsid w:val="00500A87"/>
    <w:rsid w:val="005029D8"/>
    <w:rsid w:val="00502D68"/>
    <w:rsid w:val="00502DE6"/>
    <w:rsid w:val="00503F20"/>
    <w:rsid w:val="00503FCD"/>
    <w:rsid w:val="0050544D"/>
    <w:rsid w:val="00507297"/>
    <w:rsid w:val="005133EF"/>
    <w:rsid w:val="00516BCA"/>
    <w:rsid w:val="00517EDE"/>
    <w:rsid w:val="00522668"/>
    <w:rsid w:val="00522A74"/>
    <w:rsid w:val="00523C91"/>
    <w:rsid w:val="00524B46"/>
    <w:rsid w:val="00526ECF"/>
    <w:rsid w:val="00531839"/>
    <w:rsid w:val="00532410"/>
    <w:rsid w:val="00533962"/>
    <w:rsid w:val="00533F96"/>
    <w:rsid w:val="00534615"/>
    <w:rsid w:val="00535D4E"/>
    <w:rsid w:val="00537C7B"/>
    <w:rsid w:val="00540748"/>
    <w:rsid w:val="005428BC"/>
    <w:rsid w:val="00544BDE"/>
    <w:rsid w:val="0054602B"/>
    <w:rsid w:val="005468D7"/>
    <w:rsid w:val="005469E8"/>
    <w:rsid w:val="00546EEA"/>
    <w:rsid w:val="00547942"/>
    <w:rsid w:val="005509DE"/>
    <w:rsid w:val="005549A7"/>
    <w:rsid w:val="00554BAE"/>
    <w:rsid w:val="00555DAD"/>
    <w:rsid w:val="00556386"/>
    <w:rsid w:val="0056041D"/>
    <w:rsid w:val="00560871"/>
    <w:rsid w:val="00562F42"/>
    <w:rsid w:val="00562FCD"/>
    <w:rsid w:val="00567160"/>
    <w:rsid w:val="00567965"/>
    <w:rsid w:val="00567BF9"/>
    <w:rsid w:val="005701DC"/>
    <w:rsid w:val="00570B2B"/>
    <w:rsid w:val="00570C4B"/>
    <w:rsid w:val="00574D10"/>
    <w:rsid w:val="00574E4C"/>
    <w:rsid w:val="00581513"/>
    <w:rsid w:val="005824A0"/>
    <w:rsid w:val="00585D0F"/>
    <w:rsid w:val="00586C02"/>
    <w:rsid w:val="005916E5"/>
    <w:rsid w:val="00591A53"/>
    <w:rsid w:val="00593110"/>
    <w:rsid w:val="005938A5"/>
    <w:rsid w:val="00595155"/>
    <w:rsid w:val="005973A3"/>
    <w:rsid w:val="005A181C"/>
    <w:rsid w:val="005A1D8B"/>
    <w:rsid w:val="005A28B3"/>
    <w:rsid w:val="005A294F"/>
    <w:rsid w:val="005A45CA"/>
    <w:rsid w:val="005A7425"/>
    <w:rsid w:val="005B0C04"/>
    <w:rsid w:val="005B12EA"/>
    <w:rsid w:val="005B396B"/>
    <w:rsid w:val="005B416A"/>
    <w:rsid w:val="005B4434"/>
    <w:rsid w:val="005B5165"/>
    <w:rsid w:val="005B5D95"/>
    <w:rsid w:val="005B5F95"/>
    <w:rsid w:val="005B60B3"/>
    <w:rsid w:val="005B652E"/>
    <w:rsid w:val="005B7FCD"/>
    <w:rsid w:val="005C1430"/>
    <w:rsid w:val="005C5E50"/>
    <w:rsid w:val="005C6D9E"/>
    <w:rsid w:val="005C7663"/>
    <w:rsid w:val="005C783C"/>
    <w:rsid w:val="005D5390"/>
    <w:rsid w:val="005E146C"/>
    <w:rsid w:val="005E3C07"/>
    <w:rsid w:val="005E6548"/>
    <w:rsid w:val="005F0982"/>
    <w:rsid w:val="005F0D5B"/>
    <w:rsid w:val="005F0F3D"/>
    <w:rsid w:val="005F1CAD"/>
    <w:rsid w:val="005F2C41"/>
    <w:rsid w:val="005F2C9C"/>
    <w:rsid w:val="005F494E"/>
    <w:rsid w:val="005F69EB"/>
    <w:rsid w:val="005F6B44"/>
    <w:rsid w:val="005F6BD1"/>
    <w:rsid w:val="005F6D4A"/>
    <w:rsid w:val="005F78D2"/>
    <w:rsid w:val="00600AEF"/>
    <w:rsid w:val="006045BE"/>
    <w:rsid w:val="00605000"/>
    <w:rsid w:val="00605009"/>
    <w:rsid w:val="00605C14"/>
    <w:rsid w:val="00606933"/>
    <w:rsid w:val="00613A80"/>
    <w:rsid w:val="00616317"/>
    <w:rsid w:val="00621C01"/>
    <w:rsid w:val="0062264D"/>
    <w:rsid w:val="00622AA2"/>
    <w:rsid w:val="0062690D"/>
    <w:rsid w:val="0063167D"/>
    <w:rsid w:val="00631D2E"/>
    <w:rsid w:val="006326AB"/>
    <w:rsid w:val="00633DF9"/>
    <w:rsid w:val="006343C6"/>
    <w:rsid w:val="00634744"/>
    <w:rsid w:val="00634F50"/>
    <w:rsid w:val="006354B6"/>
    <w:rsid w:val="00637523"/>
    <w:rsid w:val="006432D2"/>
    <w:rsid w:val="00644DEB"/>
    <w:rsid w:val="00646F22"/>
    <w:rsid w:val="006528B8"/>
    <w:rsid w:val="006537F2"/>
    <w:rsid w:val="0065458A"/>
    <w:rsid w:val="00655E02"/>
    <w:rsid w:val="00660FD5"/>
    <w:rsid w:val="00663E3D"/>
    <w:rsid w:val="0066522E"/>
    <w:rsid w:val="006660DD"/>
    <w:rsid w:val="00674DB8"/>
    <w:rsid w:val="00675B6B"/>
    <w:rsid w:val="00676372"/>
    <w:rsid w:val="006779B9"/>
    <w:rsid w:val="00677B2F"/>
    <w:rsid w:val="00682A56"/>
    <w:rsid w:val="00682C54"/>
    <w:rsid w:val="006832E7"/>
    <w:rsid w:val="00683FCF"/>
    <w:rsid w:val="00685567"/>
    <w:rsid w:val="006861CD"/>
    <w:rsid w:val="00690F98"/>
    <w:rsid w:val="00694151"/>
    <w:rsid w:val="00696B33"/>
    <w:rsid w:val="00696B92"/>
    <w:rsid w:val="006978B8"/>
    <w:rsid w:val="006A521C"/>
    <w:rsid w:val="006A5C54"/>
    <w:rsid w:val="006A7E89"/>
    <w:rsid w:val="006B100A"/>
    <w:rsid w:val="006B31BD"/>
    <w:rsid w:val="006B5C2A"/>
    <w:rsid w:val="006B794B"/>
    <w:rsid w:val="006C0829"/>
    <w:rsid w:val="006C0856"/>
    <w:rsid w:val="006C14CD"/>
    <w:rsid w:val="006C1D2C"/>
    <w:rsid w:val="006C2F12"/>
    <w:rsid w:val="006C49B3"/>
    <w:rsid w:val="006C537F"/>
    <w:rsid w:val="006C5AE4"/>
    <w:rsid w:val="006C6C18"/>
    <w:rsid w:val="006D03FF"/>
    <w:rsid w:val="006D0E4D"/>
    <w:rsid w:val="006D3FB4"/>
    <w:rsid w:val="006D66B4"/>
    <w:rsid w:val="006D7EB9"/>
    <w:rsid w:val="006E046F"/>
    <w:rsid w:val="006E1ECA"/>
    <w:rsid w:val="006E2F67"/>
    <w:rsid w:val="006E2F89"/>
    <w:rsid w:val="006E5304"/>
    <w:rsid w:val="006E54CA"/>
    <w:rsid w:val="006E610D"/>
    <w:rsid w:val="006E71F6"/>
    <w:rsid w:val="006E76D1"/>
    <w:rsid w:val="006F6E4D"/>
    <w:rsid w:val="007000B3"/>
    <w:rsid w:val="00702ABC"/>
    <w:rsid w:val="00702C07"/>
    <w:rsid w:val="00702FCB"/>
    <w:rsid w:val="00705F57"/>
    <w:rsid w:val="007067B5"/>
    <w:rsid w:val="00711984"/>
    <w:rsid w:val="0071430C"/>
    <w:rsid w:val="00714B2F"/>
    <w:rsid w:val="00716254"/>
    <w:rsid w:val="00717007"/>
    <w:rsid w:val="0071799F"/>
    <w:rsid w:val="00717D50"/>
    <w:rsid w:val="00721BBB"/>
    <w:rsid w:val="00721C7F"/>
    <w:rsid w:val="0072272F"/>
    <w:rsid w:val="007260A5"/>
    <w:rsid w:val="00727561"/>
    <w:rsid w:val="00727BC4"/>
    <w:rsid w:val="0073003B"/>
    <w:rsid w:val="00730E70"/>
    <w:rsid w:val="00732BF0"/>
    <w:rsid w:val="00733926"/>
    <w:rsid w:val="00733FB3"/>
    <w:rsid w:val="00734A7C"/>
    <w:rsid w:val="00734F78"/>
    <w:rsid w:val="0073615B"/>
    <w:rsid w:val="00737FB3"/>
    <w:rsid w:val="00743C2D"/>
    <w:rsid w:val="00744360"/>
    <w:rsid w:val="00744528"/>
    <w:rsid w:val="007457AA"/>
    <w:rsid w:val="00746125"/>
    <w:rsid w:val="00746BE5"/>
    <w:rsid w:val="00747775"/>
    <w:rsid w:val="00747E62"/>
    <w:rsid w:val="00747EB8"/>
    <w:rsid w:val="00752BC2"/>
    <w:rsid w:val="0075385B"/>
    <w:rsid w:val="00753F45"/>
    <w:rsid w:val="00755899"/>
    <w:rsid w:val="007614C1"/>
    <w:rsid w:val="0076158E"/>
    <w:rsid w:val="00762A5C"/>
    <w:rsid w:val="00763314"/>
    <w:rsid w:val="007635B5"/>
    <w:rsid w:val="007642AC"/>
    <w:rsid w:val="007659B9"/>
    <w:rsid w:val="00767406"/>
    <w:rsid w:val="007700F3"/>
    <w:rsid w:val="00771229"/>
    <w:rsid w:val="00771CE9"/>
    <w:rsid w:val="00774F97"/>
    <w:rsid w:val="007768AB"/>
    <w:rsid w:val="00777182"/>
    <w:rsid w:val="0078244D"/>
    <w:rsid w:val="007829BA"/>
    <w:rsid w:val="007832DA"/>
    <w:rsid w:val="00786138"/>
    <w:rsid w:val="00786A6C"/>
    <w:rsid w:val="00790C9F"/>
    <w:rsid w:val="007940C7"/>
    <w:rsid w:val="0079447B"/>
    <w:rsid w:val="00794BFF"/>
    <w:rsid w:val="007952A1"/>
    <w:rsid w:val="00796D62"/>
    <w:rsid w:val="00797624"/>
    <w:rsid w:val="0079780C"/>
    <w:rsid w:val="00797D45"/>
    <w:rsid w:val="007A0261"/>
    <w:rsid w:val="007A1527"/>
    <w:rsid w:val="007A3907"/>
    <w:rsid w:val="007A6D64"/>
    <w:rsid w:val="007B02CC"/>
    <w:rsid w:val="007B04C9"/>
    <w:rsid w:val="007B379E"/>
    <w:rsid w:val="007B4FF4"/>
    <w:rsid w:val="007B6359"/>
    <w:rsid w:val="007B734D"/>
    <w:rsid w:val="007C1273"/>
    <w:rsid w:val="007C13C9"/>
    <w:rsid w:val="007C2477"/>
    <w:rsid w:val="007C32BF"/>
    <w:rsid w:val="007C5608"/>
    <w:rsid w:val="007C602B"/>
    <w:rsid w:val="007C63F7"/>
    <w:rsid w:val="007C6923"/>
    <w:rsid w:val="007C7E72"/>
    <w:rsid w:val="007D09E1"/>
    <w:rsid w:val="007D1140"/>
    <w:rsid w:val="007D13B6"/>
    <w:rsid w:val="007D36E2"/>
    <w:rsid w:val="007D3C7F"/>
    <w:rsid w:val="007D638A"/>
    <w:rsid w:val="007D7823"/>
    <w:rsid w:val="007E1FEA"/>
    <w:rsid w:val="007F376C"/>
    <w:rsid w:val="007F44C4"/>
    <w:rsid w:val="007F639B"/>
    <w:rsid w:val="00801202"/>
    <w:rsid w:val="00802E0E"/>
    <w:rsid w:val="008054EF"/>
    <w:rsid w:val="0081080A"/>
    <w:rsid w:val="00811DAA"/>
    <w:rsid w:val="00811EB5"/>
    <w:rsid w:val="008128BB"/>
    <w:rsid w:val="00812FE6"/>
    <w:rsid w:val="008139E3"/>
    <w:rsid w:val="00813C8C"/>
    <w:rsid w:val="008179C8"/>
    <w:rsid w:val="008212CF"/>
    <w:rsid w:val="00822643"/>
    <w:rsid w:val="008231D5"/>
    <w:rsid w:val="00824D0E"/>
    <w:rsid w:val="00825061"/>
    <w:rsid w:val="00825268"/>
    <w:rsid w:val="00825DD5"/>
    <w:rsid w:val="0082713D"/>
    <w:rsid w:val="008328BD"/>
    <w:rsid w:val="00832EA5"/>
    <w:rsid w:val="00833BA8"/>
    <w:rsid w:val="00836426"/>
    <w:rsid w:val="00841360"/>
    <w:rsid w:val="00844E00"/>
    <w:rsid w:val="00850D89"/>
    <w:rsid w:val="00851638"/>
    <w:rsid w:val="008579E8"/>
    <w:rsid w:val="00860626"/>
    <w:rsid w:val="00861494"/>
    <w:rsid w:val="00866980"/>
    <w:rsid w:val="0087021D"/>
    <w:rsid w:val="008714A8"/>
    <w:rsid w:val="008718C2"/>
    <w:rsid w:val="00873889"/>
    <w:rsid w:val="00874D03"/>
    <w:rsid w:val="008752A6"/>
    <w:rsid w:val="00876021"/>
    <w:rsid w:val="0087787D"/>
    <w:rsid w:val="00880DED"/>
    <w:rsid w:val="00881F07"/>
    <w:rsid w:val="0088225B"/>
    <w:rsid w:val="00885132"/>
    <w:rsid w:val="00886009"/>
    <w:rsid w:val="00886E5A"/>
    <w:rsid w:val="00891DC5"/>
    <w:rsid w:val="00892CE1"/>
    <w:rsid w:val="008933B0"/>
    <w:rsid w:val="008952C5"/>
    <w:rsid w:val="008955F1"/>
    <w:rsid w:val="00896833"/>
    <w:rsid w:val="00897374"/>
    <w:rsid w:val="008977AA"/>
    <w:rsid w:val="008A66AB"/>
    <w:rsid w:val="008A6C00"/>
    <w:rsid w:val="008A6EF5"/>
    <w:rsid w:val="008A774F"/>
    <w:rsid w:val="008A785D"/>
    <w:rsid w:val="008B00B7"/>
    <w:rsid w:val="008B0CD8"/>
    <w:rsid w:val="008B2822"/>
    <w:rsid w:val="008B4350"/>
    <w:rsid w:val="008B45CD"/>
    <w:rsid w:val="008B5751"/>
    <w:rsid w:val="008B7D28"/>
    <w:rsid w:val="008C06F8"/>
    <w:rsid w:val="008C2B68"/>
    <w:rsid w:val="008C46B5"/>
    <w:rsid w:val="008C479E"/>
    <w:rsid w:val="008C4D3B"/>
    <w:rsid w:val="008D2FBB"/>
    <w:rsid w:val="008D3B3A"/>
    <w:rsid w:val="008D3BE8"/>
    <w:rsid w:val="008D4503"/>
    <w:rsid w:val="008D5439"/>
    <w:rsid w:val="008D707D"/>
    <w:rsid w:val="008E08C8"/>
    <w:rsid w:val="008E09B9"/>
    <w:rsid w:val="008E2644"/>
    <w:rsid w:val="008E3D4C"/>
    <w:rsid w:val="008E3D50"/>
    <w:rsid w:val="008E4079"/>
    <w:rsid w:val="008E4377"/>
    <w:rsid w:val="008E704E"/>
    <w:rsid w:val="008E70A9"/>
    <w:rsid w:val="008F07BA"/>
    <w:rsid w:val="008F2986"/>
    <w:rsid w:val="008F3D5F"/>
    <w:rsid w:val="008F46EC"/>
    <w:rsid w:val="008F5110"/>
    <w:rsid w:val="008F5185"/>
    <w:rsid w:val="008F5E9A"/>
    <w:rsid w:val="008F6204"/>
    <w:rsid w:val="008F7018"/>
    <w:rsid w:val="008F7816"/>
    <w:rsid w:val="009056A4"/>
    <w:rsid w:val="00905DF4"/>
    <w:rsid w:val="009071BC"/>
    <w:rsid w:val="00907D19"/>
    <w:rsid w:val="009131A6"/>
    <w:rsid w:val="00915B6F"/>
    <w:rsid w:val="009166BE"/>
    <w:rsid w:val="009166E9"/>
    <w:rsid w:val="0092100A"/>
    <w:rsid w:val="00921C02"/>
    <w:rsid w:val="0092207F"/>
    <w:rsid w:val="00924D0F"/>
    <w:rsid w:val="0092583F"/>
    <w:rsid w:val="00926A88"/>
    <w:rsid w:val="00930F89"/>
    <w:rsid w:val="009313C6"/>
    <w:rsid w:val="00932147"/>
    <w:rsid w:val="00934E41"/>
    <w:rsid w:val="00936E05"/>
    <w:rsid w:val="00936EE1"/>
    <w:rsid w:val="00941ED0"/>
    <w:rsid w:val="009456FD"/>
    <w:rsid w:val="00945A79"/>
    <w:rsid w:val="009460CB"/>
    <w:rsid w:val="00947C1B"/>
    <w:rsid w:val="00950692"/>
    <w:rsid w:val="00951936"/>
    <w:rsid w:val="00951F4A"/>
    <w:rsid w:val="00953752"/>
    <w:rsid w:val="009541D5"/>
    <w:rsid w:val="00954A71"/>
    <w:rsid w:val="00955084"/>
    <w:rsid w:val="009603CC"/>
    <w:rsid w:val="0096057A"/>
    <w:rsid w:val="00960E85"/>
    <w:rsid w:val="00962758"/>
    <w:rsid w:val="0096293D"/>
    <w:rsid w:val="00962E5E"/>
    <w:rsid w:val="00963318"/>
    <w:rsid w:val="0096534D"/>
    <w:rsid w:val="00965FBA"/>
    <w:rsid w:val="009676C4"/>
    <w:rsid w:val="00970752"/>
    <w:rsid w:val="00972800"/>
    <w:rsid w:val="00972D0C"/>
    <w:rsid w:val="00975D61"/>
    <w:rsid w:val="00981E79"/>
    <w:rsid w:val="0098256C"/>
    <w:rsid w:val="009829E5"/>
    <w:rsid w:val="0098309B"/>
    <w:rsid w:val="00984AC9"/>
    <w:rsid w:val="009856E6"/>
    <w:rsid w:val="00985B97"/>
    <w:rsid w:val="0098651F"/>
    <w:rsid w:val="00987F4E"/>
    <w:rsid w:val="00990AC8"/>
    <w:rsid w:val="009914E5"/>
    <w:rsid w:val="00991BF0"/>
    <w:rsid w:val="00992594"/>
    <w:rsid w:val="00992D01"/>
    <w:rsid w:val="009966C6"/>
    <w:rsid w:val="009A2A1A"/>
    <w:rsid w:val="009A33A3"/>
    <w:rsid w:val="009A6A5A"/>
    <w:rsid w:val="009B04D5"/>
    <w:rsid w:val="009B184B"/>
    <w:rsid w:val="009B20CE"/>
    <w:rsid w:val="009B30DB"/>
    <w:rsid w:val="009B45F2"/>
    <w:rsid w:val="009B47CB"/>
    <w:rsid w:val="009B48EF"/>
    <w:rsid w:val="009B5798"/>
    <w:rsid w:val="009B5A6A"/>
    <w:rsid w:val="009B6960"/>
    <w:rsid w:val="009B6C89"/>
    <w:rsid w:val="009C0393"/>
    <w:rsid w:val="009C11BA"/>
    <w:rsid w:val="009C7C26"/>
    <w:rsid w:val="009D3997"/>
    <w:rsid w:val="009D3C2B"/>
    <w:rsid w:val="009D7474"/>
    <w:rsid w:val="009D7A17"/>
    <w:rsid w:val="009D7AFB"/>
    <w:rsid w:val="009E0112"/>
    <w:rsid w:val="009E1CEB"/>
    <w:rsid w:val="009E20F8"/>
    <w:rsid w:val="009E29DB"/>
    <w:rsid w:val="009E3818"/>
    <w:rsid w:val="009E525B"/>
    <w:rsid w:val="009E63C6"/>
    <w:rsid w:val="009F3683"/>
    <w:rsid w:val="009F667C"/>
    <w:rsid w:val="00A00F16"/>
    <w:rsid w:val="00A02781"/>
    <w:rsid w:val="00A05678"/>
    <w:rsid w:val="00A0593A"/>
    <w:rsid w:val="00A106DC"/>
    <w:rsid w:val="00A13AA4"/>
    <w:rsid w:val="00A13B68"/>
    <w:rsid w:val="00A1462E"/>
    <w:rsid w:val="00A14990"/>
    <w:rsid w:val="00A14D78"/>
    <w:rsid w:val="00A20164"/>
    <w:rsid w:val="00A206DF"/>
    <w:rsid w:val="00A20C60"/>
    <w:rsid w:val="00A20E58"/>
    <w:rsid w:val="00A21EF0"/>
    <w:rsid w:val="00A23C76"/>
    <w:rsid w:val="00A247C0"/>
    <w:rsid w:val="00A26536"/>
    <w:rsid w:val="00A30075"/>
    <w:rsid w:val="00A308E2"/>
    <w:rsid w:val="00A3124E"/>
    <w:rsid w:val="00A34962"/>
    <w:rsid w:val="00A34FF3"/>
    <w:rsid w:val="00A35261"/>
    <w:rsid w:val="00A3654A"/>
    <w:rsid w:val="00A372D0"/>
    <w:rsid w:val="00A37C7B"/>
    <w:rsid w:val="00A41527"/>
    <w:rsid w:val="00A42C44"/>
    <w:rsid w:val="00A42F91"/>
    <w:rsid w:val="00A42FC6"/>
    <w:rsid w:val="00A51143"/>
    <w:rsid w:val="00A515A8"/>
    <w:rsid w:val="00A516F4"/>
    <w:rsid w:val="00A51F72"/>
    <w:rsid w:val="00A53C6B"/>
    <w:rsid w:val="00A54263"/>
    <w:rsid w:val="00A56D68"/>
    <w:rsid w:val="00A606BE"/>
    <w:rsid w:val="00A608C8"/>
    <w:rsid w:val="00A60922"/>
    <w:rsid w:val="00A6321F"/>
    <w:rsid w:val="00A6517B"/>
    <w:rsid w:val="00A6661B"/>
    <w:rsid w:val="00A7174D"/>
    <w:rsid w:val="00A71D9D"/>
    <w:rsid w:val="00A75B3A"/>
    <w:rsid w:val="00A768F0"/>
    <w:rsid w:val="00A814C9"/>
    <w:rsid w:val="00A82C94"/>
    <w:rsid w:val="00A86698"/>
    <w:rsid w:val="00A90575"/>
    <w:rsid w:val="00A9148B"/>
    <w:rsid w:val="00A93BFC"/>
    <w:rsid w:val="00A96137"/>
    <w:rsid w:val="00A9710B"/>
    <w:rsid w:val="00A97BFF"/>
    <w:rsid w:val="00AA2390"/>
    <w:rsid w:val="00AA2D97"/>
    <w:rsid w:val="00AA3F43"/>
    <w:rsid w:val="00AA50E6"/>
    <w:rsid w:val="00AA650F"/>
    <w:rsid w:val="00AA7FF0"/>
    <w:rsid w:val="00AB1F53"/>
    <w:rsid w:val="00AB2461"/>
    <w:rsid w:val="00AB2F9C"/>
    <w:rsid w:val="00AB30CB"/>
    <w:rsid w:val="00AB5756"/>
    <w:rsid w:val="00AB67C7"/>
    <w:rsid w:val="00AC1745"/>
    <w:rsid w:val="00AC359D"/>
    <w:rsid w:val="00AC414B"/>
    <w:rsid w:val="00AC4A2F"/>
    <w:rsid w:val="00AC7EA7"/>
    <w:rsid w:val="00AD0010"/>
    <w:rsid w:val="00AD0B36"/>
    <w:rsid w:val="00AD1E9E"/>
    <w:rsid w:val="00AD2982"/>
    <w:rsid w:val="00AD2F14"/>
    <w:rsid w:val="00AD393B"/>
    <w:rsid w:val="00AD59E7"/>
    <w:rsid w:val="00AD5D97"/>
    <w:rsid w:val="00AD5F36"/>
    <w:rsid w:val="00AE02A6"/>
    <w:rsid w:val="00AE524D"/>
    <w:rsid w:val="00AE66BD"/>
    <w:rsid w:val="00AF0E76"/>
    <w:rsid w:val="00AF1BF3"/>
    <w:rsid w:val="00AF2C31"/>
    <w:rsid w:val="00AF4775"/>
    <w:rsid w:val="00AF51B0"/>
    <w:rsid w:val="00AF528A"/>
    <w:rsid w:val="00AF5509"/>
    <w:rsid w:val="00AF6617"/>
    <w:rsid w:val="00AF6623"/>
    <w:rsid w:val="00B00D4D"/>
    <w:rsid w:val="00B02581"/>
    <w:rsid w:val="00B02688"/>
    <w:rsid w:val="00B02EC8"/>
    <w:rsid w:val="00B044A6"/>
    <w:rsid w:val="00B04A4C"/>
    <w:rsid w:val="00B04E49"/>
    <w:rsid w:val="00B05E5D"/>
    <w:rsid w:val="00B060FC"/>
    <w:rsid w:val="00B07801"/>
    <w:rsid w:val="00B116CB"/>
    <w:rsid w:val="00B11950"/>
    <w:rsid w:val="00B1516D"/>
    <w:rsid w:val="00B16806"/>
    <w:rsid w:val="00B2271D"/>
    <w:rsid w:val="00B227DE"/>
    <w:rsid w:val="00B230A3"/>
    <w:rsid w:val="00B23841"/>
    <w:rsid w:val="00B23DBC"/>
    <w:rsid w:val="00B2493E"/>
    <w:rsid w:val="00B2664D"/>
    <w:rsid w:val="00B267DB"/>
    <w:rsid w:val="00B33B97"/>
    <w:rsid w:val="00B34927"/>
    <w:rsid w:val="00B353EF"/>
    <w:rsid w:val="00B358B7"/>
    <w:rsid w:val="00B35C43"/>
    <w:rsid w:val="00B40146"/>
    <w:rsid w:val="00B403AC"/>
    <w:rsid w:val="00B41DE6"/>
    <w:rsid w:val="00B4211C"/>
    <w:rsid w:val="00B425BB"/>
    <w:rsid w:val="00B444BD"/>
    <w:rsid w:val="00B45E96"/>
    <w:rsid w:val="00B50A1B"/>
    <w:rsid w:val="00B52374"/>
    <w:rsid w:val="00B53002"/>
    <w:rsid w:val="00B55E9E"/>
    <w:rsid w:val="00B57F17"/>
    <w:rsid w:val="00B6017E"/>
    <w:rsid w:val="00B60CB9"/>
    <w:rsid w:val="00B6174B"/>
    <w:rsid w:val="00B639E6"/>
    <w:rsid w:val="00B649D7"/>
    <w:rsid w:val="00B64CDD"/>
    <w:rsid w:val="00B64FDA"/>
    <w:rsid w:val="00B660B8"/>
    <w:rsid w:val="00B663C4"/>
    <w:rsid w:val="00B66471"/>
    <w:rsid w:val="00B70F8A"/>
    <w:rsid w:val="00B71796"/>
    <w:rsid w:val="00B71D3E"/>
    <w:rsid w:val="00B75603"/>
    <w:rsid w:val="00B75FDE"/>
    <w:rsid w:val="00B8016B"/>
    <w:rsid w:val="00B81275"/>
    <w:rsid w:val="00B91176"/>
    <w:rsid w:val="00B91AB5"/>
    <w:rsid w:val="00B920D5"/>
    <w:rsid w:val="00B928BF"/>
    <w:rsid w:val="00B930C0"/>
    <w:rsid w:val="00B974AA"/>
    <w:rsid w:val="00B97CE6"/>
    <w:rsid w:val="00BA00B8"/>
    <w:rsid w:val="00BA03CD"/>
    <w:rsid w:val="00BA15B6"/>
    <w:rsid w:val="00BA2721"/>
    <w:rsid w:val="00BA6622"/>
    <w:rsid w:val="00BA7FFB"/>
    <w:rsid w:val="00BB2047"/>
    <w:rsid w:val="00BB640F"/>
    <w:rsid w:val="00BC13F3"/>
    <w:rsid w:val="00BC21FC"/>
    <w:rsid w:val="00BC2CF5"/>
    <w:rsid w:val="00BC4D2C"/>
    <w:rsid w:val="00BC4E51"/>
    <w:rsid w:val="00BC61DC"/>
    <w:rsid w:val="00BD06F1"/>
    <w:rsid w:val="00BD08C4"/>
    <w:rsid w:val="00BD47F3"/>
    <w:rsid w:val="00BD6C2A"/>
    <w:rsid w:val="00BD76ED"/>
    <w:rsid w:val="00BD7A0B"/>
    <w:rsid w:val="00BE0FD9"/>
    <w:rsid w:val="00BE1570"/>
    <w:rsid w:val="00BE3245"/>
    <w:rsid w:val="00BF0073"/>
    <w:rsid w:val="00BF0116"/>
    <w:rsid w:val="00BF2857"/>
    <w:rsid w:val="00BF32D0"/>
    <w:rsid w:val="00BF425B"/>
    <w:rsid w:val="00C01CD2"/>
    <w:rsid w:val="00C02114"/>
    <w:rsid w:val="00C02198"/>
    <w:rsid w:val="00C02551"/>
    <w:rsid w:val="00C04DC4"/>
    <w:rsid w:val="00C06A59"/>
    <w:rsid w:val="00C1040F"/>
    <w:rsid w:val="00C13768"/>
    <w:rsid w:val="00C16B1A"/>
    <w:rsid w:val="00C17AD1"/>
    <w:rsid w:val="00C21C00"/>
    <w:rsid w:val="00C273A8"/>
    <w:rsid w:val="00C308EC"/>
    <w:rsid w:val="00C30C8F"/>
    <w:rsid w:val="00C31F72"/>
    <w:rsid w:val="00C323EA"/>
    <w:rsid w:val="00C32CCF"/>
    <w:rsid w:val="00C3403E"/>
    <w:rsid w:val="00C369DB"/>
    <w:rsid w:val="00C36F82"/>
    <w:rsid w:val="00C4036A"/>
    <w:rsid w:val="00C40CA0"/>
    <w:rsid w:val="00C41FD7"/>
    <w:rsid w:val="00C457BB"/>
    <w:rsid w:val="00C47CF3"/>
    <w:rsid w:val="00C50F28"/>
    <w:rsid w:val="00C519B1"/>
    <w:rsid w:val="00C521A3"/>
    <w:rsid w:val="00C53F33"/>
    <w:rsid w:val="00C56043"/>
    <w:rsid w:val="00C5700E"/>
    <w:rsid w:val="00C61A5B"/>
    <w:rsid w:val="00C62595"/>
    <w:rsid w:val="00C6438A"/>
    <w:rsid w:val="00C64BFA"/>
    <w:rsid w:val="00C70A6B"/>
    <w:rsid w:val="00C72419"/>
    <w:rsid w:val="00C73284"/>
    <w:rsid w:val="00C733C8"/>
    <w:rsid w:val="00C73A67"/>
    <w:rsid w:val="00C75776"/>
    <w:rsid w:val="00C76434"/>
    <w:rsid w:val="00C772FA"/>
    <w:rsid w:val="00C779EC"/>
    <w:rsid w:val="00C77DED"/>
    <w:rsid w:val="00C80B22"/>
    <w:rsid w:val="00C80DE0"/>
    <w:rsid w:val="00C80EAB"/>
    <w:rsid w:val="00C814B1"/>
    <w:rsid w:val="00C84456"/>
    <w:rsid w:val="00C845C7"/>
    <w:rsid w:val="00C86EC7"/>
    <w:rsid w:val="00C87DDF"/>
    <w:rsid w:val="00C94E18"/>
    <w:rsid w:val="00C94EA8"/>
    <w:rsid w:val="00C95C91"/>
    <w:rsid w:val="00C95EBF"/>
    <w:rsid w:val="00C977CB"/>
    <w:rsid w:val="00CA3D87"/>
    <w:rsid w:val="00CA6CD2"/>
    <w:rsid w:val="00CA7F15"/>
    <w:rsid w:val="00CB0AF1"/>
    <w:rsid w:val="00CB0CF5"/>
    <w:rsid w:val="00CB0D4E"/>
    <w:rsid w:val="00CB1639"/>
    <w:rsid w:val="00CB2696"/>
    <w:rsid w:val="00CB4932"/>
    <w:rsid w:val="00CB4EE0"/>
    <w:rsid w:val="00CB5A8C"/>
    <w:rsid w:val="00CB7583"/>
    <w:rsid w:val="00CB7A25"/>
    <w:rsid w:val="00CC0316"/>
    <w:rsid w:val="00CC2157"/>
    <w:rsid w:val="00CC2199"/>
    <w:rsid w:val="00CC5EC0"/>
    <w:rsid w:val="00CC6790"/>
    <w:rsid w:val="00CD0486"/>
    <w:rsid w:val="00CD0D01"/>
    <w:rsid w:val="00CD21C2"/>
    <w:rsid w:val="00CD28ED"/>
    <w:rsid w:val="00CD53E6"/>
    <w:rsid w:val="00CD70C5"/>
    <w:rsid w:val="00CD71CD"/>
    <w:rsid w:val="00CE1C2E"/>
    <w:rsid w:val="00CE27F9"/>
    <w:rsid w:val="00CE2FB3"/>
    <w:rsid w:val="00CE36E6"/>
    <w:rsid w:val="00CE382C"/>
    <w:rsid w:val="00CE444D"/>
    <w:rsid w:val="00CE46E1"/>
    <w:rsid w:val="00CE4A92"/>
    <w:rsid w:val="00CF21F9"/>
    <w:rsid w:val="00CF44DB"/>
    <w:rsid w:val="00CF6C97"/>
    <w:rsid w:val="00CF71BB"/>
    <w:rsid w:val="00CF7C66"/>
    <w:rsid w:val="00D016AA"/>
    <w:rsid w:val="00D0386B"/>
    <w:rsid w:val="00D0391C"/>
    <w:rsid w:val="00D039AC"/>
    <w:rsid w:val="00D04CC9"/>
    <w:rsid w:val="00D05FFE"/>
    <w:rsid w:val="00D0718F"/>
    <w:rsid w:val="00D1033B"/>
    <w:rsid w:val="00D10C2C"/>
    <w:rsid w:val="00D1541D"/>
    <w:rsid w:val="00D1550A"/>
    <w:rsid w:val="00D155E6"/>
    <w:rsid w:val="00D20C47"/>
    <w:rsid w:val="00D20EA5"/>
    <w:rsid w:val="00D25C2D"/>
    <w:rsid w:val="00D3037D"/>
    <w:rsid w:val="00D30F02"/>
    <w:rsid w:val="00D32094"/>
    <w:rsid w:val="00D32413"/>
    <w:rsid w:val="00D33683"/>
    <w:rsid w:val="00D33F97"/>
    <w:rsid w:val="00D42467"/>
    <w:rsid w:val="00D42FEC"/>
    <w:rsid w:val="00D43DD1"/>
    <w:rsid w:val="00D43F05"/>
    <w:rsid w:val="00D44043"/>
    <w:rsid w:val="00D44581"/>
    <w:rsid w:val="00D44E2F"/>
    <w:rsid w:val="00D4608D"/>
    <w:rsid w:val="00D50EC9"/>
    <w:rsid w:val="00D51CF5"/>
    <w:rsid w:val="00D533D2"/>
    <w:rsid w:val="00D54770"/>
    <w:rsid w:val="00D55F10"/>
    <w:rsid w:val="00D56362"/>
    <w:rsid w:val="00D61E1E"/>
    <w:rsid w:val="00D63CF5"/>
    <w:rsid w:val="00D651EF"/>
    <w:rsid w:val="00D67A98"/>
    <w:rsid w:val="00D70599"/>
    <w:rsid w:val="00D70C3D"/>
    <w:rsid w:val="00D717D7"/>
    <w:rsid w:val="00D7354A"/>
    <w:rsid w:val="00D73690"/>
    <w:rsid w:val="00D741E5"/>
    <w:rsid w:val="00D755C6"/>
    <w:rsid w:val="00D75B1C"/>
    <w:rsid w:val="00D75D3A"/>
    <w:rsid w:val="00D7616B"/>
    <w:rsid w:val="00D81281"/>
    <w:rsid w:val="00D83299"/>
    <w:rsid w:val="00D862B0"/>
    <w:rsid w:val="00D86832"/>
    <w:rsid w:val="00D915B4"/>
    <w:rsid w:val="00D91CAB"/>
    <w:rsid w:val="00D94186"/>
    <w:rsid w:val="00D95795"/>
    <w:rsid w:val="00D95F71"/>
    <w:rsid w:val="00D9620D"/>
    <w:rsid w:val="00D9688B"/>
    <w:rsid w:val="00D976B4"/>
    <w:rsid w:val="00DA183D"/>
    <w:rsid w:val="00DA2863"/>
    <w:rsid w:val="00DA3F3E"/>
    <w:rsid w:val="00DA4FF0"/>
    <w:rsid w:val="00DA5A7C"/>
    <w:rsid w:val="00DA7B5D"/>
    <w:rsid w:val="00DB0155"/>
    <w:rsid w:val="00DB17A3"/>
    <w:rsid w:val="00DB3461"/>
    <w:rsid w:val="00DB56F3"/>
    <w:rsid w:val="00DC114D"/>
    <w:rsid w:val="00DC1FE3"/>
    <w:rsid w:val="00DC3874"/>
    <w:rsid w:val="00DC4611"/>
    <w:rsid w:val="00DD0566"/>
    <w:rsid w:val="00DD068E"/>
    <w:rsid w:val="00DD0BA9"/>
    <w:rsid w:val="00DD1F6D"/>
    <w:rsid w:val="00DD26CA"/>
    <w:rsid w:val="00DD6DCB"/>
    <w:rsid w:val="00DE1938"/>
    <w:rsid w:val="00DF05F2"/>
    <w:rsid w:val="00DF2A9C"/>
    <w:rsid w:val="00DF475E"/>
    <w:rsid w:val="00DF4789"/>
    <w:rsid w:val="00DF589C"/>
    <w:rsid w:val="00DF7D3D"/>
    <w:rsid w:val="00E028D5"/>
    <w:rsid w:val="00E02B11"/>
    <w:rsid w:val="00E04B2C"/>
    <w:rsid w:val="00E06992"/>
    <w:rsid w:val="00E0757E"/>
    <w:rsid w:val="00E10A60"/>
    <w:rsid w:val="00E13183"/>
    <w:rsid w:val="00E142B4"/>
    <w:rsid w:val="00E207E8"/>
    <w:rsid w:val="00E24588"/>
    <w:rsid w:val="00E268F7"/>
    <w:rsid w:val="00E331A8"/>
    <w:rsid w:val="00E37BC9"/>
    <w:rsid w:val="00E40CB7"/>
    <w:rsid w:val="00E41236"/>
    <w:rsid w:val="00E418BE"/>
    <w:rsid w:val="00E41EED"/>
    <w:rsid w:val="00E43EFE"/>
    <w:rsid w:val="00E450D8"/>
    <w:rsid w:val="00E460D4"/>
    <w:rsid w:val="00E4692A"/>
    <w:rsid w:val="00E47109"/>
    <w:rsid w:val="00E4772D"/>
    <w:rsid w:val="00E5265E"/>
    <w:rsid w:val="00E548CC"/>
    <w:rsid w:val="00E5571F"/>
    <w:rsid w:val="00E55F20"/>
    <w:rsid w:val="00E56C1D"/>
    <w:rsid w:val="00E63D3A"/>
    <w:rsid w:val="00E64896"/>
    <w:rsid w:val="00E655BD"/>
    <w:rsid w:val="00E664D0"/>
    <w:rsid w:val="00E672D7"/>
    <w:rsid w:val="00E72890"/>
    <w:rsid w:val="00E74615"/>
    <w:rsid w:val="00E75302"/>
    <w:rsid w:val="00E77799"/>
    <w:rsid w:val="00E80926"/>
    <w:rsid w:val="00E81C78"/>
    <w:rsid w:val="00E81D85"/>
    <w:rsid w:val="00E857ED"/>
    <w:rsid w:val="00E85A1D"/>
    <w:rsid w:val="00E87A7F"/>
    <w:rsid w:val="00E912E7"/>
    <w:rsid w:val="00E91808"/>
    <w:rsid w:val="00E91C66"/>
    <w:rsid w:val="00E925F1"/>
    <w:rsid w:val="00E93CC7"/>
    <w:rsid w:val="00E94146"/>
    <w:rsid w:val="00E946D6"/>
    <w:rsid w:val="00EA0377"/>
    <w:rsid w:val="00EA3AE5"/>
    <w:rsid w:val="00EA4266"/>
    <w:rsid w:val="00EA6E6E"/>
    <w:rsid w:val="00EA72FF"/>
    <w:rsid w:val="00EB0E2B"/>
    <w:rsid w:val="00EB34EA"/>
    <w:rsid w:val="00EB6BFC"/>
    <w:rsid w:val="00EC18EC"/>
    <w:rsid w:val="00EC6548"/>
    <w:rsid w:val="00EC7121"/>
    <w:rsid w:val="00ED54BE"/>
    <w:rsid w:val="00ED65D7"/>
    <w:rsid w:val="00EE2B26"/>
    <w:rsid w:val="00EE3281"/>
    <w:rsid w:val="00EE3485"/>
    <w:rsid w:val="00EE7656"/>
    <w:rsid w:val="00EE7B42"/>
    <w:rsid w:val="00EF030E"/>
    <w:rsid w:val="00EF18E4"/>
    <w:rsid w:val="00EF2027"/>
    <w:rsid w:val="00EF362E"/>
    <w:rsid w:val="00EF4CBB"/>
    <w:rsid w:val="00EF63D2"/>
    <w:rsid w:val="00F01A7F"/>
    <w:rsid w:val="00F05204"/>
    <w:rsid w:val="00F05717"/>
    <w:rsid w:val="00F1017F"/>
    <w:rsid w:val="00F10FDE"/>
    <w:rsid w:val="00F12DBE"/>
    <w:rsid w:val="00F1305A"/>
    <w:rsid w:val="00F14AD3"/>
    <w:rsid w:val="00F15900"/>
    <w:rsid w:val="00F21362"/>
    <w:rsid w:val="00F227B6"/>
    <w:rsid w:val="00F23C5B"/>
    <w:rsid w:val="00F24CDF"/>
    <w:rsid w:val="00F2684D"/>
    <w:rsid w:val="00F27C87"/>
    <w:rsid w:val="00F32247"/>
    <w:rsid w:val="00F3252E"/>
    <w:rsid w:val="00F32E21"/>
    <w:rsid w:val="00F341B6"/>
    <w:rsid w:val="00F3456F"/>
    <w:rsid w:val="00F36453"/>
    <w:rsid w:val="00F40A1B"/>
    <w:rsid w:val="00F40BD0"/>
    <w:rsid w:val="00F40E5E"/>
    <w:rsid w:val="00F445EE"/>
    <w:rsid w:val="00F44A7D"/>
    <w:rsid w:val="00F52063"/>
    <w:rsid w:val="00F527FA"/>
    <w:rsid w:val="00F529D4"/>
    <w:rsid w:val="00F52AB3"/>
    <w:rsid w:val="00F537F9"/>
    <w:rsid w:val="00F551FA"/>
    <w:rsid w:val="00F55B0F"/>
    <w:rsid w:val="00F561DA"/>
    <w:rsid w:val="00F61851"/>
    <w:rsid w:val="00F619F5"/>
    <w:rsid w:val="00F63AAF"/>
    <w:rsid w:val="00F64228"/>
    <w:rsid w:val="00F65230"/>
    <w:rsid w:val="00F65ED3"/>
    <w:rsid w:val="00F705AC"/>
    <w:rsid w:val="00F70600"/>
    <w:rsid w:val="00F71470"/>
    <w:rsid w:val="00F77D08"/>
    <w:rsid w:val="00F803E7"/>
    <w:rsid w:val="00F819D3"/>
    <w:rsid w:val="00F821D5"/>
    <w:rsid w:val="00F824E5"/>
    <w:rsid w:val="00F82DDF"/>
    <w:rsid w:val="00F86A65"/>
    <w:rsid w:val="00F91C48"/>
    <w:rsid w:val="00F973A3"/>
    <w:rsid w:val="00FA12A6"/>
    <w:rsid w:val="00FA1B53"/>
    <w:rsid w:val="00FA2EC7"/>
    <w:rsid w:val="00FA4620"/>
    <w:rsid w:val="00FA4DDB"/>
    <w:rsid w:val="00FA4FBA"/>
    <w:rsid w:val="00FA58A6"/>
    <w:rsid w:val="00FA5C82"/>
    <w:rsid w:val="00FA6FA9"/>
    <w:rsid w:val="00FA7571"/>
    <w:rsid w:val="00FB2118"/>
    <w:rsid w:val="00FB237F"/>
    <w:rsid w:val="00FB2CD8"/>
    <w:rsid w:val="00FB7150"/>
    <w:rsid w:val="00FB74A8"/>
    <w:rsid w:val="00FC08E8"/>
    <w:rsid w:val="00FC1288"/>
    <w:rsid w:val="00FC3E80"/>
    <w:rsid w:val="00FC5960"/>
    <w:rsid w:val="00FC5E7B"/>
    <w:rsid w:val="00FC6778"/>
    <w:rsid w:val="00FC7EBC"/>
    <w:rsid w:val="00FD3A92"/>
    <w:rsid w:val="00FD4EE3"/>
    <w:rsid w:val="00FD65F4"/>
    <w:rsid w:val="00FD7BFB"/>
    <w:rsid w:val="00FE041D"/>
    <w:rsid w:val="00FE0BB3"/>
    <w:rsid w:val="00FE147B"/>
    <w:rsid w:val="00FE1546"/>
    <w:rsid w:val="00FE5BB7"/>
    <w:rsid w:val="00FE6671"/>
    <w:rsid w:val="00FF134E"/>
    <w:rsid w:val="00FF441B"/>
    <w:rsid w:val="00FF7C54"/>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color="#d9d9d9" stroke="f">
      <v:fill color="#d9d9d9"/>
      <v:stroke on="f"/>
      <v:shadow color="#868686"/>
      <v:textbox inset="0,0,0,0"/>
      <o:colormru v:ext="edit" colors="#4b186e,#e6e6e6,#d9d9d9"/>
    </o:shapedefaults>
    <o:shapelayout v:ext="edit">
      <o:idmap v:ext="edit" data="2"/>
    </o:shapelayout>
  </w:shapeDefaults>
  <w:decimalSymbol w:val="."/>
  <w:listSeparator w:val=","/>
  <w14:docId w14:val="29DFDA6D"/>
  <w15:docId w15:val="{0320B1AB-842C-4A67-AF86-14635FE0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5C14"/>
    <w:rPr>
      <w:rFonts w:ascii="Arial" w:hAnsi="Arial" w:cs="Arial"/>
    </w:rPr>
  </w:style>
  <w:style w:type="paragraph" w:styleId="Heading1">
    <w:name w:val="heading 1"/>
    <w:basedOn w:val="Bodycolor"/>
    <w:next w:val="Body"/>
    <w:link w:val="Heading1Char"/>
    <w:qFormat/>
    <w:rsid w:val="007700F3"/>
    <w:pPr>
      <w:keepNext/>
      <w:numPr>
        <w:numId w:val="7"/>
      </w:numPr>
      <w:pBdr>
        <w:bottom w:val="single" w:sz="4" w:space="1" w:color="005042"/>
      </w:pBdr>
      <w:spacing w:before="220" w:line="340" w:lineRule="exact"/>
      <w:outlineLvl w:val="0"/>
    </w:pPr>
    <w:rPr>
      <w:b/>
      <w:bCs/>
      <w:sz w:val="28"/>
      <w:szCs w:val="32"/>
    </w:rPr>
  </w:style>
  <w:style w:type="paragraph" w:styleId="Heading2">
    <w:name w:val="heading 2"/>
    <w:basedOn w:val="Bodycolor"/>
    <w:next w:val="Body"/>
    <w:qFormat/>
    <w:rsid w:val="007700F3"/>
    <w:pPr>
      <w:keepNext/>
      <w:numPr>
        <w:ilvl w:val="1"/>
        <w:numId w:val="7"/>
      </w:numPr>
      <w:spacing w:before="220" w:after="0" w:line="280" w:lineRule="exact"/>
      <w:outlineLvl w:val="1"/>
    </w:pPr>
    <w:rPr>
      <w:b/>
      <w:bCs/>
      <w:iCs/>
      <w:sz w:val="24"/>
      <w:szCs w:val="28"/>
    </w:rPr>
  </w:style>
  <w:style w:type="paragraph" w:styleId="Heading3">
    <w:name w:val="heading 3"/>
    <w:basedOn w:val="Bodycolor"/>
    <w:next w:val="Body"/>
    <w:link w:val="Heading3Char"/>
    <w:qFormat/>
    <w:rsid w:val="007700F3"/>
    <w:pPr>
      <w:keepNext/>
      <w:numPr>
        <w:ilvl w:val="2"/>
        <w:numId w:val="7"/>
      </w:numPr>
      <w:spacing w:before="120" w:after="0" w:line="260" w:lineRule="exact"/>
      <w:outlineLvl w:val="2"/>
    </w:pPr>
    <w:rPr>
      <w:b/>
      <w:bCs/>
      <w:sz w:val="22"/>
      <w:szCs w:val="26"/>
    </w:rPr>
  </w:style>
  <w:style w:type="paragraph" w:styleId="Heading4">
    <w:name w:val="heading 4"/>
    <w:basedOn w:val="Bodycolor"/>
    <w:next w:val="Body"/>
    <w:qFormat/>
    <w:rsid w:val="007700F3"/>
    <w:pPr>
      <w:keepNext/>
      <w:numPr>
        <w:ilvl w:val="3"/>
        <w:numId w:val="7"/>
      </w:numPr>
      <w:spacing w:after="0" w:line="260" w:lineRule="exact"/>
      <w:outlineLvl w:val="3"/>
    </w:pPr>
    <w:rPr>
      <w:b/>
      <w:bCs/>
      <w:szCs w:val="28"/>
    </w:rPr>
  </w:style>
  <w:style w:type="paragraph" w:styleId="Heading5">
    <w:name w:val="heading 5"/>
    <w:basedOn w:val="Bodycolor"/>
    <w:next w:val="Body"/>
    <w:qFormat/>
    <w:rsid w:val="007700F3"/>
    <w:pPr>
      <w:spacing w:after="0"/>
      <w:outlineLvl w:val="4"/>
    </w:pPr>
    <w:rPr>
      <w:b/>
      <w:szCs w:val="26"/>
    </w:rPr>
  </w:style>
  <w:style w:type="paragraph" w:styleId="Heading6">
    <w:name w:val="heading 6"/>
    <w:basedOn w:val="Normal"/>
    <w:next w:val="Normal"/>
    <w:semiHidden/>
    <w:qFormat/>
    <w:rsid w:val="007700F3"/>
    <w:pPr>
      <w:spacing w:before="240" w:after="60"/>
      <w:outlineLvl w:val="5"/>
    </w:pPr>
    <w:rPr>
      <w:rFonts w:ascii="Times New Roman" w:hAnsi="Times New Roman" w:cs="Times New Roman"/>
      <w:b/>
      <w:bCs/>
      <w:sz w:val="22"/>
      <w:szCs w:val="22"/>
    </w:rPr>
  </w:style>
  <w:style w:type="paragraph" w:styleId="Heading7">
    <w:name w:val="heading 7"/>
    <w:basedOn w:val="Normal"/>
    <w:next w:val="Normal"/>
    <w:semiHidden/>
    <w:qFormat/>
    <w:rsid w:val="007700F3"/>
    <w:p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7700F3"/>
    <w:p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7700F3"/>
    <w:p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lor">
    <w:name w:val="Body color"/>
    <w:basedOn w:val="Body"/>
    <w:next w:val="Body"/>
    <w:semiHidden/>
    <w:rsid w:val="007700F3"/>
    <w:rPr>
      <w:color w:val="005042"/>
    </w:rPr>
  </w:style>
  <w:style w:type="paragraph" w:customStyle="1" w:styleId="Body">
    <w:name w:val="Body"/>
    <w:link w:val="BodyChar"/>
    <w:rsid w:val="007700F3"/>
    <w:pPr>
      <w:spacing w:before="100" w:after="80" w:line="250" w:lineRule="exact"/>
    </w:pPr>
    <w:rPr>
      <w:rFonts w:ascii="Arial" w:hAnsi="Arial" w:cs="Arial"/>
    </w:rPr>
  </w:style>
  <w:style w:type="paragraph" w:customStyle="1" w:styleId="Legalbody">
    <w:name w:val="Legal body"/>
    <w:basedOn w:val="Body"/>
    <w:link w:val="LegalbodyChar"/>
    <w:rsid w:val="007700F3"/>
    <w:pPr>
      <w:spacing w:before="80" w:after="0" w:line="180" w:lineRule="exact"/>
    </w:pPr>
    <w:rPr>
      <w:sz w:val="14"/>
    </w:rPr>
  </w:style>
  <w:style w:type="paragraph" w:customStyle="1" w:styleId="Tabledescription">
    <w:name w:val="Table description"/>
    <w:basedOn w:val="Body"/>
    <w:rsid w:val="007700F3"/>
    <w:pPr>
      <w:keepNext/>
      <w:spacing w:before="0" w:after="0" w:line="220" w:lineRule="exact"/>
    </w:pPr>
    <w:rPr>
      <w:i/>
      <w:sz w:val="18"/>
    </w:rPr>
  </w:style>
  <w:style w:type="paragraph" w:customStyle="1" w:styleId="Tablebody">
    <w:name w:val="Table body"/>
    <w:basedOn w:val="Body"/>
    <w:rsid w:val="007700F3"/>
    <w:pPr>
      <w:spacing w:before="0" w:after="60" w:line="220" w:lineRule="exact"/>
    </w:pPr>
    <w:rPr>
      <w:sz w:val="18"/>
    </w:rPr>
  </w:style>
  <w:style w:type="paragraph" w:customStyle="1" w:styleId="Tablenote">
    <w:name w:val="Table note"/>
    <w:basedOn w:val="Body"/>
    <w:rsid w:val="007700F3"/>
    <w:pPr>
      <w:numPr>
        <w:numId w:val="11"/>
      </w:numPr>
      <w:tabs>
        <w:tab w:val="left" w:pos="620"/>
      </w:tabs>
      <w:spacing w:before="60" w:after="0" w:line="200" w:lineRule="exact"/>
    </w:pPr>
    <w:rPr>
      <w:sz w:val="16"/>
    </w:rPr>
  </w:style>
  <w:style w:type="paragraph" w:customStyle="1" w:styleId="Orderedlist">
    <w:name w:val="Ordered list"/>
    <w:basedOn w:val="Body"/>
    <w:rsid w:val="007700F3"/>
    <w:pPr>
      <w:numPr>
        <w:numId w:val="9"/>
      </w:numPr>
      <w:tabs>
        <w:tab w:val="left" w:pos="620"/>
      </w:tabs>
      <w:spacing w:before="80" w:after="0"/>
    </w:pPr>
  </w:style>
  <w:style w:type="paragraph" w:customStyle="1" w:styleId="FootnoteSeparator">
    <w:name w:val="Footnote Separator"/>
    <w:autoRedefine/>
    <w:semiHidden/>
    <w:rsid w:val="007700F3"/>
    <w:rPr>
      <w:rFonts w:ascii="Arial" w:hAnsi="Arial"/>
      <w:noProof/>
      <w:sz w:val="2"/>
    </w:rPr>
  </w:style>
  <w:style w:type="paragraph" w:customStyle="1" w:styleId="Figurecaption">
    <w:name w:val="Figure caption"/>
    <w:basedOn w:val="Body"/>
    <w:rsid w:val="007700F3"/>
    <w:pPr>
      <w:keepNext/>
      <w:numPr>
        <w:numId w:val="3"/>
      </w:numPr>
      <w:spacing w:before="0" w:after="0" w:line="200" w:lineRule="exact"/>
    </w:pPr>
    <w:rPr>
      <w:sz w:val="18"/>
    </w:rPr>
  </w:style>
  <w:style w:type="paragraph" w:customStyle="1" w:styleId="Figurenote">
    <w:name w:val="Figure note"/>
    <w:basedOn w:val="Body"/>
    <w:rsid w:val="007700F3"/>
    <w:pPr>
      <w:keepNext/>
      <w:numPr>
        <w:numId w:val="4"/>
      </w:numPr>
      <w:spacing w:before="60" w:after="0" w:line="200" w:lineRule="exact"/>
    </w:pPr>
    <w:rPr>
      <w:sz w:val="16"/>
    </w:rPr>
  </w:style>
  <w:style w:type="character" w:styleId="Hyperlink">
    <w:name w:val="Hyperlink"/>
    <w:uiPriority w:val="99"/>
    <w:rsid w:val="007700F3"/>
    <w:rPr>
      <w:color w:val="0000FF"/>
      <w:u w:val="single"/>
    </w:rPr>
  </w:style>
  <w:style w:type="paragraph" w:styleId="FootnoteText">
    <w:name w:val="footnote text"/>
    <w:basedOn w:val="Body"/>
    <w:semiHidden/>
    <w:rsid w:val="007700F3"/>
    <w:pPr>
      <w:numPr>
        <w:numId w:val="18"/>
      </w:numPr>
      <w:tabs>
        <w:tab w:val="left" w:pos="-1640"/>
      </w:tabs>
      <w:spacing w:before="40" w:after="0" w:line="200" w:lineRule="exact"/>
      <w:ind w:left="360" w:right="360"/>
    </w:pPr>
    <w:rPr>
      <w:sz w:val="16"/>
    </w:rPr>
  </w:style>
  <w:style w:type="paragraph" w:customStyle="1" w:styleId="FootnoteText2">
    <w:name w:val="Footnote Text 2"/>
    <w:basedOn w:val="FootnoteText"/>
    <w:rsid w:val="007700F3"/>
    <w:pPr>
      <w:numPr>
        <w:numId w:val="6"/>
      </w:numPr>
      <w:ind w:left="720" w:hanging="360"/>
    </w:pPr>
  </w:style>
  <w:style w:type="character" w:customStyle="1" w:styleId="Crossreference">
    <w:name w:val="Cross reference"/>
    <w:rsid w:val="007700F3"/>
    <w:rPr>
      <w:color w:val="0000FF"/>
      <w:u w:val="single"/>
    </w:rPr>
  </w:style>
  <w:style w:type="paragraph" w:customStyle="1" w:styleId="Codelisting">
    <w:name w:val="Code listing"/>
    <w:basedOn w:val="Body"/>
    <w:rsid w:val="007700F3"/>
    <w:pPr>
      <w:numPr>
        <w:numId w:val="1"/>
      </w:numPr>
      <w:tabs>
        <w:tab w:val="left" w:pos="1000"/>
        <w:tab w:val="left" w:pos="1500"/>
        <w:tab w:val="left" w:pos="2000"/>
        <w:tab w:val="left" w:pos="2500"/>
        <w:tab w:val="left" w:pos="3000"/>
        <w:tab w:val="left" w:pos="3500"/>
        <w:tab w:val="left" w:pos="4000"/>
        <w:tab w:val="left" w:pos="4500"/>
        <w:tab w:val="left" w:pos="5000"/>
      </w:tabs>
      <w:spacing w:before="0" w:after="0" w:line="250" w:lineRule="atLeast"/>
    </w:pPr>
    <w:rPr>
      <w:rFonts w:ascii="Courier New" w:hAnsi="Courier New"/>
      <w:noProof/>
      <w:spacing w:val="12"/>
      <w:w w:val="66"/>
    </w:rPr>
  </w:style>
  <w:style w:type="paragraph" w:styleId="TOC1">
    <w:name w:val="toc 1"/>
    <w:basedOn w:val="Body"/>
    <w:next w:val="Body"/>
    <w:uiPriority w:val="39"/>
    <w:rsid w:val="007700F3"/>
    <w:pPr>
      <w:tabs>
        <w:tab w:val="left" w:pos="680"/>
        <w:tab w:val="right" w:leader="dot" w:pos="4760"/>
      </w:tabs>
      <w:spacing w:before="40" w:after="20" w:line="220" w:lineRule="exact"/>
      <w:ind w:left="680" w:hanging="680"/>
    </w:pPr>
    <w:rPr>
      <w:b/>
      <w:noProof/>
      <w:sz w:val="18"/>
      <w:szCs w:val="28"/>
    </w:rPr>
  </w:style>
  <w:style w:type="paragraph" w:styleId="TOC2">
    <w:name w:val="toc 2"/>
    <w:basedOn w:val="Body"/>
    <w:next w:val="Body"/>
    <w:uiPriority w:val="39"/>
    <w:rsid w:val="007700F3"/>
    <w:pPr>
      <w:tabs>
        <w:tab w:val="left" w:pos="840"/>
        <w:tab w:val="right" w:leader="dot" w:pos="4760"/>
      </w:tabs>
      <w:spacing w:before="0" w:after="0" w:line="220" w:lineRule="exact"/>
      <w:ind w:left="840" w:hanging="840"/>
    </w:pPr>
    <w:rPr>
      <w:noProof/>
      <w:sz w:val="18"/>
    </w:rPr>
  </w:style>
  <w:style w:type="paragraph" w:styleId="TOC3">
    <w:name w:val="toc 3"/>
    <w:basedOn w:val="TOC2"/>
    <w:next w:val="Body"/>
    <w:uiPriority w:val="39"/>
    <w:rsid w:val="007700F3"/>
  </w:style>
  <w:style w:type="paragraph" w:styleId="TOC4">
    <w:name w:val="toc 4"/>
    <w:basedOn w:val="TOC2"/>
    <w:next w:val="Body"/>
    <w:uiPriority w:val="39"/>
    <w:rsid w:val="007700F3"/>
  </w:style>
  <w:style w:type="paragraph" w:styleId="TOC5">
    <w:name w:val="toc 5"/>
    <w:basedOn w:val="TOC2"/>
    <w:next w:val="Normal"/>
    <w:autoRedefine/>
    <w:semiHidden/>
    <w:rsid w:val="007700F3"/>
  </w:style>
  <w:style w:type="character" w:styleId="FootnoteReference">
    <w:name w:val="footnote reference"/>
    <w:basedOn w:val="DefaultParagraphFont"/>
    <w:semiHidden/>
    <w:rsid w:val="007700F3"/>
    <w:rPr>
      <w:vertAlign w:val="superscript"/>
    </w:rPr>
  </w:style>
  <w:style w:type="paragraph" w:customStyle="1" w:styleId="Tabletitle">
    <w:name w:val="Table title"/>
    <w:basedOn w:val="Bodycolor"/>
    <w:next w:val="Tabledescription"/>
    <w:rsid w:val="007700F3"/>
    <w:pPr>
      <w:keepNext/>
      <w:numPr>
        <w:numId w:val="16"/>
      </w:numPr>
      <w:spacing w:before="240" w:after="0" w:line="220" w:lineRule="exact"/>
    </w:pPr>
    <w:rPr>
      <w:b/>
      <w:sz w:val="18"/>
    </w:rPr>
  </w:style>
  <w:style w:type="paragraph" w:customStyle="1" w:styleId="Tablenotewide">
    <w:name w:val="Table note wide"/>
    <w:basedOn w:val="Body"/>
    <w:rsid w:val="007700F3"/>
    <w:pPr>
      <w:numPr>
        <w:numId w:val="12"/>
      </w:numPr>
      <w:tabs>
        <w:tab w:val="left" w:pos="-1380"/>
      </w:tabs>
      <w:spacing w:before="60" w:after="0" w:line="200" w:lineRule="exact"/>
    </w:pPr>
    <w:rPr>
      <w:rFonts w:cs="Times New Roman"/>
      <w:sz w:val="16"/>
    </w:rPr>
  </w:style>
  <w:style w:type="paragraph" w:customStyle="1" w:styleId="Figuretitle">
    <w:name w:val="Figure title"/>
    <w:basedOn w:val="Bodycolor"/>
    <w:rsid w:val="007700F3"/>
    <w:pPr>
      <w:numPr>
        <w:numId w:val="5"/>
      </w:numPr>
      <w:tabs>
        <w:tab w:val="clear" w:pos="1080"/>
        <w:tab w:val="left" w:pos="720"/>
      </w:tabs>
      <w:spacing w:before="0" w:after="0" w:line="220" w:lineRule="exact"/>
      <w:ind w:left="720" w:hanging="720"/>
    </w:pPr>
    <w:rPr>
      <w:b/>
      <w:sz w:val="18"/>
    </w:rPr>
  </w:style>
  <w:style w:type="paragraph" w:customStyle="1" w:styleId="Equationnumber">
    <w:name w:val="Equation number"/>
    <w:basedOn w:val="Bodycolor"/>
    <w:next w:val="Body"/>
    <w:rsid w:val="007700F3"/>
    <w:pPr>
      <w:framePr w:hSpace="180" w:vSpace="180" w:wrap="around" w:vAnchor="text" w:hAnchor="page" w:x="10601" w:y="81"/>
      <w:numPr>
        <w:numId w:val="15"/>
      </w:numPr>
      <w:tabs>
        <w:tab w:val="left" w:pos="360"/>
      </w:tabs>
      <w:spacing w:before="0" w:after="0" w:line="100" w:lineRule="atLeast"/>
    </w:pPr>
    <w:rPr>
      <w:b/>
      <w:sz w:val="18"/>
    </w:rPr>
  </w:style>
  <w:style w:type="character" w:customStyle="1" w:styleId="Tablenotereference">
    <w:name w:val="Table note reference"/>
    <w:rsid w:val="007700F3"/>
    <w:rPr>
      <w:color w:val="0000FF"/>
      <w:u w:val="single"/>
      <w:vertAlign w:val="superscript"/>
    </w:rPr>
  </w:style>
  <w:style w:type="paragraph" w:customStyle="1" w:styleId="Heading1Landscape">
    <w:name w:val="Heading 1 Landscape"/>
    <w:basedOn w:val="Heading1"/>
    <w:next w:val="Body"/>
    <w:rsid w:val="007700F3"/>
    <w:pPr>
      <w:tabs>
        <w:tab w:val="clear" w:pos="-1500"/>
        <w:tab w:val="left" w:pos="500"/>
      </w:tabs>
      <w:ind w:left="500"/>
    </w:pPr>
  </w:style>
  <w:style w:type="character" w:customStyle="1" w:styleId="Heading50">
    <w:name w:val="Heading5"/>
    <w:basedOn w:val="CharColor"/>
    <w:rsid w:val="007700F3"/>
    <w:rPr>
      <w:rFonts w:ascii="Arial" w:hAnsi="Arial"/>
      <w:b/>
      <w:color w:val="005042"/>
      <w:sz w:val="20"/>
    </w:rPr>
  </w:style>
  <w:style w:type="character" w:customStyle="1" w:styleId="CharColor">
    <w:name w:val="CharColor"/>
    <w:basedOn w:val="DefaultParagraphFont"/>
    <w:semiHidden/>
    <w:rsid w:val="007700F3"/>
    <w:rPr>
      <w:color w:val="005042"/>
    </w:rPr>
  </w:style>
  <w:style w:type="paragraph" w:customStyle="1" w:styleId="zFooterTopCenter">
    <w:name w:val="z_Footer TopCenter"/>
    <w:basedOn w:val="Tabletitleunnumbered"/>
    <w:semiHidden/>
    <w:rsid w:val="007700F3"/>
    <w:pPr>
      <w:keepNext w:val="0"/>
      <w:framePr w:wrap="around" w:vAnchor="text" w:hAnchor="text" w:y="1"/>
      <w:spacing w:line="240" w:lineRule="auto"/>
      <w:suppressOverlap/>
      <w:jc w:val="center"/>
    </w:pPr>
    <w:rPr>
      <w:b w:val="0"/>
      <w:color w:val="auto"/>
      <w:sz w:val="10"/>
    </w:rPr>
  </w:style>
  <w:style w:type="paragraph" w:customStyle="1" w:styleId="Unorderedlist">
    <w:name w:val="Unordered list"/>
    <w:basedOn w:val="Body"/>
    <w:rsid w:val="007700F3"/>
    <w:pPr>
      <w:numPr>
        <w:numId w:val="13"/>
      </w:numPr>
      <w:tabs>
        <w:tab w:val="left" w:pos="360"/>
        <w:tab w:val="left" w:pos="620"/>
      </w:tabs>
      <w:spacing w:before="80" w:after="0"/>
    </w:pPr>
  </w:style>
  <w:style w:type="paragraph" w:customStyle="1" w:styleId="Figurenotepara">
    <w:name w:val="Figure note para"/>
    <w:basedOn w:val="Figurenote"/>
    <w:rsid w:val="007700F3"/>
    <w:pPr>
      <w:numPr>
        <w:numId w:val="0"/>
      </w:numPr>
      <w:ind w:left="720"/>
    </w:pPr>
  </w:style>
  <w:style w:type="paragraph" w:customStyle="1" w:styleId="Heading1Legal">
    <w:name w:val="Heading 1 Legal"/>
    <w:basedOn w:val="Heading1"/>
    <w:next w:val="Legalbody"/>
    <w:rsid w:val="007700F3"/>
    <w:pPr>
      <w:tabs>
        <w:tab w:val="clear" w:pos="-1500"/>
        <w:tab w:val="left" w:pos="500"/>
      </w:tabs>
      <w:spacing w:before="0"/>
      <w:ind w:left="500"/>
    </w:pPr>
  </w:style>
  <w:style w:type="paragraph" w:customStyle="1" w:styleId="Referencelist">
    <w:name w:val="Reference list"/>
    <w:basedOn w:val="Body"/>
    <w:rsid w:val="007700F3"/>
    <w:pPr>
      <w:numPr>
        <w:numId w:val="10"/>
      </w:numPr>
    </w:pPr>
    <w:rPr>
      <w:bCs/>
    </w:rPr>
  </w:style>
  <w:style w:type="paragraph" w:customStyle="1" w:styleId="Plainlist">
    <w:name w:val="Plain list"/>
    <w:basedOn w:val="Body"/>
    <w:rsid w:val="007700F3"/>
    <w:pPr>
      <w:spacing w:before="80" w:after="0"/>
      <w:ind w:left="360"/>
    </w:pPr>
  </w:style>
  <w:style w:type="paragraph" w:customStyle="1" w:styleId="Plainlist2">
    <w:name w:val="Plain list 2"/>
    <w:basedOn w:val="Plainlist"/>
    <w:rsid w:val="007700F3"/>
    <w:pPr>
      <w:ind w:left="620"/>
    </w:pPr>
  </w:style>
  <w:style w:type="character" w:customStyle="1" w:styleId="Inlinecode">
    <w:name w:val="Inline code"/>
    <w:basedOn w:val="DefaultParagraphFont"/>
    <w:rsid w:val="007700F3"/>
    <w:rPr>
      <w:rFonts w:ascii="Courier New" w:hAnsi="Courier New"/>
      <w:noProof/>
      <w:spacing w:val="12"/>
      <w:w w:val="66"/>
      <w:lang w:val="en-US"/>
    </w:rPr>
  </w:style>
  <w:style w:type="paragraph" w:customStyle="1" w:styleId="Tablehead">
    <w:name w:val="Table head"/>
    <w:basedOn w:val="Tablebody"/>
    <w:rsid w:val="007700F3"/>
    <w:rPr>
      <w:b/>
    </w:rPr>
  </w:style>
  <w:style w:type="paragraph" w:customStyle="1" w:styleId="Tabletitleunnumbered">
    <w:name w:val="Table title unnumbered"/>
    <w:basedOn w:val="Tabletitle"/>
    <w:rsid w:val="007700F3"/>
    <w:pPr>
      <w:numPr>
        <w:numId w:val="0"/>
      </w:numPr>
      <w:spacing w:before="0"/>
    </w:pPr>
    <w:rPr>
      <w:bCs/>
    </w:rPr>
  </w:style>
  <w:style w:type="paragraph" w:customStyle="1" w:styleId="Codelistingwide">
    <w:name w:val="Code listing wide"/>
    <w:basedOn w:val="Codelisting"/>
    <w:rsid w:val="007700F3"/>
    <w:pPr>
      <w:numPr>
        <w:numId w:val="2"/>
      </w:numPr>
      <w:tabs>
        <w:tab w:val="left" w:pos="-1000"/>
        <w:tab w:val="left" w:pos="-500"/>
        <w:tab w:val="left" w:pos="0"/>
        <w:tab w:val="left" w:pos="500"/>
      </w:tabs>
    </w:pPr>
  </w:style>
  <w:style w:type="paragraph" w:customStyle="1" w:styleId="Tabledescriptionwide">
    <w:name w:val="Table description wide"/>
    <w:basedOn w:val="Tabledescription"/>
    <w:rsid w:val="007700F3"/>
    <w:pPr>
      <w:ind w:left="-2000"/>
    </w:pPr>
  </w:style>
  <w:style w:type="paragraph" w:styleId="Index1">
    <w:name w:val="index 1"/>
    <w:next w:val="Normal"/>
    <w:autoRedefine/>
    <w:semiHidden/>
    <w:rsid w:val="007700F3"/>
    <w:pPr>
      <w:tabs>
        <w:tab w:val="left" w:leader="dot" w:pos="4640"/>
      </w:tabs>
    </w:pPr>
    <w:rPr>
      <w:rFonts w:ascii="Arial" w:hAnsi="Arial"/>
      <w:sz w:val="18"/>
    </w:rPr>
  </w:style>
  <w:style w:type="paragraph" w:styleId="Index2">
    <w:name w:val="index 2"/>
    <w:basedOn w:val="Index1"/>
    <w:semiHidden/>
    <w:rsid w:val="007700F3"/>
    <w:pPr>
      <w:ind w:left="360"/>
    </w:pPr>
  </w:style>
  <w:style w:type="paragraph" w:styleId="Index3">
    <w:name w:val="index 3"/>
    <w:basedOn w:val="Index1"/>
    <w:semiHidden/>
    <w:rsid w:val="007700F3"/>
    <w:pPr>
      <w:ind w:left="720"/>
    </w:pPr>
  </w:style>
  <w:style w:type="paragraph" w:styleId="Index4">
    <w:name w:val="index 4"/>
    <w:basedOn w:val="Index1"/>
    <w:semiHidden/>
    <w:rsid w:val="007700F3"/>
    <w:pPr>
      <w:ind w:left="1080"/>
    </w:pPr>
  </w:style>
  <w:style w:type="paragraph" w:styleId="IndexHeading">
    <w:name w:val="index heading"/>
    <w:next w:val="Index1"/>
    <w:semiHidden/>
    <w:rsid w:val="007700F3"/>
    <w:pPr>
      <w:spacing w:before="120"/>
    </w:pPr>
    <w:rPr>
      <w:rFonts w:ascii="Arial" w:hAnsi="Arial"/>
      <w:b/>
      <w:bCs/>
    </w:rPr>
  </w:style>
  <w:style w:type="paragraph" w:customStyle="1" w:styleId="zHFAuto">
    <w:name w:val="z_HF Auto"/>
    <w:basedOn w:val="Body"/>
    <w:semiHidden/>
    <w:rsid w:val="007700F3"/>
    <w:pPr>
      <w:spacing w:before="0" w:after="0" w:line="240" w:lineRule="auto"/>
    </w:pPr>
  </w:style>
  <w:style w:type="paragraph" w:customStyle="1" w:styleId="HeadingNotes">
    <w:name w:val="Heading Notes"/>
    <w:basedOn w:val="Heading1"/>
    <w:semiHidden/>
    <w:rsid w:val="007700F3"/>
    <w:pPr>
      <w:numPr>
        <w:numId w:val="0"/>
      </w:numPr>
      <w:pBdr>
        <w:bottom w:val="none" w:sz="0" w:space="0" w:color="auto"/>
      </w:pBdr>
      <w:ind w:left="-2000"/>
      <w:jc w:val="center"/>
      <w:outlineLvl w:val="9"/>
    </w:pPr>
    <w:rPr>
      <w:sz w:val="36"/>
    </w:rPr>
  </w:style>
  <w:style w:type="paragraph" w:customStyle="1" w:styleId="Heading2Legal">
    <w:name w:val="Heading 2 Legal"/>
    <w:basedOn w:val="Heading2"/>
    <w:next w:val="Legalbody"/>
    <w:rsid w:val="007700F3"/>
    <w:pPr>
      <w:tabs>
        <w:tab w:val="clear" w:pos="-20"/>
        <w:tab w:val="left" w:pos="700"/>
      </w:tabs>
      <w:spacing w:after="80"/>
      <w:ind w:left="700"/>
    </w:pPr>
  </w:style>
  <w:style w:type="paragraph" w:customStyle="1" w:styleId="Tableheadlegal">
    <w:name w:val="Table head legal"/>
    <w:basedOn w:val="Tablehead"/>
    <w:rsid w:val="007700F3"/>
    <w:pPr>
      <w:spacing w:after="40" w:line="180" w:lineRule="exact"/>
    </w:pPr>
    <w:rPr>
      <w:sz w:val="14"/>
    </w:rPr>
  </w:style>
  <w:style w:type="paragraph" w:customStyle="1" w:styleId="zBackPageFooterBold">
    <w:name w:val="z_BackPage Footer Bold"/>
    <w:basedOn w:val="zHFAuto"/>
    <w:semiHidden/>
    <w:rsid w:val="007700F3"/>
    <w:pPr>
      <w:tabs>
        <w:tab w:val="right" w:pos="4760"/>
      </w:tabs>
      <w:spacing w:after="40"/>
    </w:pPr>
    <w:rPr>
      <w:b/>
      <w:bCs/>
      <w:sz w:val="15"/>
    </w:rPr>
  </w:style>
  <w:style w:type="paragraph" w:customStyle="1" w:styleId="zBackPageFooterBorder">
    <w:name w:val="z_BackPage Footer Border"/>
    <w:basedOn w:val="zHFAuto"/>
    <w:semiHidden/>
    <w:rsid w:val="007700F3"/>
    <w:pPr>
      <w:pBdr>
        <w:top w:val="single" w:sz="2" w:space="1" w:color="000000"/>
        <w:bottom w:val="single" w:sz="2" w:space="1" w:color="000000"/>
      </w:pBdr>
    </w:pPr>
    <w:rPr>
      <w:sz w:val="12"/>
    </w:rPr>
  </w:style>
  <w:style w:type="paragraph" w:customStyle="1" w:styleId="zBackPageFooterBottomRight">
    <w:name w:val="z_BackPage Footer BottomRight"/>
    <w:basedOn w:val="zHFAuto"/>
    <w:semiHidden/>
    <w:rsid w:val="007700F3"/>
    <w:pPr>
      <w:spacing w:after="60"/>
      <w:jc w:val="right"/>
    </w:pPr>
    <w:rPr>
      <w:rFonts w:cs="Times New Roman"/>
      <w:b/>
      <w:sz w:val="12"/>
    </w:rPr>
  </w:style>
  <w:style w:type="paragraph" w:customStyle="1" w:styleId="zBackPageFooterLeft">
    <w:name w:val="z_BackPage Footer Left"/>
    <w:basedOn w:val="zHFAuto"/>
    <w:semiHidden/>
    <w:rsid w:val="007700F3"/>
    <w:pPr>
      <w:spacing w:before="120" w:after="120" w:line="140" w:lineRule="exact"/>
    </w:pPr>
    <w:rPr>
      <w:sz w:val="12"/>
    </w:rPr>
  </w:style>
  <w:style w:type="paragraph" w:customStyle="1" w:styleId="zHFMainColor">
    <w:name w:val="z_HF MainColor"/>
    <w:basedOn w:val="Bodycolor"/>
    <w:semiHidden/>
    <w:rsid w:val="007700F3"/>
    <w:pPr>
      <w:spacing w:before="0" w:after="0" w:line="240" w:lineRule="auto"/>
    </w:pPr>
  </w:style>
  <w:style w:type="paragraph" w:customStyle="1" w:styleId="zFooterBottomCenter">
    <w:name w:val="z_Footer BottomCenter"/>
    <w:basedOn w:val="zHFMainColor"/>
    <w:semiHidden/>
    <w:rsid w:val="007700F3"/>
    <w:pPr>
      <w:jc w:val="center"/>
    </w:pPr>
    <w:rPr>
      <w:b/>
      <w:sz w:val="16"/>
    </w:rPr>
  </w:style>
  <w:style w:type="paragraph" w:customStyle="1" w:styleId="zFooterBottomLeft">
    <w:name w:val="z_Footer BottomLeft"/>
    <w:basedOn w:val="zHFMainColor"/>
    <w:semiHidden/>
    <w:rsid w:val="007700F3"/>
    <w:rPr>
      <w:b/>
      <w:sz w:val="16"/>
    </w:rPr>
  </w:style>
  <w:style w:type="paragraph" w:customStyle="1" w:styleId="zFooterBottomRight">
    <w:name w:val="z_Footer BottomRight"/>
    <w:basedOn w:val="zHFMainColor"/>
    <w:semiHidden/>
    <w:rsid w:val="007700F3"/>
    <w:pPr>
      <w:jc w:val="right"/>
    </w:pPr>
    <w:rPr>
      <w:b/>
      <w:sz w:val="16"/>
    </w:rPr>
  </w:style>
  <w:style w:type="paragraph" w:customStyle="1" w:styleId="zFooterContinued">
    <w:name w:val="z_Footer Continued"/>
    <w:basedOn w:val="zHFMainColor"/>
    <w:semiHidden/>
    <w:rsid w:val="007700F3"/>
    <w:pPr>
      <w:spacing w:after="120"/>
    </w:pPr>
    <w:rPr>
      <w:b/>
    </w:rPr>
  </w:style>
  <w:style w:type="paragraph" w:customStyle="1" w:styleId="zFooterInfo">
    <w:name w:val="z_Footer Info"/>
    <w:basedOn w:val="zHFAuto"/>
    <w:semiHidden/>
    <w:rsid w:val="007700F3"/>
    <w:pPr>
      <w:spacing w:after="100"/>
    </w:pPr>
  </w:style>
  <w:style w:type="paragraph" w:customStyle="1" w:styleId="zFooterInfoTitle">
    <w:name w:val="z_Footer InfoTitle"/>
    <w:basedOn w:val="zHFMainColor"/>
    <w:semiHidden/>
    <w:rsid w:val="007700F3"/>
    <w:pPr>
      <w:framePr w:wrap="auto" w:vAnchor="page" w:hAnchor="page" w:x="1001" w:y="13701"/>
      <w:spacing w:after="100"/>
      <w:suppressOverlap/>
    </w:pPr>
    <w:rPr>
      <w:b/>
      <w:bCs/>
      <w:sz w:val="28"/>
    </w:rPr>
  </w:style>
  <w:style w:type="paragraph" w:customStyle="1" w:styleId="zFooterTopLeft">
    <w:name w:val="z_Footer TopLeft"/>
    <w:basedOn w:val="zHFAuto"/>
    <w:semiHidden/>
    <w:rsid w:val="007700F3"/>
    <w:rPr>
      <w:sz w:val="10"/>
    </w:rPr>
  </w:style>
  <w:style w:type="paragraph" w:customStyle="1" w:styleId="zFooterTopRight">
    <w:name w:val="z_Footer TopRight"/>
    <w:basedOn w:val="zHFAuto"/>
    <w:semiHidden/>
    <w:rsid w:val="007700F3"/>
    <w:pPr>
      <w:jc w:val="right"/>
    </w:pPr>
    <w:rPr>
      <w:sz w:val="10"/>
    </w:rPr>
  </w:style>
  <w:style w:type="paragraph" w:customStyle="1" w:styleId="zFrontPageHeaderBottomLeft">
    <w:name w:val="z_FrontPage Header BottomLeft"/>
    <w:basedOn w:val="Bodycolor"/>
    <w:semiHidden/>
    <w:rsid w:val="007700F3"/>
    <w:pPr>
      <w:framePr w:wrap="auto" w:vAnchor="page" w:hAnchor="page" w:x="1001" w:y="701"/>
      <w:spacing w:before="0" w:after="0" w:line="260" w:lineRule="exact"/>
      <w:suppressOverlap/>
    </w:pPr>
    <w:rPr>
      <w:b/>
      <w:bCs/>
      <w:sz w:val="22"/>
    </w:rPr>
  </w:style>
  <w:style w:type="paragraph" w:customStyle="1" w:styleId="zFrontPageHeaderBottomRight">
    <w:name w:val="z_FrontPage Header BottomRight"/>
    <w:basedOn w:val="Bodycolor"/>
    <w:semiHidden/>
    <w:rsid w:val="007700F3"/>
    <w:pPr>
      <w:framePr w:wrap="auto" w:vAnchor="page" w:hAnchor="page" w:x="1001" w:y="701"/>
      <w:spacing w:before="0" w:after="0" w:line="260" w:lineRule="exact"/>
      <w:suppressOverlap/>
      <w:jc w:val="right"/>
    </w:pPr>
    <w:rPr>
      <w:b/>
      <w:bCs/>
      <w:sz w:val="22"/>
    </w:rPr>
  </w:style>
  <w:style w:type="paragraph" w:customStyle="1" w:styleId="zFrontPageHeaderCenterLeft">
    <w:name w:val="z_FrontPage Header CenterLeft"/>
    <w:basedOn w:val="Bodycolor"/>
    <w:semiHidden/>
    <w:rsid w:val="007700F3"/>
    <w:pPr>
      <w:framePr w:wrap="auto" w:vAnchor="page" w:hAnchor="page" w:x="1001" w:y="701"/>
      <w:spacing w:before="0" w:after="0" w:line="300" w:lineRule="exact"/>
      <w:suppressOverlap/>
    </w:pPr>
    <w:rPr>
      <w:b/>
      <w:sz w:val="26"/>
    </w:rPr>
  </w:style>
  <w:style w:type="paragraph" w:customStyle="1" w:styleId="zFrontPageHeaderTopLeft">
    <w:name w:val="z_FrontPage Header TopLeft"/>
    <w:basedOn w:val="Bodycolor"/>
    <w:autoRedefine/>
    <w:semiHidden/>
    <w:rsid w:val="007700F3"/>
    <w:pPr>
      <w:framePr w:wrap="auto" w:vAnchor="page" w:hAnchor="page" w:x="1001" w:y="701"/>
      <w:spacing w:before="0" w:after="0" w:line="560" w:lineRule="exact"/>
      <w:suppressOverlap/>
    </w:pPr>
    <w:rPr>
      <w:b/>
      <w:bCs/>
      <w:sz w:val="50"/>
    </w:rPr>
  </w:style>
  <w:style w:type="paragraph" w:customStyle="1" w:styleId="zHeaderBottomRight">
    <w:name w:val="z_Header BottomRight"/>
    <w:basedOn w:val="Bodycolor"/>
    <w:semiHidden/>
    <w:rsid w:val="007700F3"/>
    <w:pPr>
      <w:spacing w:before="0" w:line="240" w:lineRule="auto"/>
      <w:jc w:val="right"/>
    </w:pPr>
    <w:rPr>
      <w:b/>
      <w:bCs/>
    </w:rPr>
  </w:style>
  <w:style w:type="paragraph" w:customStyle="1" w:styleId="zHeaderTopLeft">
    <w:name w:val="z_Header TopLeft"/>
    <w:basedOn w:val="Bodycolor"/>
    <w:semiHidden/>
    <w:rsid w:val="007700F3"/>
    <w:pPr>
      <w:spacing w:beforeAutospacing="1" w:after="0" w:line="240" w:lineRule="auto"/>
    </w:pPr>
    <w:rPr>
      <w:b/>
      <w:sz w:val="24"/>
    </w:rPr>
  </w:style>
  <w:style w:type="paragraph" w:customStyle="1" w:styleId="zHeaderTopRight">
    <w:name w:val="z_Header TopRight"/>
    <w:basedOn w:val="Bodycolor"/>
    <w:semiHidden/>
    <w:rsid w:val="007700F3"/>
    <w:pPr>
      <w:spacing w:before="0" w:after="0" w:line="240" w:lineRule="auto"/>
      <w:jc w:val="right"/>
    </w:pPr>
    <w:rPr>
      <w:b/>
      <w:bCs/>
      <w:sz w:val="40"/>
    </w:rPr>
  </w:style>
  <w:style w:type="paragraph" w:customStyle="1" w:styleId="zHeaderBottomLeft">
    <w:name w:val="z_Header BottomLeft"/>
    <w:basedOn w:val="zHeaderBottomRight"/>
    <w:semiHidden/>
    <w:rsid w:val="007700F3"/>
    <w:pPr>
      <w:jc w:val="left"/>
    </w:pPr>
  </w:style>
  <w:style w:type="paragraph" w:customStyle="1" w:styleId="Graphicanchor">
    <w:name w:val="Graphic anchor"/>
    <w:basedOn w:val="Body"/>
    <w:rsid w:val="007700F3"/>
    <w:pPr>
      <w:keepNext/>
      <w:spacing w:before="120" w:after="120" w:line="250" w:lineRule="atLeast"/>
      <w:jc w:val="center"/>
    </w:pPr>
  </w:style>
  <w:style w:type="paragraph" w:customStyle="1" w:styleId="Rowhead1">
    <w:name w:val="Rowhead 1"/>
    <w:basedOn w:val="Bodycolor"/>
    <w:rsid w:val="007700F3"/>
    <w:pPr>
      <w:spacing w:before="0" w:after="60" w:line="220" w:lineRule="exact"/>
    </w:pPr>
    <w:rPr>
      <w:b/>
      <w:sz w:val="18"/>
    </w:rPr>
  </w:style>
  <w:style w:type="paragraph" w:customStyle="1" w:styleId="Rowhead2">
    <w:name w:val="Rowhead 2"/>
    <w:basedOn w:val="Bodycolor"/>
    <w:rsid w:val="007700F3"/>
    <w:pPr>
      <w:spacing w:before="0" w:after="60" w:line="220" w:lineRule="exact"/>
    </w:pPr>
    <w:rPr>
      <w:sz w:val="18"/>
    </w:rPr>
  </w:style>
  <w:style w:type="paragraph" w:customStyle="1" w:styleId="Rowhead3">
    <w:name w:val="Rowhead 3"/>
    <w:basedOn w:val="Bodycolor"/>
    <w:rsid w:val="007700F3"/>
    <w:pPr>
      <w:spacing w:before="0" w:after="60" w:line="220" w:lineRule="exact"/>
    </w:pPr>
    <w:rPr>
      <w:i/>
      <w:sz w:val="18"/>
    </w:rPr>
  </w:style>
  <w:style w:type="paragraph" w:styleId="Header">
    <w:name w:val="header"/>
    <w:basedOn w:val="Normal"/>
    <w:semiHidden/>
    <w:rsid w:val="007700F3"/>
    <w:pPr>
      <w:tabs>
        <w:tab w:val="center" w:pos="4320"/>
        <w:tab w:val="right" w:pos="8640"/>
      </w:tabs>
    </w:pPr>
  </w:style>
  <w:style w:type="paragraph" w:styleId="Footer">
    <w:name w:val="footer"/>
    <w:basedOn w:val="Normal"/>
    <w:semiHidden/>
    <w:rsid w:val="007700F3"/>
    <w:pPr>
      <w:tabs>
        <w:tab w:val="center" w:pos="4320"/>
        <w:tab w:val="right" w:pos="8640"/>
      </w:tabs>
    </w:pPr>
  </w:style>
  <w:style w:type="paragraph" w:styleId="ListBullet">
    <w:name w:val="List Bullet"/>
    <w:basedOn w:val="Normal"/>
    <w:semiHidden/>
    <w:rsid w:val="007700F3"/>
    <w:pPr>
      <w:numPr>
        <w:numId w:val="8"/>
      </w:numPr>
    </w:pPr>
  </w:style>
  <w:style w:type="paragraph" w:styleId="TOC6">
    <w:name w:val="toc 6"/>
    <w:basedOn w:val="Normal"/>
    <w:next w:val="Normal"/>
    <w:autoRedefine/>
    <w:semiHidden/>
    <w:rsid w:val="007700F3"/>
    <w:pPr>
      <w:ind w:left="1000"/>
    </w:pPr>
  </w:style>
  <w:style w:type="paragraph" w:styleId="TOC7">
    <w:name w:val="toc 7"/>
    <w:basedOn w:val="Normal"/>
    <w:next w:val="Normal"/>
    <w:autoRedefine/>
    <w:semiHidden/>
    <w:rsid w:val="007700F3"/>
    <w:pPr>
      <w:ind w:left="1200"/>
    </w:pPr>
  </w:style>
  <w:style w:type="paragraph" w:styleId="TOC8">
    <w:name w:val="toc 8"/>
    <w:basedOn w:val="Normal"/>
    <w:next w:val="Normal"/>
    <w:autoRedefine/>
    <w:semiHidden/>
    <w:rsid w:val="007700F3"/>
    <w:pPr>
      <w:ind w:left="1400"/>
    </w:pPr>
  </w:style>
  <w:style w:type="paragraph" w:styleId="TOC9">
    <w:name w:val="toc 9"/>
    <w:basedOn w:val="Normal"/>
    <w:next w:val="Normal"/>
    <w:autoRedefine/>
    <w:semiHidden/>
    <w:rsid w:val="007700F3"/>
    <w:pPr>
      <w:ind w:left="1600"/>
    </w:pPr>
  </w:style>
  <w:style w:type="paragraph" w:styleId="TableofFigures">
    <w:name w:val="table of figures"/>
    <w:basedOn w:val="Body"/>
    <w:next w:val="Body"/>
    <w:rsid w:val="007700F3"/>
    <w:pPr>
      <w:tabs>
        <w:tab w:val="left" w:pos="900"/>
        <w:tab w:val="right" w:leader="dot" w:pos="4760"/>
      </w:tabs>
      <w:spacing w:before="40" w:after="20" w:line="220" w:lineRule="exact"/>
      <w:ind w:left="900" w:hanging="900"/>
    </w:pPr>
    <w:rPr>
      <w:noProof/>
      <w:sz w:val="18"/>
    </w:rPr>
  </w:style>
  <w:style w:type="paragraph" w:customStyle="1" w:styleId="Equationframe">
    <w:name w:val="Equation frame"/>
    <w:basedOn w:val="Tabletitleunnumbered"/>
    <w:semiHidden/>
    <w:rsid w:val="007700F3"/>
    <w:pPr>
      <w:keepNext w:val="0"/>
      <w:framePr w:wrap="notBeside" w:vAnchor="text" w:hAnchor="text" w:y="1"/>
      <w:spacing w:line="250" w:lineRule="atLeast"/>
      <w:suppressOverlap/>
    </w:pPr>
    <w:rPr>
      <w:b w:val="0"/>
      <w:color w:val="auto"/>
      <w:sz w:val="20"/>
    </w:rPr>
  </w:style>
  <w:style w:type="paragraph" w:customStyle="1" w:styleId="Comment">
    <w:name w:val="Comment"/>
    <w:basedOn w:val="Body"/>
    <w:rsid w:val="007700F3"/>
    <w:rPr>
      <w:vanish/>
      <w:color w:val="00CC00"/>
      <w:u w:val="single"/>
    </w:rPr>
  </w:style>
  <w:style w:type="paragraph" w:customStyle="1" w:styleId="Advisorychange">
    <w:name w:val="Advisory change"/>
    <w:basedOn w:val="Body"/>
    <w:rsid w:val="007700F3"/>
    <w:rPr>
      <w:vanish/>
      <w:color w:val="007FFF"/>
      <w:u w:val="single"/>
    </w:rPr>
  </w:style>
  <w:style w:type="paragraph" w:customStyle="1" w:styleId="Mandatorychange">
    <w:name w:val="Mandatory change"/>
    <w:basedOn w:val="Body"/>
    <w:rsid w:val="007700F3"/>
    <w:rPr>
      <w:vanish/>
      <w:color w:val="CC1AB3"/>
      <w:u w:val="single"/>
    </w:rPr>
  </w:style>
  <w:style w:type="paragraph" w:customStyle="1" w:styleId="FeatureApplicationlist">
    <w:name w:val="Feature Application list"/>
    <w:basedOn w:val="Body"/>
    <w:semiHidden/>
    <w:rsid w:val="007700F3"/>
    <w:pPr>
      <w:numPr>
        <w:numId w:val="14"/>
      </w:numPr>
      <w:spacing w:before="40" w:after="0"/>
    </w:pPr>
  </w:style>
  <w:style w:type="paragraph" w:customStyle="1" w:styleId="Equationanchor">
    <w:name w:val="Equation anchor"/>
    <w:basedOn w:val="Body"/>
    <w:rsid w:val="007700F3"/>
    <w:pPr>
      <w:spacing w:before="0" w:after="0" w:line="100" w:lineRule="exact"/>
    </w:pPr>
  </w:style>
  <w:style w:type="paragraph" w:customStyle="1" w:styleId="Anchor">
    <w:name w:val="Anchor"/>
    <w:basedOn w:val="Body"/>
    <w:rsid w:val="007700F3"/>
    <w:pPr>
      <w:spacing w:before="120" w:line="40" w:lineRule="exact"/>
    </w:pPr>
  </w:style>
  <w:style w:type="paragraph" w:customStyle="1" w:styleId="Tablenotelegal">
    <w:name w:val="Table note legal"/>
    <w:basedOn w:val="Legalbody"/>
    <w:rsid w:val="007700F3"/>
    <w:pPr>
      <w:numPr>
        <w:numId w:val="17"/>
      </w:numPr>
      <w:spacing w:line="140" w:lineRule="exact"/>
    </w:pPr>
    <w:rPr>
      <w:sz w:val="12"/>
    </w:rPr>
  </w:style>
  <w:style w:type="paragraph" w:styleId="BalloonText">
    <w:name w:val="Balloon Text"/>
    <w:basedOn w:val="Normal"/>
    <w:link w:val="BalloonTextChar"/>
    <w:semiHidden/>
    <w:rsid w:val="007700F3"/>
    <w:rPr>
      <w:rFonts w:ascii="Tahoma" w:hAnsi="Tahoma" w:cs="Tahoma"/>
      <w:sz w:val="16"/>
      <w:szCs w:val="16"/>
    </w:rPr>
  </w:style>
  <w:style w:type="character" w:customStyle="1" w:styleId="BalloonTextChar">
    <w:name w:val="Balloon Text Char"/>
    <w:basedOn w:val="DefaultParagraphFont"/>
    <w:link w:val="BalloonText"/>
    <w:semiHidden/>
    <w:rsid w:val="007700F3"/>
    <w:rPr>
      <w:rFonts w:ascii="Tahoma" w:hAnsi="Tahoma" w:cs="Tahoma"/>
      <w:sz w:val="16"/>
      <w:szCs w:val="16"/>
    </w:rPr>
  </w:style>
  <w:style w:type="table" w:styleId="TableGrid">
    <w:name w:val="Table Grid"/>
    <w:basedOn w:val="TableNormal"/>
    <w:uiPriority w:val="39"/>
    <w:rsid w:val="007700F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XP">
    <w:name w:val="NXP"/>
    <w:basedOn w:val="Legalbody"/>
    <w:link w:val="NXPChar"/>
    <w:rsid w:val="007700F3"/>
  </w:style>
  <w:style w:type="character" w:customStyle="1" w:styleId="BodyChar">
    <w:name w:val="Body Char"/>
    <w:basedOn w:val="DefaultParagraphFont"/>
    <w:link w:val="Body"/>
    <w:rsid w:val="007700F3"/>
    <w:rPr>
      <w:rFonts w:ascii="Arial" w:hAnsi="Arial" w:cs="Arial"/>
    </w:rPr>
  </w:style>
  <w:style w:type="character" w:customStyle="1" w:styleId="LegalbodyChar">
    <w:name w:val="Legal body Char"/>
    <w:basedOn w:val="BodyChar"/>
    <w:link w:val="Legalbody"/>
    <w:rsid w:val="007700F3"/>
    <w:rPr>
      <w:rFonts w:ascii="Arial" w:hAnsi="Arial" w:cs="Arial"/>
      <w:sz w:val="14"/>
    </w:rPr>
  </w:style>
  <w:style w:type="character" w:customStyle="1" w:styleId="NXPChar">
    <w:name w:val="NXP Char"/>
    <w:basedOn w:val="LegalbodyChar"/>
    <w:link w:val="NXP"/>
    <w:rsid w:val="007700F3"/>
    <w:rPr>
      <w:rFonts w:ascii="Arial" w:hAnsi="Arial" w:cs="Arial"/>
      <w:sz w:val="14"/>
    </w:rPr>
  </w:style>
  <w:style w:type="paragraph" w:styleId="NormalWeb">
    <w:name w:val="Normal (Web)"/>
    <w:basedOn w:val="Normal"/>
    <w:uiPriority w:val="99"/>
    <w:semiHidden/>
    <w:unhideWhenUsed/>
    <w:rsid w:val="00EA4266"/>
    <w:pPr>
      <w:spacing w:before="100" w:beforeAutospacing="1" w:after="100" w:afterAutospacing="1"/>
    </w:pPr>
    <w:rPr>
      <w:rFonts w:ascii="Times New Roman" w:eastAsiaTheme="minorEastAsia" w:hAnsi="Times New Roman" w:cs="Times New Roman"/>
      <w:sz w:val="24"/>
      <w:szCs w:val="24"/>
    </w:rPr>
  </w:style>
  <w:style w:type="paragraph" w:styleId="TOCHeading">
    <w:name w:val="TOC Heading"/>
    <w:basedOn w:val="Heading1"/>
    <w:next w:val="Normal"/>
    <w:uiPriority w:val="39"/>
    <w:unhideWhenUsed/>
    <w:qFormat/>
    <w:rsid w:val="000F2C49"/>
    <w:pPr>
      <w:keepLines/>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rPr>
  </w:style>
  <w:style w:type="character" w:styleId="UnresolvedMention">
    <w:name w:val="Unresolved Mention"/>
    <w:basedOn w:val="DefaultParagraphFont"/>
    <w:uiPriority w:val="99"/>
    <w:semiHidden/>
    <w:unhideWhenUsed/>
    <w:rsid w:val="00B267DB"/>
    <w:rPr>
      <w:color w:val="605E5C"/>
      <w:shd w:val="clear" w:color="auto" w:fill="E1DFDD"/>
    </w:rPr>
  </w:style>
  <w:style w:type="paragraph" w:styleId="ListParagraph">
    <w:name w:val="List Paragraph"/>
    <w:aliases w:val="Bullets"/>
    <w:basedOn w:val="Normal"/>
    <w:link w:val="ListParagraphChar"/>
    <w:uiPriority w:val="34"/>
    <w:qFormat/>
    <w:rsid w:val="00516BCA"/>
    <w:pPr>
      <w:ind w:left="720"/>
    </w:pPr>
    <w:rPr>
      <w:rFonts w:asciiTheme="minorHAnsi" w:eastAsiaTheme="minorHAnsi" w:hAnsiTheme="minorHAnsi" w:cstheme="minorBidi"/>
      <w:sz w:val="22"/>
      <w:szCs w:val="22"/>
    </w:rPr>
  </w:style>
  <w:style w:type="paragraph" w:customStyle="1" w:styleId="Code">
    <w:name w:val="Code"/>
    <w:basedOn w:val="Body"/>
    <w:link w:val="CodeChar"/>
    <w:qFormat/>
    <w:rsid w:val="00CB1639"/>
    <w:pPr>
      <w:jc w:val="both"/>
    </w:pPr>
    <w:rPr>
      <w:rFonts w:ascii="Consolas" w:hAnsi="Consolas"/>
    </w:rPr>
  </w:style>
  <w:style w:type="character" w:customStyle="1" w:styleId="CodeChar">
    <w:name w:val="Code Char"/>
    <w:basedOn w:val="BodyChar"/>
    <w:link w:val="Code"/>
    <w:rsid w:val="00CB1639"/>
    <w:rPr>
      <w:rFonts w:ascii="Consolas" w:hAnsi="Consolas" w:cs="Arial"/>
    </w:rPr>
  </w:style>
  <w:style w:type="paragraph" w:styleId="NoSpacing">
    <w:name w:val="No Spacing"/>
    <w:link w:val="NoSpacingChar"/>
    <w:uiPriority w:val="1"/>
    <w:qFormat/>
    <w:rsid w:val="008A774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A774F"/>
    <w:rPr>
      <w:rFonts w:asciiTheme="minorHAnsi" w:eastAsiaTheme="minorEastAsia" w:hAnsiTheme="minorHAnsi" w:cstheme="minorBidi"/>
      <w:sz w:val="22"/>
      <w:szCs w:val="22"/>
    </w:rPr>
  </w:style>
  <w:style w:type="paragraph" w:styleId="Caption">
    <w:name w:val="caption"/>
    <w:basedOn w:val="Normal"/>
    <w:next w:val="Normal"/>
    <w:link w:val="CaptionChar"/>
    <w:unhideWhenUsed/>
    <w:qFormat/>
    <w:rsid w:val="00AD0B36"/>
    <w:pPr>
      <w:spacing w:after="200"/>
    </w:pPr>
    <w:rPr>
      <w:rFonts w:asciiTheme="minorHAnsi" w:eastAsiaTheme="minorEastAsia" w:hAnsiTheme="minorHAnsi" w:cstheme="minorBidi"/>
      <w:i/>
      <w:iCs/>
      <w:color w:val="005042"/>
      <w:sz w:val="18"/>
      <w:szCs w:val="18"/>
      <w:lang w:eastAsia="zh-CN"/>
    </w:rPr>
  </w:style>
  <w:style w:type="character" w:customStyle="1" w:styleId="CaptionChar">
    <w:name w:val="Caption Char"/>
    <w:basedOn w:val="DefaultParagraphFont"/>
    <w:link w:val="Caption"/>
    <w:rsid w:val="00AD0B36"/>
    <w:rPr>
      <w:rFonts w:asciiTheme="minorHAnsi" w:eastAsiaTheme="minorEastAsia" w:hAnsiTheme="minorHAnsi" w:cstheme="minorBidi"/>
      <w:i/>
      <w:iCs/>
      <w:color w:val="005042"/>
      <w:sz w:val="18"/>
      <w:szCs w:val="18"/>
      <w:lang w:eastAsia="zh-CN"/>
    </w:rPr>
  </w:style>
  <w:style w:type="table" w:styleId="ListTable6Colorful">
    <w:name w:val="List Table 6 Colorful"/>
    <w:basedOn w:val="TableNormal"/>
    <w:uiPriority w:val="51"/>
    <w:rsid w:val="008054EF"/>
    <w:rPr>
      <w:rFonts w:asciiTheme="minorHAnsi" w:eastAsiaTheme="minorEastAsia" w:hAnsiTheme="minorHAnsi" w:cstheme="minorBidi"/>
      <w:color w:val="000000" w:themeColor="text1"/>
      <w:sz w:val="22"/>
      <w:szCs w:val="22"/>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ext-4505230f--displayh900-bfb998fa--textcontentfamily-49a318e1">
    <w:name w:val="text-4505230f--displayh900-bfb998fa--textcontentfamily-49a318e1"/>
    <w:basedOn w:val="DefaultParagraphFont"/>
    <w:rsid w:val="00D43F05"/>
  </w:style>
  <w:style w:type="character" w:customStyle="1" w:styleId="ListParagraphChar">
    <w:name w:val="List Paragraph Char"/>
    <w:aliases w:val="Bullets Char"/>
    <w:basedOn w:val="DefaultParagraphFont"/>
    <w:link w:val="ListParagraph"/>
    <w:uiPriority w:val="34"/>
    <w:rsid w:val="00D43F05"/>
    <w:rPr>
      <w:rFonts w:asciiTheme="minorHAnsi" w:eastAsiaTheme="minorHAnsi" w:hAnsiTheme="minorHAnsi" w:cstheme="minorBidi"/>
      <w:sz w:val="22"/>
      <w:szCs w:val="22"/>
    </w:rPr>
  </w:style>
  <w:style w:type="table" w:customStyle="1" w:styleId="ListTable6Colorful1">
    <w:name w:val="List Table 6 Colorful1"/>
    <w:basedOn w:val="TableNormal"/>
    <w:next w:val="ListTable6Colorful"/>
    <w:uiPriority w:val="51"/>
    <w:rsid w:val="00D43F05"/>
    <w:rPr>
      <w:rFonts w:asciiTheme="minorHAnsi" w:eastAsiaTheme="minorEastAsia" w:hAnsiTheme="minorHAnsi" w:cstheme="minorBidi"/>
      <w:color w:val="000000"/>
      <w:sz w:val="22"/>
      <w:szCs w:val="22"/>
      <w:lang w:eastAsia="zh-CN"/>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
    <w:name w:val="Grid Table 2"/>
    <w:basedOn w:val="TableNormal"/>
    <w:uiPriority w:val="47"/>
    <w:rsid w:val="00D43F05"/>
    <w:rPr>
      <w:rFonts w:asciiTheme="minorHAnsi" w:eastAsia="MS Mincho" w:hAnsiTheme="minorHAnsi" w:cstheme="minorBidi"/>
      <w:sz w:val="22"/>
      <w:szCs w:val="22"/>
      <w:lang w:val="nl-N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basedOn w:val="TableNormal"/>
    <w:uiPriority w:val="47"/>
    <w:rsid w:val="00702FCB"/>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3">
    <w:name w:val="Grid Table 2 Accent 3"/>
    <w:basedOn w:val="TableNormal"/>
    <w:uiPriority w:val="47"/>
    <w:rsid w:val="0054074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3">
    <w:name w:val="Grid Table 4 Accent 3"/>
    <w:basedOn w:val="TableNormal"/>
    <w:uiPriority w:val="49"/>
    <w:rsid w:val="0054074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Heading1Char">
    <w:name w:val="Heading 1 Char"/>
    <w:basedOn w:val="DefaultParagraphFont"/>
    <w:link w:val="Heading1"/>
    <w:rsid w:val="009B20CE"/>
    <w:rPr>
      <w:rFonts w:ascii="Arial" w:hAnsi="Arial" w:cs="Arial"/>
      <w:b/>
      <w:bCs/>
      <w:color w:val="005042"/>
      <w:sz w:val="28"/>
      <w:szCs w:val="32"/>
    </w:rPr>
  </w:style>
  <w:style w:type="character" w:customStyle="1" w:styleId="Heading3Char">
    <w:name w:val="Heading 3 Char"/>
    <w:basedOn w:val="DefaultParagraphFont"/>
    <w:link w:val="Heading3"/>
    <w:rsid w:val="00CE27F9"/>
    <w:rPr>
      <w:rFonts w:ascii="Arial" w:hAnsi="Arial" w:cs="Arial"/>
      <w:b/>
      <w:bCs/>
      <w:color w:val="005042"/>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3598">
      <w:bodyDiv w:val="1"/>
      <w:marLeft w:val="0"/>
      <w:marRight w:val="0"/>
      <w:marTop w:val="0"/>
      <w:marBottom w:val="0"/>
      <w:divBdr>
        <w:top w:val="none" w:sz="0" w:space="0" w:color="auto"/>
        <w:left w:val="none" w:sz="0" w:space="0" w:color="auto"/>
        <w:bottom w:val="none" w:sz="0" w:space="0" w:color="auto"/>
        <w:right w:val="none" w:sz="0" w:space="0" w:color="auto"/>
      </w:divBdr>
    </w:div>
    <w:div w:id="27728401">
      <w:bodyDiv w:val="1"/>
      <w:marLeft w:val="0"/>
      <w:marRight w:val="0"/>
      <w:marTop w:val="0"/>
      <w:marBottom w:val="0"/>
      <w:divBdr>
        <w:top w:val="none" w:sz="0" w:space="0" w:color="auto"/>
        <w:left w:val="none" w:sz="0" w:space="0" w:color="auto"/>
        <w:bottom w:val="none" w:sz="0" w:space="0" w:color="auto"/>
        <w:right w:val="none" w:sz="0" w:space="0" w:color="auto"/>
      </w:divBdr>
    </w:div>
    <w:div w:id="68041346">
      <w:bodyDiv w:val="1"/>
      <w:marLeft w:val="0"/>
      <w:marRight w:val="0"/>
      <w:marTop w:val="0"/>
      <w:marBottom w:val="0"/>
      <w:divBdr>
        <w:top w:val="none" w:sz="0" w:space="0" w:color="auto"/>
        <w:left w:val="none" w:sz="0" w:space="0" w:color="auto"/>
        <w:bottom w:val="none" w:sz="0" w:space="0" w:color="auto"/>
        <w:right w:val="none" w:sz="0" w:space="0" w:color="auto"/>
      </w:divBdr>
    </w:div>
    <w:div w:id="99952137">
      <w:bodyDiv w:val="1"/>
      <w:marLeft w:val="0"/>
      <w:marRight w:val="0"/>
      <w:marTop w:val="0"/>
      <w:marBottom w:val="0"/>
      <w:divBdr>
        <w:top w:val="none" w:sz="0" w:space="0" w:color="auto"/>
        <w:left w:val="none" w:sz="0" w:space="0" w:color="auto"/>
        <w:bottom w:val="none" w:sz="0" w:space="0" w:color="auto"/>
        <w:right w:val="none" w:sz="0" w:space="0" w:color="auto"/>
      </w:divBdr>
    </w:div>
    <w:div w:id="113987606">
      <w:bodyDiv w:val="1"/>
      <w:marLeft w:val="0"/>
      <w:marRight w:val="0"/>
      <w:marTop w:val="0"/>
      <w:marBottom w:val="0"/>
      <w:divBdr>
        <w:top w:val="none" w:sz="0" w:space="0" w:color="auto"/>
        <w:left w:val="none" w:sz="0" w:space="0" w:color="auto"/>
        <w:bottom w:val="none" w:sz="0" w:space="0" w:color="auto"/>
        <w:right w:val="none" w:sz="0" w:space="0" w:color="auto"/>
      </w:divBdr>
    </w:div>
    <w:div w:id="131294823">
      <w:bodyDiv w:val="1"/>
      <w:marLeft w:val="0"/>
      <w:marRight w:val="0"/>
      <w:marTop w:val="0"/>
      <w:marBottom w:val="0"/>
      <w:divBdr>
        <w:top w:val="none" w:sz="0" w:space="0" w:color="auto"/>
        <w:left w:val="none" w:sz="0" w:space="0" w:color="auto"/>
        <w:bottom w:val="none" w:sz="0" w:space="0" w:color="auto"/>
        <w:right w:val="none" w:sz="0" w:space="0" w:color="auto"/>
      </w:divBdr>
    </w:div>
    <w:div w:id="158007457">
      <w:bodyDiv w:val="1"/>
      <w:marLeft w:val="0"/>
      <w:marRight w:val="0"/>
      <w:marTop w:val="0"/>
      <w:marBottom w:val="0"/>
      <w:divBdr>
        <w:top w:val="none" w:sz="0" w:space="0" w:color="auto"/>
        <w:left w:val="none" w:sz="0" w:space="0" w:color="auto"/>
        <w:bottom w:val="none" w:sz="0" w:space="0" w:color="auto"/>
        <w:right w:val="none" w:sz="0" w:space="0" w:color="auto"/>
      </w:divBdr>
      <w:divsChild>
        <w:div w:id="2029715860">
          <w:marLeft w:val="0"/>
          <w:marRight w:val="0"/>
          <w:marTop w:val="0"/>
          <w:marBottom w:val="0"/>
          <w:divBdr>
            <w:top w:val="none" w:sz="0" w:space="0" w:color="auto"/>
            <w:left w:val="none" w:sz="0" w:space="0" w:color="auto"/>
            <w:bottom w:val="none" w:sz="0" w:space="0" w:color="auto"/>
            <w:right w:val="none" w:sz="0" w:space="0" w:color="auto"/>
          </w:divBdr>
          <w:divsChild>
            <w:div w:id="11881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9028">
      <w:bodyDiv w:val="1"/>
      <w:marLeft w:val="0"/>
      <w:marRight w:val="0"/>
      <w:marTop w:val="0"/>
      <w:marBottom w:val="0"/>
      <w:divBdr>
        <w:top w:val="none" w:sz="0" w:space="0" w:color="auto"/>
        <w:left w:val="none" w:sz="0" w:space="0" w:color="auto"/>
        <w:bottom w:val="none" w:sz="0" w:space="0" w:color="auto"/>
        <w:right w:val="none" w:sz="0" w:space="0" w:color="auto"/>
      </w:divBdr>
    </w:div>
    <w:div w:id="363750441">
      <w:bodyDiv w:val="1"/>
      <w:marLeft w:val="0"/>
      <w:marRight w:val="0"/>
      <w:marTop w:val="0"/>
      <w:marBottom w:val="0"/>
      <w:divBdr>
        <w:top w:val="none" w:sz="0" w:space="0" w:color="auto"/>
        <w:left w:val="none" w:sz="0" w:space="0" w:color="auto"/>
        <w:bottom w:val="none" w:sz="0" w:space="0" w:color="auto"/>
        <w:right w:val="none" w:sz="0" w:space="0" w:color="auto"/>
      </w:divBdr>
    </w:div>
    <w:div w:id="376704084">
      <w:bodyDiv w:val="1"/>
      <w:marLeft w:val="0"/>
      <w:marRight w:val="0"/>
      <w:marTop w:val="0"/>
      <w:marBottom w:val="0"/>
      <w:divBdr>
        <w:top w:val="none" w:sz="0" w:space="0" w:color="auto"/>
        <w:left w:val="none" w:sz="0" w:space="0" w:color="auto"/>
        <w:bottom w:val="none" w:sz="0" w:space="0" w:color="auto"/>
        <w:right w:val="none" w:sz="0" w:space="0" w:color="auto"/>
      </w:divBdr>
    </w:div>
    <w:div w:id="403723164">
      <w:bodyDiv w:val="1"/>
      <w:marLeft w:val="0"/>
      <w:marRight w:val="0"/>
      <w:marTop w:val="0"/>
      <w:marBottom w:val="0"/>
      <w:divBdr>
        <w:top w:val="none" w:sz="0" w:space="0" w:color="auto"/>
        <w:left w:val="none" w:sz="0" w:space="0" w:color="auto"/>
        <w:bottom w:val="none" w:sz="0" w:space="0" w:color="auto"/>
        <w:right w:val="none" w:sz="0" w:space="0" w:color="auto"/>
      </w:divBdr>
    </w:div>
    <w:div w:id="578714888">
      <w:bodyDiv w:val="1"/>
      <w:marLeft w:val="0"/>
      <w:marRight w:val="0"/>
      <w:marTop w:val="0"/>
      <w:marBottom w:val="0"/>
      <w:divBdr>
        <w:top w:val="none" w:sz="0" w:space="0" w:color="auto"/>
        <w:left w:val="none" w:sz="0" w:space="0" w:color="auto"/>
        <w:bottom w:val="none" w:sz="0" w:space="0" w:color="auto"/>
        <w:right w:val="none" w:sz="0" w:space="0" w:color="auto"/>
      </w:divBdr>
      <w:divsChild>
        <w:div w:id="1310598444">
          <w:marLeft w:val="0"/>
          <w:marRight w:val="0"/>
          <w:marTop w:val="0"/>
          <w:marBottom w:val="0"/>
          <w:divBdr>
            <w:top w:val="none" w:sz="0" w:space="0" w:color="auto"/>
            <w:left w:val="none" w:sz="0" w:space="0" w:color="auto"/>
            <w:bottom w:val="none" w:sz="0" w:space="0" w:color="auto"/>
            <w:right w:val="none" w:sz="0" w:space="0" w:color="auto"/>
          </w:divBdr>
        </w:div>
      </w:divsChild>
    </w:div>
    <w:div w:id="623652939">
      <w:bodyDiv w:val="1"/>
      <w:marLeft w:val="0"/>
      <w:marRight w:val="0"/>
      <w:marTop w:val="0"/>
      <w:marBottom w:val="0"/>
      <w:divBdr>
        <w:top w:val="none" w:sz="0" w:space="0" w:color="auto"/>
        <w:left w:val="none" w:sz="0" w:space="0" w:color="auto"/>
        <w:bottom w:val="none" w:sz="0" w:space="0" w:color="auto"/>
        <w:right w:val="none" w:sz="0" w:space="0" w:color="auto"/>
      </w:divBdr>
    </w:div>
    <w:div w:id="631905502">
      <w:bodyDiv w:val="1"/>
      <w:marLeft w:val="0"/>
      <w:marRight w:val="0"/>
      <w:marTop w:val="0"/>
      <w:marBottom w:val="0"/>
      <w:divBdr>
        <w:top w:val="none" w:sz="0" w:space="0" w:color="auto"/>
        <w:left w:val="none" w:sz="0" w:space="0" w:color="auto"/>
        <w:bottom w:val="none" w:sz="0" w:space="0" w:color="auto"/>
        <w:right w:val="none" w:sz="0" w:space="0" w:color="auto"/>
      </w:divBdr>
    </w:div>
    <w:div w:id="646402458">
      <w:bodyDiv w:val="1"/>
      <w:marLeft w:val="0"/>
      <w:marRight w:val="0"/>
      <w:marTop w:val="0"/>
      <w:marBottom w:val="0"/>
      <w:divBdr>
        <w:top w:val="none" w:sz="0" w:space="0" w:color="auto"/>
        <w:left w:val="none" w:sz="0" w:space="0" w:color="auto"/>
        <w:bottom w:val="none" w:sz="0" w:space="0" w:color="auto"/>
        <w:right w:val="none" w:sz="0" w:space="0" w:color="auto"/>
      </w:divBdr>
    </w:div>
    <w:div w:id="667253642">
      <w:bodyDiv w:val="1"/>
      <w:marLeft w:val="0"/>
      <w:marRight w:val="0"/>
      <w:marTop w:val="0"/>
      <w:marBottom w:val="0"/>
      <w:divBdr>
        <w:top w:val="none" w:sz="0" w:space="0" w:color="auto"/>
        <w:left w:val="none" w:sz="0" w:space="0" w:color="auto"/>
        <w:bottom w:val="none" w:sz="0" w:space="0" w:color="auto"/>
        <w:right w:val="none" w:sz="0" w:space="0" w:color="auto"/>
      </w:divBdr>
    </w:div>
    <w:div w:id="674457148">
      <w:bodyDiv w:val="1"/>
      <w:marLeft w:val="0"/>
      <w:marRight w:val="0"/>
      <w:marTop w:val="0"/>
      <w:marBottom w:val="0"/>
      <w:divBdr>
        <w:top w:val="none" w:sz="0" w:space="0" w:color="auto"/>
        <w:left w:val="none" w:sz="0" w:space="0" w:color="auto"/>
        <w:bottom w:val="none" w:sz="0" w:space="0" w:color="auto"/>
        <w:right w:val="none" w:sz="0" w:space="0" w:color="auto"/>
      </w:divBdr>
    </w:div>
    <w:div w:id="698704816">
      <w:bodyDiv w:val="1"/>
      <w:marLeft w:val="0"/>
      <w:marRight w:val="0"/>
      <w:marTop w:val="0"/>
      <w:marBottom w:val="0"/>
      <w:divBdr>
        <w:top w:val="none" w:sz="0" w:space="0" w:color="auto"/>
        <w:left w:val="none" w:sz="0" w:space="0" w:color="auto"/>
        <w:bottom w:val="none" w:sz="0" w:space="0" w:color="auto"/>
        <w:right w:val="none" w:sz="0" w:space="0" w:color="auto"/>
      </w:divBdr>
    </w:div>
    <w:div w:id="791752034">
      <w:bodyDiv w:val="1"/>
      <w:marLeft w:val="0"/>
      <w:marRight w:val="0"/>
      <w:marTop w:val="0"/>
      <w:marBottom w:val="0"/>
      <w:divBdr>
        <w:top w:val="none" w:sz="0" w:space="0" w:color="auto"/>
        <w:left w:val="none" w:sz="0" w:space="0" w:color="auto"/>
        <w:bottom w:val="none" w:sz="0" w:space="0" w:color="auto"/>
        <w:right w:val="none" w:sz="0" w:space="0" w:color="auto"/>
      </w:divBdr>
    </w:div>
    <w:div w:id="809131270">
      <w:bodyDiv w:val="1"/>
      <w:marLeft w:val="0"/>
      <w:marRight w:val="0"/>
      <w:marTop w:val="0"/>
      <w:marBottom w:val="0"/>
      <w:divBdr>
        <w:top w:val="none" w:sz="0" w:space="0" w:color="auto"/>
        <w:left w:val="none" w:sz="0" w:space="0" w:color="auto"/>
        <w:bottom w:val="none" w:sz="0" w:space="0" w:color="auto"/>
        <w:right w:val="none" w:sz="0" w:space="0" w:color="auto"/>
      </w:divBdr>
    </w:div>
    <w:div w:id="840313865">
      <w:bodyDiv w:val="1"/>
      <w:marLeft w:val="0"/>
      <w:marRight w:val="0"/>
      <w:marTop w:val="0"/>
      <w:marBottom w:val="0"/>
      <w:divBdr>
        <w:top w:val="none" w:sz="0" w:space="0" w:color="auto"/>
        <w:left w:val="none" w:sz="0" w:space="0" w:color="auto"/>
        <w:bottom w:val="none" w:sz="0" w:space="0" w:color="auto"/>
        <w:right w:val="none" w:sz="0" w:space="0" w:color="auto"/>
      </w:divBdr>
    </w:div>
    <w:div w:id="990672672">
      <w:bodyDiv w:val="1"/>
      <w:marLeft w:val="0"/>
      <w:marRight w:val="0"/>
      <w:marTop w:val="0"/>
      <w:marBottom w:val="0"/>
      <w:divBdr>
        <w:top w:val="none" w:sz="0" w:space="0" w:color="auto"/>
        <w:left w:val="none" w:sz="0" w:space="0" w:color="auto"/>
        <w:bottom w:val="none" w:sz="0" w:space="0" w:color="auto"/>
        <w:right w:val="none" w:sz="0" w:space="0" w:color="auto"/>
      </w:divBdr>
    </w:div>
    <w:div w:id="1092510745">
      <w:bodyDiv w:val="1"/>
      <w:marLeft w:val="0"/>
      <w:marRight w:val="0"/>
      <w:marTop w:val="0"/>
      <w:marBottom w:val="0"/>
      <w:divBdr>
        <w:top w:val="none" w:sz="0" w:space="0" w:color="auto"/>
        <w:left w:val="none" w:sz="0" w:space="0" w:color="auto"/>
        <w:bottom w:val="none" w:sz="0" w:space="0" w:color="auto"/>
        <w:right w:val="none" w:sz="0" w:space="0" w:color="auto"/>
      </w:divBdr>
    </w:div>
    <w:div w:id="1180506061">
      <w:bodyDiv w:val="1"/>
      <w:marLeft w:val="0"/>
      <w:marRight w:val="0"/>
      <w:marTop w:val="0"/>
      <w:marBottom w:val="0"/>
      <w:divBdr>
        <w:top w:val="none" w:sz="0" w:space="0" w:color="auto"/>
        <w:left w:val="none" w:sz="0" w:space="0" w:color="auto"/>
        <w:bottom w:val="none" w:sz="0" w:space="0" w:color="auto"/>
        <w:right w:val="none" w:sz="0" w:space="0" w:color="auto"/>
      </w:divBdr>
    </w:div>
    <w:div w:id="1266771995">
      <w:bodyDiv w:val="1"/>
      <w:marLeft w:val="0"/>
      <w:marRight w:val="0"/>
      <w:marTop w:val="0"/>
      <w:marBottom w:val="0"/>
      <w:divBdr>
        <w:top w:val="none" w:sz="0" w:space="0" w:color="auto"/>
        <w:left w:val="none" w:sz="0" w:space="0" w:color="auto"/>
        <w:bottom w:val="none" w:sz="0" w:space="0" w:color="auto"/>
        <w:right w:val="none" w:sz="0" w:space="0" w:color="auto"/>
      </w:divBdr>
    </w:div>
    <w:div w:id="1277520387">
      <w:bodyDiv w:val="1"/>
      <w:marLeft w:val="0"/>
      <w:marRight w:val="0"/>
      <w:marTop w:val="0"/>
      <w:marBottom w:val="0"/>
      <w:divBdr>
        <w:top w:val="none" w:sz="0" w:space="0" w:color="auto"/>
        <w:left w:val="none" w:sz="0" w:space="0" w:color="auto"/>
        <w:bottom w:val="none" w:sz="0" w:space="0" w:color="auto"/>
        <w:right w:val="none" w:sz="0" w:space="0" w:color="auto"/>
      </w:divBdr>
    </w:div>
    <w:div w:id="1392533464">
      <w:bodyDiv w:val="1"/>
      <w:marLeft w:val="0"/>
      <w:marRight w:val="0"/>
      <w:marTop w:val="0"/>
      <w:marBottom w:val="0"/>
      <w:divBdr>
        <w:top w:val="none" w:sz="0" w:space="0" w:color="auto"/>
        <w:left w:val="none" w:sz="0" w:space="0" w:color="auto"/>
        <w:bottom w:val="none" w:sz="0" w:space="0" w:color="auto"/>
        <w:right w:val="none" w:sz="0" w:space="0" w:color="auto"/>
      </w:divBdr>
    </w:div>
    <w:div w:id="1406150420">
      <w:bodyDiv w:val="1"/>
      <w:marLeft w:val="0"/>
      <w:marRight w:val="0"/>
      <w:marTop w:val="0"/>
      <w:marBottom w:val="0"/>
      <w:divBdr>
        <w:top w:val="none" w:sz="0" w:space="0" w:color="auto"/>
        <w:left w:val="none" w:sz="0" w:space="0" w:color="auto"/>
        <w:bottom w:val="none" w:sz="0" w:space="0" w:color="auto"/>
        <w:right w:val="none" w:sz="0" w:space="0" w:color="auto"/>
      </w:divBdr>
      <w:divsChild>
        <w:div w:id="135807149">
          <w:marLeft w:val="0"/>
          <w:marRight w:val="0"/>
          <w:marTop w:val="0"/>
          <w:marBottom w:val="0"/>
          <w:divBdr>
            <w:top w:val="none" w:sz="0" w:space="0" w:color="auto"/>
            <w:left w:val="none" w:sz="0" w:space="0" w:color="auto"/>
            <w:bottom w:val="none" w:sz="0" w:space="0" w:color="auto"/>
            <w:right w:val="none" w:sz="0" w:space="0" w:color="auto"/>
          </w:divBdr>
          <w:divsChild>
            <w:div w:id="20216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13728">
      <w:bodyDiv w:val="1"/>
      <w:marLeft w:val="0"/>
      <w:marRight w:val="0"/>
      <w:marTop w:val="0"/>
      <w:marBottom w:val="0"/>
      <w:divBdr>
        <w:top w:val="none" w:sz="0" w:space="0" w:color="auto"/>
        <w:left w:val="none" w:sz="0" w:space="0" w:color="auto"/>
        <w:bottom w:val="none" w:sz="0" w:space="0" w:color="auto"/>
        <w:right w:val="none" w:sz="0" w:space="0" w:color="auto"/>
      </w:divBdr>
    </w:div>
    <w:div w:id="2016609826">
      <w:bodyDiv w:val="1"/>
      <w:marLeft w:val="0"/>
      <w:marRight w:val="0"/>
      <w:marTop w:val="0"/>
      <w:marBottom w:val="0"/>
      <w:divBdr>
        <w:top w:val="none" w:sz="0" w:space="0" w:color="auto"/>
        <w:left w:val="none" w:sz="0" w:space="0" w:color="auto"/>
        <w:bottom w:val="none" w:sz="0" w:space="0" w:color="auto"/>
        <w:right w:val="none" w:sz="0" w:space="0" w:color="auto"/>
      </w:divBdr>
    </w:div>
    <w:div w:id="2111658985">
      <w:bodyDiv w:val="1"/>
      <w:marLeft w:val="0"/>
      <w:marRight w:val="0"/>
      <w:marTop w:val="0"/>
      <w:marBottom w:val="0"/>
      <w:divBdr>
        <w:top w:val="none" w:sz="0" w:space="0" w:color="auto"/>
        <w:left w:val="none" w:sz="0" w:space="0" w:color="auto"/>
        <w:bottom w:val="none" w:sz="0" w:space="0" w:color="auto"/>
        <w:right w:val="none" w:sz="0" w:space="0" w:color="auto"/>
      </w:divBdr>
    </w:div>
    <w:div w:id="212044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eader" Target="header4.xml"/><Relationship Id="rId39" Type="http://schemas.openxmlformats.org/officeDocument/2006/relationships/header" Target="header11.xml"/><Relationship Id="rId21" Type="http://schemas.openxmlformats.org/officeDocument/2006/relationships/hyperlink" Target="https://www.nxp.com/webapp/Download?colCode=TP-GETTING-STARTED-S32K3" TargetMode="External"/><Relationship Id="rId34"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svg"/><Relationship Id="rId29" Type="http://schemas.openxmlformats.org/officeDocument/2006/relationships/footer" Target="footer4.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eader" Target="header7.xml"/><Relationship Id="rId37" Type="http://schemas.openxmlformats.org/officeDocument/2006/relationships/header" Target="header10.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header" Target="header5.xml"/><Relationship Id="rId36"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oter" Target="footer3.xml"/><Relationship Id="rId30" Type="http://schemas.openxmlformats.org/officeDocument/2006/relationships/header" Target="header6.xml"/><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eader" Target="header8.xml"/><Relationship Id="rId38"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3.wmf"/></Relationships>
</file>

<file path=word/_rels/footer2.xml.rels><?xml version="1.0" encoding="UTF-8" standalone="yes"?>
<Relationships xmlns="http://schemas.openxmlformats.org/package/2006/relationships"><Relationship Id="rId1" Type="http://schemas.openxmlformats.org/officeDocument/2006/relationships/hyperlink" Target="http://www.nxp.com"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xp87927\AppData\Roaming\Microsoft\Templates\NXP\NXPUserManual_v2.11.0A.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b:Source>
    <b:Tag>wal20</b:Tag>
    <b:SourceType>InternetSite</b:SourceType>
    <b:Guid>{D974531D-60C7-4411-BC2F-7132BB0809F9}</b:Guid>
    <b:Title>IOCTL Linux device driver</b:Title>
    <b:YearAccessed>2020</b:YearAccessed>
    <b:MonthAccessed>04</b:MonthAccessed>
    <b:URL>https://stackoverflow.com/questions/15807846/ioctl-linux-device-driver</b:URL>
    <b:Author>
      <b:Author>
        <b:NameList>
          <b:Person>
            <b:Last>wallyk</b:Last>
          </b:Person>
          <b:Person>
            <b:Last>inductiveload</b:Last>
          </b:Person>
        </b:NameList>
      </b:Author>
    </b:Author>
    <b:RefOrder>1</b:RefOrder>
  </b:Source>
  <b:Source>
    <b:Tag>Lin20</b:Tag>
    <b:SourceType>InternetSite</b:SourceType>
    <b:Guid>{C4C6E42B-5C0F-4A0D-A63F-CCFB162177A9}</b:Guid>
    <b:Author>
      <b:Author>
        <b:Corporate>Linux man-pages</b:Corporate>
      </b:Author>
    </b:Author>
    <b:Title> Linux Programmer's Manual IOCTL(2)</b:Title>
    <b:YearAccessed>2020</b:YearAccessed>
    <b:MonthAccessed>04</b:MonthAccessed>
    <b:URL>http://man7.org/linux/man-pages/man2/ioctl.2.html</b:URL>
    <b:RefOrder>2</b:RefOrder>
  </b:Source>
  <b:Source>
    <b:Tag>UAV20</b:Tag>
    <b:SourceType>InternetSite</b:SourceType>
    <b:Guid>{06252B16-7CAC-4E49-B918-05258604B3C9}</b:Guid>
    <b:Author>
      <b:Author>
        <b:Corporate>UAVCAN</b:Corporate>
      </b:Author>
    </b:Author>
    <b:Title>UAVCAN V0 List of standard data types (battery info)</b:Title>
    <b:YearAccessed>2020</b:YearAccessed>
    <b:URL>https://legacy.uavcan.org/Specification/7._List_of_standard_data_types/#batteryinfo</b:URL>
    <b:RefOrder>3</b:RefOrder>
  </b:Source>
  <b:Source>
    <b:Tag>UAV201</b:Tag>
    <b:SourceType>DocumentFromInternetSite</b:SourceType>
    <b:Guid>{38A030C8-9D7F-461E-89F7-121BA3610775}</b:Guid>
    <b:Author>
      <b:Author>
        <b:Corporate>UAVCAN</b:Corporate>
      </b:Author>
    </b:Author>
    <b:Title>UAVCAN Specification v1.0-alpha</b:Title>
    <b:Year>2020</b:Year>
    <b:Month>03</b:Month>
    <b:Day>11</b:Day>
    <b:URL>https://uavcan.org/specification/UAVCAN_Specification_v1.0-alpha.pdf</b:URL>
    <b:RefOrder>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D2CFCB25A3F5B4AB536DAC02785B95D" ma:contentTypeVersion="13" ma:contentTypeDescription="Create a new document." ma:contentTypeScope="" ma:versionID="21b1e7ffed9ac91f99afa695bead9e47">
  <xsd:schema xmlns:xsd="http://www.w3.org/2001/XMLSchema" xmlns:xs="http://www.w3.org/2001/XMLSchema" xmlns:p="http://schemas.microsoft.com/office/2006/metadata/properties" xmlns:ns3="0724965e-bdf9-4ea8-80bd-f9ce1c6b1e5f" xmlns:ns4="54df9885-8431-405d-be19-36b7e6da6bd1" targetNamespace="http://schemas.microsoft.com/office/2006/metadata/properties" ma:root="true" ma:fieldsID="f1fe0539761e1d6add1481b9f51224ca" ns3:_="" ns4:_="">
    <xsd:import namespace="0724965e-bdf9-4ea8-80bd-f9ce1c6b1e5f"/>
    <xsd:import namespace="54df9885-8431-405d-be19-36b7e6da6bd1"/>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4965e-bdf9-4ea8-80bd-f9ce1c6b1e5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df9885-8431-405d-be19-36b7e6da6bd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7155BD-BC64-4B38-856A-F78144A37B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EC5597-5030-4A09-95CB-3793BBB401B7}">
  <ds:schemaRefs>
    <ds:schemaRef ds:uri="http://schemas.openxmlformats.org/officeDocument/2006/bibliography"/>
  </ds:schemaRefs>
</ds:datastoreItem>
</file>

<file path=customXml/itemProps3.xml><?xml version="1.0" encoding="utf-8"?>
<ds:datastoreItem xmlns:ds="http://schemas.openxmlformats.org/officeDocument/2006/customXml" ds:itemID="{5D090E86-428A-4C4F-848B-6924BCB4BB1D}">
  <ds:schemaRefs>
    <ds:schemaRef ds:uri="http://schemas.microsoft.com/sharepoint/v3/contenttype/forms"/>
  </ds:schemaRefs>
</ds:datastoreItem>
</file>

<file path=customXml/itemProps4.xml><?xml version="1.0" encoding="utf-8"?>
<ds:datastoreItem xmlns:ds="http://schemas.openxmlformats.org/officeDocument/2006/customXml" ds:itemID="{C89CF15E-1609-4D6D-95F4-EAF77E1DF6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4965e-bdf9-4ea8-80bd-f9ce1c6b1e5f"/>
    <ds:schemaRef ds:uri="54df9885-8431-405d-be19-36b7e6da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NXPUserManual_v2.11.0A</Template>
  <TotalTime>0</TotalTime>
  <Pages>15</Pages>
  <Words>2626</Words>
  <Characters>14079</Characters>
  <Application>Microsoft Office Word</Application>
  <DocSecurity>0</DocSecurity>
  <Lines>370</Lines>
  <Paragraphs>232</Paragraphs>
  <ScaleCrop>false</ScaleCrop>
  <HeadingPairs>
    <vt:vector size="2" baseType="variant">
      <vt:variant>
        <vt:lpstr>Title</vt:lpstr>
      </vt:variant>
      <vt:variant>
        <vt:i4>1</vt:i4>
      </vt:variant>
    </vt:vector>
  </HeadingPairs>
  <TitlesOfParts>
    <vt:vector size="1" baseType="lpstr">
      <vt:lpstr>Release Notes</vt:lpstr>
    </vt:vector>
  </TitlesOfParts>
  <Company>NXP Semiconductors</Company>
  <LinksUpToDate>false</LinksUpToDate>
  <CharactersWithSpaces>16473</CharactersWithSpaces>
  <SharedDoc>false</SharedDoc>
  <HLinks>
    <vt:vector size="84" baseType="variant">
      <vt:variant>
        <vt:i4>2031673</vt:i4>
      </vt:variant>
      <vt:variant>
        <vt:i4>71</vt:i4>
      </vt:variant>
      <vt:variant>
        <vt:i4>0</vt:i4>
      </vt:variant>
      <vt:variant>
        <vt:i4>5</vt:i4>
      </vt:variant>
      <vt:variant>
        <vt:lpwstr/>
      </vt:variant>
      <vt:variant>
        <vt:lpwstr>_Toc18070483</vt:lpwstr>
      </vt:variant>
      <vt:variant>
        <vt:i4>1966137</vt:i4>
      </vt:variant>
      <vt:variant>
        <vt:i4>65</vt:i4>
      </vt:variant>
      <vt:variant>
        <vt:i4>0</vt:i4>
      </vt:variant>
      <vt:variant>
        <vt:i4>5</vt:i4>
      </vt:variant>
      <vt:variant>
        <vt:lpwstr/>
      </vt:variant>
      <vt:variant>
        <vt:lpwstr>_Toc18070482</vt:lpwstr>
      </vt:variant>
      <vt:variant>
        <vt:i4>1900601</vt:i4>
      </vt:variant>
      <vt:variant>
        <vt:i4>59</vt:i4>
      </vt:variant>
      <vt:variant>
        <vt:i4>0</vt:i4>
      </vt:variant>
      <vt:variant>
        <vt:i4>5</vt:i4>
      </vt:variant>
      <vt:variant>
        <vt:lpwstr/>
      </vt:variant>
      <vt:variant>
        <vt:lpwstr>_Toc18070481</vt:lpwstr>
      </vt:variant>
      <vt:variant>
        <vt:i4>1835065</vt:i4>
      </vt:variant>
      <vt:variant>
        <vt:i4>53</vt:i4>
      </vt:variant>
      <vt:variant>
        <vt:i4>0</vt:i4>
      </vt:variant>
      <vt:variant>
        <vt:i4>5</vt:i4>
      </vt:variant>
      <vt:variant>
        <vt:lpwstr/>
      </vt:variant>
      <vt:variant>
        <vt:lpwstr>_Toc18070480</vt:lpwstr>
      </vt:variant>
      <vt:variant>
        <vt:i4>1376310</vt:i4>
      </vt:variant>
      <vt:variant>
        <vt:i4>47</vt:i4>
      </vt:variant>
      <vt:variant>
        <vt:i4>0</vt:i4>
      </vt:variant>
      <vt:variant>
        <vt:i4>5</vt:i4>
      </vt:variant>
      <vt:variant>
        <vt:lpwstr/>
      </vt:variant>
      <vt:variant>
        <vt:lpwstr>_Toc18070479</vt:lpwstr>
      </vt:variant>
      <vt:variant>
        <vt:i4>1310774</vt:i4>
      </vt:variant>
      <vt:variant>
        <vt:i4>41</vt:i4>
      </vt:variant>
      <vt:variant>
        <vt:i4>0</vt:i4>
      </vt:variant>
      <vt:variant>
        <vt:i4>5</vt:i4>
      </vt:variant>
      <vt:variant>
        <vt:lpwstr/>
      </vt:variant>
      <vt:variant>
        <vt:lpwstr>_Toc18070478</vt:lpwstr>
      </vt:variant>
      <vt:variant>
        <vt:i4>1769526</vt:i4>
      </vt:variant>
      <vt:variant>
        <vt:i4>35</vt:i4>
      </vt:variant>
      <vt:variant>
        <vt:i4>0</vt:i4>
      </vt:variant>
      <vt:variant>
        <vt:i4>5</vt:i4>
      </vt:variant>
      <vt:variant>
        <vt:lpwstr/>
      </vt:variant>
      <vt:variant>
        <vt:lpwstr>_Toc18070477</vt:lpwstr>
      </vt:variant>
      <vt:variant>
        <vt:i4>1703990</vt:i4>
      </vt:variant>
      <vt:variant>
        <vt:i4>29</vt:i4>
      </vt:variant>
      <vt:variant>
        <vt:i4>0</vt:i4>
      </vt:variant>
      <vt:variant>
        <vt:i4>5</vt:i4>
      </vt:variant>
      <vt:variant>
        <vt:lpwstr/>
      </vt:variant>
      <vt:variant>
        <vt:lpwstr>_Toc18070476</vt:lpwstr>
      </vt:variant>
      <vt:variant>
        <vt:i4>1638454</vt:i4>
      </vt:variant>
      <vt:variant>
        <vt:i4>23</vt:i4>
      </vt:variant>
      <vt:variant>
        <vt:i4>0</vt:i4>
      </vt:variant>
      <vt:variant>
        <vt:i4>5</vt:i4>
      </vt:variant>
      <vt:variant>
        <vt:lpwstr/>
      </vt:variant>
      <vt:variant>
        <vt:lpwstr>_Toc18070475</vt:lpwstr>
      </vt:variant>
      <vt:variant>
        <vt:i4>1572918</vt:i4>
      </vt:variant>
      <vt:variant>
        <vt:i4>17</vt:i4>
      </vt:variant>
      <vt:variant>
        <vt:i4>0</vt:i4>
      </vt:variant>
      <vt:variant>
        <vt:i4>5</vt:i4>
      </vt:variant>
      <vt:variant>
        <vt:lpwstr/>
      </vt:variant>
      <vt:variant>
        <vt:lpwstr>_Toc18070474</vt:lpwstr>
      </vt:variant>
      <vt:variant>
        <vt:i4>2031670</vt:i4>
      </vt:variant>
      <vt:variant>
        <vt:i4>11</vt:i4>
      </vt:variant>
      <vt:variant>
        <vt:i4>0</vt:i4>
      </vt:variant>
      <vt:variant>
        <vt:i4>5</vt:i4>
      </vt:variant>
      <vt:variant>
        <vt:lpwstr/>
      </vt:variant>
      <vt:variant>
        <vt:lpwstr>_Toc18070473</vt:lpwstr>
      </vt:variant>
      <vt:variant>
        <vt:i4>1966134</vt:i4>
      </vt:variant>
      <vt:variant>
        <vt:i4>5</vt:i4>
      </vt:variant>
      <vt:variant>
        <vt:i4>0</vt:i4>
      </vt:variant>
      <vt:variant>
        <vt:i4>5</vt:i4>
      </vt:variant>
      <vt:variant>
        <vt:lpwstr/>
      </vt:variant>
      <vt:variant>
        <vt:lpwstr>_Toc18070472</vt:lpwstr>
      </vt:variant>
      <vt:variant>
        <vt:i4>3539046</vt:i4>
      </vt:variant>
      <vt:variant>
        <vt:i4>0</vt:i4>
      </vt:variant>
      <vt:variant>
        <vt:i4>0</vt:i4>
      </vt:variant>
      <vt:variant>
        <vt:i4>5</vt:i4>
      </vt:variant>
      <vt:variant>
        <vt:lpwstr>http://www.ftdichip.com/Support/Documents/AppNotes/AN_107_AdvancedDriverOptions_AN_000073.pdf</vt:lpwstr>
      </vt:variant>
      <vt:variant>
        <vt:lpwstr/>
      </vt:variant>
      <vt:variant>
        <vt:i4>3866729</vt:i4>
      </vt:variant>
      <vt:variant>
        <vt:i4>59</vt:i4>
      </vt:variant>
      <vt:variant>
        <vt:i4>0</vt:i4>
      </vt:variant>
      <vt:variant>
        <vt:i4>5</vt:i4>
      </vt:variant>
      <vt:variant>
        <vt:lpwstr>http://www.nxp.com/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dc:title>
  <dc:subject>MR-CANHUBK3</dc:subject>
  <dc:creator>NXP</dc:creator>
  <cp:keywords/>
  <dc:description>Word 2007</dc:description>
  <cp:lastModifiedBy>Peter van der Perk</cp:lastModifiedBy>
  <cp:revision>13</cp:revision>
  <cp:lastPrinted>2020-06-21T16:06:00Z</cp:lastPrinted>
  <dcterms:created xsi:type="dcterms:W3CDTF">2023-02-08T13:02:00Z</dcterms:created>
  <dcterms:modified xsi:type="dcterms:W3CDTF">2023-02-09T12:46:00Z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name title">
    <vt:lpwstr>MR-CANHUBK3 Software</vt:lpwstr>
  </property>
  <property fmtid="{D5CDD505-2E9C-101B-9397-08002B2CF9AE}" pid="3" name="Descriptive title">
    <vt:lpwstr>Release Notes: v1.0 Release</vt:lpwstr>
  </property>
  <property fmtid="{D5CDD505-2E9C-101B-9397-08002B2CF9AE}" pid="4" name="Alternative descriptive title">
    <vt:lpwstr/>
  </property>
  <property fmtid="{D5CDD505-2E9C-101B-9397-08002B2CF9AE}" pid="5" name="Specification status">
    <vt:lpwstr>Release Notes</vt:lpwstr>
  </property>
  <property fmtid="{D5CDD505-2E9C-101B-9397-08002B2CF9AE}" pid="6" name="Revision">
    <vt:lpwstr>Rev. 0.1</vt:lpwstr>
  </property>
  <property fmtid="{D5CDD505-2E9C-101B-9397-08002B2CF9AE}" pid="7" name="Modification date">
    <vt:lpwstr>Feb 24, 2022</vt:lpwstr>
  </property>
  <property fmtid="{D5CDD505-2E9C-101B-9397-08002B2CF9AE}" pid="8" name="Copyright date">
    <vt:lpwstr>2023</vt:lpwstr>
  </property>
  <property fmtid="{D5CDD505-2E9C-101B-9397-08002B2CF9AE}" pid="9" name="Division">
    <vt:lpwstr>NXP Semiconductors</vt:lpwstr>
  </property>
  <property fmtid="{D5CDD505-2E9C-101B-9397-08002B2CF9AE}" pid="10" name="Security status">
    <vt:lpwstr>PUBLIC</vt:lpwstr>
  </property>
  <property fmtid="{D5CDD505-2E9C-101B-9397-08002B2CF9AE}" pid="11" name="Template version">
    <vt:lpwstr>2.10.0A</vt:lpwstr>
  </property>
  <property fmtid="{D5CDD505-2E9C-101B-9397-08002B2CF9AE}" pid="12" name="Template date">
    <vt:lpwstr>25 November 2014</vt:lpwstr>
  </property>
  <property fmtid="{D5CDD505-2E9C-101B-9397-08002B2CF9AE}" pid="13" name="Document identifier">
    <vt:lpwstr>Release Notes</vt:lpwstr>
  </property>
  <property fmtid="{D5CDD505-2E9C-101B-9397-08002B2CF9AE}" pid="14" name="ContentTypeId">
    <vt:lpwstr>0x0101003D2CFCB25A3F5B4AB536DAC02785B95D</vt:lpwstr>
  </property>
</Properties>
</file>